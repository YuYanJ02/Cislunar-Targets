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BAB8F" w14:textId="77E1611B" w:rsidR="0096466D" w:rsidRDefault="00613DCD">
      <w:pPr>
        <w:pStyle w:val="17"/>
      </w:pPr>
      <w:r>
        <w:t>Space Track API</w:t>
      </w:r>
      <w:r>
        <w:t>数据检索与下载操作指南</w:t>
      </w:r>
    </w:p>
    <w:p w14:paraId="2021575B" w14:textId="5BAFC8CD" w:rsidR="0096466D" w:rsidRDefault="00613DCD">
      <w:pPr>
        <w:spacing w:after="360"/>
        <w:ind w:firstLine="440"/>
        <w:jc w:val="center"/>
      </w:pPr>
      <w:r>
        <w:rPr>
          <w:sz w:val="22"/>
        </w:rPr>
        <w:t>适用于</w:t>
      </w:r>
      <w:r>
        <w:rPr>
          <w:sz w:val="22"/>
        </w:rPr>
        <w:t>GP OMM SATCAT</w:t>
      </w:r>
      <w:r>
        <w:rPr>
          <w:sz w:val="22"/>
        </w:rPr>
        <w:t>数据及地月空间目标数据库维护</w:t>
      </w:r>
    </w:p>
    <w:p w14:paraId="3A20FFB2" w14:textId="77777777" w:rsidR="0096466D" w:rsidRDefault="00613DCD">
      <w:pPr>
        <w:pStyle w:val="1"/>
      </w:pPr>
      <w:r>
        <w:t>文档目的与使用边界</w:t>
      </w:r>
    </w:p>
    <w:p w14:paraId="1EFE2E00" w14:textId="61DA8A7E" w:rsidR="0096466D" w:rsidRDefault="00613DCD">
      <w:pPr>
        <w:ind w:firstLine="480"/>
      </w:pPr>
      <w:r>
        <w:t>本指南用于建立可重复、可审计的</w:t>
      </w:r>
      <w:r>
        <w:t>Space-Track</w:t>
      </w:r>
      <w:r>
        <w:t>数据检索流程。重点说明如何构造</w:t>
      </w:r>
      <w:r>
        <w:t>REST</w:t>
      </w:r>
      <w:r>
        <w:t>查询、下载</w:t>
      </w:r>
      <w:r>
        <w:t>GP</w:t>
      </w:r>
      <w:r>
        <w:t>或</w:t>
      </w:r>
      <w:r>
        <w:t>OMM</w:t>
      </w:r>
      <w:r>
        <w:t>与</w:t>
      </w:r>
      <w:r>
        <w:t>SATCAT</w:t>
      </w:r>
      <w:r>
        <w:t>数据，并把原始结果保存为后续筛选和数据库维护的依据。示例以</w:t>
      </w:r>
      <w:r>
        <w:t>2000</w:t>
      </w:r>
      <w:r>
        <w:t>年后发射、对象类型为</w:t>
      </w:r>
      <w:r>
        <w:t>PAYLOAD</w:t>
      </w:r>
      <w:r>
        <w:t>、未记录再入且轨道半长轴严格大于</w:t>
      </w:r>
      <w:r>
        <w:t>42164 km</w:t>
      </w:r>
      <w:r>
        <w:t>的目标为主。</w:t>
      </w:r>
    </w:p>
    <w:p w14:paraId="183783C7" w14:textId="7B3E2620" w:rsidR="0096466D" w:rsidRDefault="00613DCD">
      <w:pPr>
        <w:ind w:firstLine="480"/>
      </w:pPr>
      <w:r>
        <w:t>结论：发现目标时优先使用</w:t>
      </w:r>
      <w:r>
        <w:t>gp</w:t>
      </w:r>
      <w:r>
        <w:t>类，因为它返回每个目标的最新通用摄动轨道根数并包含半长轴、发射日期、对象类型和再入日期等筛选字段；目标身份和目录属性使用</w:t>
      </w:r>
      <w:r>
        <w:t>satcat</w:t>
      </w:r>
      <w:r>
        <w:t>类补充；历史根数只在确有需要时使用</w:t>
      </w:r>
      <w:r>
        <w:t>gp_history</w:t>
      </w:r>
      <w:r>
        <w:t>。</w:t>
      </w:r>
    </w:p>
    <w:p w14:paraId="24C7319A" w14:textId="7D5AE0A4" w:rsidR="0096466D" w:rsidRDefault="00613DCD">
      <w:pPr>
        <w:ind w:firstLine="482"/>
      </w:pPr>
      <w:r>
        <w:rPr>
          <w:b/>
        </w:rPr>
        <w:t>状态边界：</w:t>
      </w:r>
      <w:r>
        <w:t>DECAY_DATE</w:t>
      </w:r>
      <w:r>
        <w:t>为空只表示</w:t>
      </w:r>
      <w:r>
        <w:t>Space-Track</w:t>
      </w:r>
      <w:r>
        <w:t>没有记录该目标已经再入，不代表卫星仍在正常工作。</w:t>
      </w:r>
      <w:r>
        <w:t>SATCAT</w:t>
      </w:r>
      <w:r>
        <w:t>的</w:t>
      </w:r>
      <w:r>
        <w:t>CURRENT</w:t>
      </w:r>
      <w:r>
        <w:t>字段也不应直接解释为任务在轨运行状态。任务是否正常运行需要结合运营方公告、任务状态数据库或其他公开证据判断。</w:t>
      </w:r>
    </w:p>
    <w:p w14:paraId="08C69F4A" w14:textId="296E2C29" w:rsidR="0096466D" w:rsidRDefault="00613DCD">
      <w:pPr>
        <w:ind w:firstLine="482"/>
      </w:pPr>
      <w:r>
        <w:rPr>
          <w:b/>
        </w:rPr>
        <w:t>轨道边界：</w:t>
      </w:r>
      <w:r>
        <w:t>SEMIMAJOR_AXIS</w:t>
      </w:r>
      <w:r>
        <w:t>大于</w:t>
      </w:r>
      <w:r>
        <w:t>42164 km</w:t>
      </w:r>
      <w:r>
        <w:t>是按地心轨道半长轴筛选。对于高偏心轨道，这一条件并不表示目标的任意时刻地心距离都大于</w:t>
      </w:r>
      <w:r>
        <w:t>GEO</w:t>
      </w:r>
      <w:r>
        <w:t>半径；近地点仍可能位于</w:t>
      </w:r>
      <w:r>
        <w:t>GEO</w:t>
      </w:r>
      <w:r>
        <w:t>内侧。</w:t>
      </w:r>
    </w:p>
    <w:p w14:paraId="46D99227" w14:textId="77777777" w:rsidR="0096466D" w:rsidRDefault="00613DCD">
      <w:pPr>
        <w:pStyle w:val="1"/>
      </w:pPr>
      <w:r>
        <w:t>数据产品与推荐用途</w:t>
      </w:r>
    </w:p>
    <w:p w14:paraId="23C8CBD2" w14:textId="02A0D74C" w:rsidR="0096466D" w:rsidRDefault="00613DCD">
      <w:pPr>
        <w:pStyle w:val="ac"/>
        <w:spacing w:before="120" w:after="120"/>
      </w:pPr>
      <w:r>
        <w:t>表</w:t>
      </w:r>
      <w:r>
        <w:t xml:space="preserve"> 1  Space Track</w:t>
      </w:r>
      <w:r>
        <w:t>常用数据类</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2835"/>
        <w:gridCol w:w="2835"/>
        <w:gridCol w:w="1474"/>
      </w:tblGrid>
      <w:tr w:rsidR="0096466D" w14:paraId="5FE8A01D" w14:textId="77777777" w:rsidTr="006A3DB4">
        <w:trPr>
          <w:tblHeader/>
        </w:trPr>
        <w:tc>
          <w:tcPr>
            <w:tcW w:w="1814" w:type="dxa"/>
            <w:shd w:val="clear" w:color="auto" w:fill="D9EAF7"/>
            <w:tcMar>
              <w:top w:w="80" w:type="dxa"/>
              <w:left w:w="90" w:type="dxa"/>
              <w:bottom w:w="80" w:type="dxa"/>
              <w:right w:w="90" w:type="dxa"/>
            </w:tcMar>
            <w:vAlign w:val="center"/>
          </w:tcPr>
          <w:p w14:paraId="693FEF1C" w14:textId="77777777" w:rsidR="0096466D" w:rsidRDefault="00613DCD" w:rsidP="006A3DB4">
            <w:pPr>
              <w:ind w:firstLineChars="0" w:firstLine="0"/>
              <w:jc w:val="center"/>
            </w:pPr>
            <w:r>
              <w:rPr>
                <w:b/>
                <w:sz w:val="21"/>
              </w:rPr>
              <w:t>数据类</w:t>
            </w:r>
          </w:p>
        </w:tc>
        <w:tc>
          <w:tcPr>
            <w:tcW w:w="2835" w:type="dxa"/>
            <w:shd w:val="clear" w:color="auto" w:fill="D9EAF7"/>
            <w:tcMar>
              <w:top w:w="80" w:type="dxa"/>
              <w:left w:w="90" w:type="dxa"/>
              <w:bottom w:w="80" w:type="dxa"/>
              <w:right w:w="90" w:type="dxa"/>
            </w:tcMar>
            <w:vAlign w:val="center"/>
          </w:tcPr>
          <w:p w14:paraId="54C4EB60" w14:textId="77777777" w:rsidR="0096466D" w:rsidRDefault="00613DCD" w:rsidP="006A3DB4">
            <w:pPr>
              <w:ind w:firstLineChars="0" w:firstLine="0"/>
              <w:jc w:val="center"/>
            </w:pPr>
            <w:r>
              <w:rPr>
                <w:b/>
                <w:sz w:val="21"/>
              </w:rPr>
              <w:t>主要内容</w:t>
            </w:r>
          </w:p>
        </w:tc>
        <w:tc>
          <w:tcPr>
            <w:tcW w:w="2835" w:type="dxa"/>
            <w:shd w:val="clear" w:color="auto" w:fill="D9EAF7"/>
            <w:tcMar>
              <w:top w:w="80" w:type="dxa"/>
              <w:left w:w="90" w:type="dxa"/>
              <w:bottom w:w="80" w:type="dxa"/>
              <w:right w:w="90" w:type="dxa"/>
            </w:tcMar>
            <w:vAlign w:val="center"/>
          </w:tcPr>
          <w:p w14:paraId="2186926D" w14:textId="77777777" w:rsidR="0096466D" w:rsidRDefault="00613DCD" w:rsidP="006A3DB4">
            <w:pPr>
              <w:ind w:firstLineChars="0" w:firstLine="0"/>
              <w:jc w:val="center"/>
            </w:pPr>
            <w:r>
              <w:rPr>
                <w:b/>
                <w:sz w:val="21"/>
              </w:rPr>
              <w:t>推荐用途</w:t>
            </w:r>
          </w:p>
        </w:tc>
        <w:tc>
          <w:tcPr>
            <w:tcW w:w="1474" w:type="dxa"/>
            <w:shd w:val="clear" w:color="auto" w:fill="D9EAF7"/>
            <w:tcMar>
              <w:top w:w="80" w:type="dxa"/>
              <w:left w:w="90" w:type="dxa"/>
              <w:bottom w:w="80" w:type="dxa"/>
              <w:right w:w="90" w:type="dxa"/>
            </w:tcMar>
            <w:vAlign w:val="center"/>
          </w:tcPr>
          <w:p w14:paraId="42AC1D30" w14:textId="77777777" w:rsidR="0096466D" w:rsidRDefault="00613DCD" w:rsidP="006A3DB4">
            <w:pPr>
              <w:ind w:firstLineChars="0" w:firstLine="0"/>
              <w:jc w:val="center"/>
            </w:pPr>
            <w:r>
              <w:rPr>
                <w:b/>
                <w:sz w:val="21"/>
              </w:rPr>
              <w:t>典型格式</w:t>
            </w:r>
          </w:p>
        </w:tc>
      </w:tr>
      <w:tr w:rsidR="0096466D" w14:paraId="6139F3CA" w14:textId="77777777" w:rsidTr="006A3DB4">
        <w:tc>
          <w:tcPr>
            <w:tcW w:w="1814" w:type="dxa"/>
            <w:tcMar>
              <w:top w:w="80" w:type="dxa"/>
              <w:left w:w="90" w:type="dxa"/>
              <w:bottom w:w="80" w:type="dxa"/>
              <w:right w:w="90" w:type="dxa"/>
            </w:tcMar>
            <w:vAlign w:val="center"/>
          </w:tcPr>
          <w:p w14:paraId="7A536507" w14:textId="77777777" w:rsidR="0096466D" w:rsidRDefault="00613DCD" w:rsidP="006A3DB4">
            <w:pPr>
              <w:spacing w:line="276" w:lineRule="auto"/>
              <w:ind w:firstLineChars="0" w:firstLine="0"/>
              <w:jc w:val="center"/>
            </w:pPr>
            <w:r>
              <w:rPr>
                <w:sz w:val="21"/>
              </w:rPr>
              <w:t>gp</w:t>
            </w:r>
          </w:p>
        </w:tc>
        <w:tc>
          <w:tcPr>
            <w:tcW w:w="2835" w:type="dxa"/>
            <w:tcMar>
              <w:top w:w="80" w:type="dxa"/>
              <w:left w:w="90" w:type="dxa"/>
              <w:bottom w:w="80" w:type="dxa"/>
              <w:right w:w="90" w:type="dxa"/>
            </w:tcMar>
            <w:vAlign w:val="center"/>
          </w:tcPr>
          <w:p w14:paraId="6C57BE58" w14:textId="77777777" w:rsidR="0096466D" w:rsidRDefault="00613DCD" w:rsidP="006A3DB4">
            <w:pPr>
              <w:spacing w:line="276" w:lineRule="auto"/>
              <w:ind w:firstLineChars="0" w:firstLine="0"/>
              <w:jc w:val="center"/>
            </w:pPr>
            <w:r>
              <w:rPr>
                <w:sz w:val="21"/>
              </w:rPr>
              <w:t>每个目标的最新通用摄动轨道根数及目录辅助字段</w:t>
            </w:r>
          </w:p>
        </w:tc>
        <w:tc>
          <w:tcPr>
            <w:tcW w:w="2835" w:type="dxa"/>
            <w:tcMar>
              <w:top w:w="80" w:type="dxa"/>
              <w:left w:w="90" w:type="dxa"/>
              <w:bottom w:w="80" w:type="dxa"/>
              <w:right w:w="90" w:type="dxa"/>
            </w:tcMar>
            <w:vAlign w:val="center"/>
          </w:tcPr>
          <w:p w14:paraId="7D2E1918" w14:textId="77777777" w:rsidR="0096466D" w:rsidRDefault="00613DCD" w:rsidP="006A3DB4">
            <w:pPr>
              <w:spacing w:line="276" w:lineRule="auto"/>
              <w:ind w:firstLineChars="0" w:firstLine="0"/>
              <w:jc w:val="center"/>
            </w:pPr>
            <w:r>
              <w:rPr>
                <w:sz w:val="21"/>
              </w:rPr>
              <w:t>当前目标发现、最新</w:t>
            </w:r>
            <w:r>
              <w:rPr>
                <w:sz w:val="21"/>
              </w:rPr>
              <w:t xml:space="preserve"> OMM</w:t>
            </w:r>
            <w:r>
              <w:rPr>
                <w:sz w:val="21"/>
              </w:rPr>
              <w:t>、轨道筛选</w:t>
            </w:r>
          </w:p>
        </w:tc>
        <w:tc>
          <w:tcPr>
            <w:tcW w:w="1474" w:type="dxa"/>
            <w:tcMar>
              <w:top w:w="80" w:type="dxa"/>
              <w:left w:w="90" w:type="dxa"/>
              <w:bottom w:w="80" w:type="dxa"/>
              <w:right w:w="90" w:type="dxa"/>
            </w:tcMar>
            <w:vAlign w:val="center"/>
          </w:tcPr>
          <w:p w14:paraId="6C85B9E8" w14:textId="77777777" w:rsidR="0096466D" w:rsidRDefault="00613DCD" w:rsidP="006A3DB4">
            <w:pPr>
              <w:spacing w:line="276" w:lineRule="auto"/>
              <w:ind w:firstLineChars="0" w:firstLine="0"/>
              <w:jc w:val="center"/>
            </w:pPr>
            <w:r>
              <w:rPr>
                <w:sz w:val="21"/>
              </w:rPr>
              <w:t>json csv xml kvn tle</w:t>
            </w:r>
          </w:p>
        </w:tc>
      </w:tr>
      <w:tr w:rsidR="0096466D" w14:paraId="09CBF749" w14:textId="77777777" w:rsidTr="006A3DB4">
        <w:tc>
          <w:tcPr>
            <w:tcW w:w="1814" w:type="dxa"/>
            <w:shd w:val="clear" w:color="auto" w:fill="F7FAFC"/>
            <w:tcMar>
              <w:top w:w="80" w:type="dxa"/>
              <w:left w:w="90" w:type="dxa"/>
              <w:bottom w:w="80" w:type="dxa"/>
              <w:right w:w="90" w:type="dxa"/>
            </w:tcMar>
            <w:vAlign w:val="center"/>
          </w:tcPr>
          <w:p w14:paraId="074A65A0" w14:textId="77777777" w:rsidR="0096466D" w:rsidRDefault="00613DCD" w:rsidP="006A3DB4">
            <w:pPr>
              <w:spacing w:line="276" w:lineRule="auto"/>
              <w:ind w:firstLineChars="0" w:firstLine="0"/>
              <w:jc w:val="center"/>
            </w:pPr>
            <w:r>
              <w:rPr>
                <w:sz w:val="21"/>
              </w:rPr>
              <w:t>gp_history</w:t>
            </w:r>
          </w:p>
        </w:tc>
        <w:tc>
          <w:tcPr>
            <w:tcW w:w="2835" w:type="dxa"/>
            <w:shd w:val="clear" w:color="auto" w:fill="F7FAFC"/>
            <w:tcMar>
              <w:top w:w="80" w:type="dxa"/>
              <w:left w:w="90" w:type="dxa"/>
              <w:bottom w:w="80" w:type="dxa"/>
              <w:right w:w="90" w:type="dxa"/>
            </w:tcMar>
            <w:vAlign w:val="center"/>
          </w:tcPr>
          <w:p w14:paraId="4C296B6A" w14:textId="77777777" w:rsidR="0096466D" w:rsidRDefault="00613DCD" w:rsidP="006A3DB4">
            <w:pPr>
              <w:spacing w:line="276" w:lineRule="auto"/>
              <w:ind w:firstLineChars="0" w:firstLine="0"/>
              <w:jc w:val="center"/>
            </w:pPr>
            <w:r>
              <w:rPr>
                <w:sz w:val="21"/>
              </w:rPr>
              <w:t>历史轨道根数</w:t>
            </w:r>
          </w:p>
        </w:tc>
        <w:tc>
          <w:tcPr>
            <w:tcW w:w="2835" w:type="dxa"/>
            <w:shd w:val="clear" w:color="auto" w:fill="F7FAFC"/>
            <w:tcMar>
              <w:top w:w="80" w:type="dxa"/>
              <w:left w:w="90" w:type="dxa"/>
              <w:bottom w:w="80" w:type="dxa"/>
              <w:right w:w="90" w:type="dxa"/>
            </w:tcMar>
            <w:vAlign w:val="center"/>
          </w:tcPr>
          <w:p w14:paraId="6C0A9580" w14:textId="77777777" w:rsidR="0096466D" w:rsidRDefault="00613DCD" w:rsidP="006A3DB4">
            <w:pPr>
              <w:spacing w:line="276" w:lineRule="auto"/>
              <w:ind w:firstLineChars="0" w:firstLine="0"/>
              <w:jc w:val="center"/>
            </w:pPr>
            <w:r>
              <w:rPr>
                <w:sz w:val="21"/>
              </w:rPr>
              <w:t>轨道历史、变化分析、回溯研究</w:t>
            </w:r>
          </w:p>
        </w:tc>
        <w:tc>
          <w:tcPr>
            <w:tcW w:w="1474" w:type="dxa"/>
            <w:shd w:val="clear" w:color="auto" w:fill="F7FAFC"/>
            <w:tcMar>
              <w:top w:w="80" w:type="dxa"/>
              <w:left w:w="90" w:type="dxa"/>
              <w:bottom w:w="80" w:type="dxa"/>
              <w:right w:w="90" w:type="dxa"/>
            </w:tcMar>
            <w:vAlign w:val="center"/>
          </w:tcPr>
          <w:p w14:paraId="6D164117" w14:textId="77777777" w:rsidR="0096466D" w:rsidRDefault="00613DCD" w:rsidP="006A3DB4">
            <w:pPr>
              <w:spacing w:line="276" w:lineRule="auto"/>
              <w:ind w:firstLineChars="0" w:firstLine="0"/>
              <w:jc w:val="center"/>
            </w:pPr>
            <w:r>
              <w:rPr>
                <w:sz w:val="21"/>
              </w:rPr>
              <w:t>json csv xml kvn tle</w:t>
            </w:r>
          </w:p>
        </w:tc>
      </w:tr>
      <w:tr w:rsidR="0096466D" w14:paraId="6EA65DDA" w14:textId="77777777" w:rsidTr="006A3DB4">
        <w:tc>
          <w:tcPr>
            <w:tcW w:w="1814" w:type="dxa"/>
            <w:tcMar>
              <w:top w:w="80" w:type="dxa"/>
              <w:left w:w="90" w:type="dxa"/>
              <w:bottom w:w="80" w:type="dxa"/>
              <w:right w:w="90" w:type="dxa"/>
            </w:tcMar>
            <w:vAlign w:val="center"/>
          </w:tcPr>
          <w:p w14:paraId="70DA5C98" w14:textId="77777777" w:rsidR="0096466D" w:rsidRDefault="00613DCD" w:rsidP="006A3DB4">
            <w:pPr>
              <w:spacing w:line="276" w:lineRule="auto"/>
              <w:ind w:firstLineChars="0" w:firstLine="0"/>
              <w:jc w:val="center"/>
            </w:pPr>
            <w:r>
              <w:rPr>
                <w:sz w:val="21"/>
              </w:rPr>
              <w:t>satcat</w:t>
            </w:r>
          </w:p>
        </w:tc>
        <w:tc>
          <w:tcPr>
            <w:tcW w:w="2835" w:type="dxa"/>
            <w:tcMar>
              <w:top w:w="80" w:type="dxa"/>
              <w:left w:w="90" w:type="dxa"/>
              <w:bottom w:w="80" w:type="dxa"/>
              <w:right w:w="90" w:type="dxa"/>
            </w:tcMar>
            <w:vAlign w:val="center"/>
          </w:tcPr>
          <w:p w14:paraId="041F3273" w14:textId="77777777" w:rsidR="0096466D" w:rsidRDefault="00613DCD" w:rsidP="006A3DB4">
            <w:pPr>
              <w:spacing w:line="276" w:lineRule="auto"/>
              <w:ind w:firstLineChars="0" w:firstLine="0"/>
              <w:jc w:val="center"/>
            </w:pPr>
            <w:r>
              <w:rPr>
                <w:sz w:val="21"/>
              </w:rPr>
              <w:t>目录身份、发射、国家、对象类型、衰减等属性</w:t>
            </w:r>
          </w:p>
        </w:tc>
        <w:tc>
          <w:tcPr>
            <w:tcW w:w="2835" w:type="dxa"/>
            <w:tcMar>
              <w:top w:w="80" w:type="dxa"/>
              <w:left w:w="90" w:type="dxa"/>
              <w:bottom w:w="80" w:type="dxa"/>
              <w:right w:w="90" w:type="dxa"/>
            </w:tcMar>
            <w:vAlign w:val="center"/>
          </w:tcPr>
          <w:p w14:paraId="3BDF29BD" w14:textId="77777777" w:rsidR="0096466D" w:rsidRDefault="00613DCD" w:rsidP="006A3DB4">
            <w:pPr>
              <w:spacing w:line="276" w:lineRule="auto"/>
              <w:ind w:firstLineChars="0" w:firstLine="0"/>
              <w:jc w:val="center"/>
            </w:pPr>
            <w:r>
              <w:rPr>
                <w:sz w:val="21"/>
              </w:rPr>
              <w:t>身份核对和目录字段补全</w:t>
            </w:r>
          </w:p>
        </w:tc>
        <w:tc>
          <w:tcPr>
            <w:tcW w:w="1474" w:type="dxa"/>
            <w:tcMar>
              <w:top w:w="80" w:type="dxa"/>
              <w:left w:w="90" w:type="dxa"/>
              <w:bottom w:w="80" w:type="dxa"/>
              <w:right w:w="90" w:type="dxa"/>
            </w:tcMar>
            <w:vAlign w:val="center"/>
          </w:tcPr>
          <w:p w14:paraId="7B5107D5" w14:textId="77777777" w:rsidR="0096466D" w:rsidRDefault="00613DCD" w:rsidP="006A3DB4">
            <w:pPr>
              <w:spacing w:line="276" w:lineRule="auto"/>
              <w:ind w:firstLineChars="0" w:firstLine="0"/>
              <w:jc w:val="center"/>
            </w:pPr>
            <w:r>
              <w:rPr>
                <w:sz w:val="21"/>
              </w:rPr>
              <w:t>json csv xml</w:t>
            </w:r>
          </w:p>
        </w:tc>
      </w:tr>
    </w:tbl>
    <w:p w14:paraId="7F6B6E8D" w14:textId="77777777" w:rsidR="0096466D" w:rsidRDefault="0096466D">
      <w:pPr>
        <w:spacing w:line="240" w:lineRule="auto"/>
        <w:ind w:firstLine="480"/>
      </w:pPr>
    </w:p>
    <w:p w14:paraId="577D08E3" w14:textId="46800FCF" w:rsidR="0096466D" w:rsidRDefault="00613DCD">
      <w:pPr>
        <w:ind w:firstLine="480"/>
      </w:pPr>
      <w:r>
        <w:lastRenderedPageBreak/>
        <w:t>Space-Track</w:t>
      </w:r>
      <w:r>
        <w:t>官方说明指出，</w:t>
      </w:r>
      <w:r>
        <w:t>gp</w:t>
      </w:r>
      <w:r>
        <w:t>类用于获取每个目标最新的根数；需要当前数据时不应使用</w:t>
      </w:r>
      <w:r>
        <w:t>gp_history</w:t>
      </w:r>
      <w:r>
        <w:t>代替</w:t>
      </w:r>
      <w:r>
        <w:t>gp</w:t>
      </w:r>
      <w:r>
        <w:t>。对于将数据交给支持</w:t>
      </w:r>
      <w:r>
        <w:t>CCSDS</w:t>
      </w:r>
      <w:r>
        <w:t>标准的软件，优先选用</w:t>
      </w:r>
      <w:r>
        <w:t>XML</w:t>
      </w:r>
      <w:r>
        <w:t>或</w:t>
      </w:r>
      <w:r>
        <w:t>KVN</w:t>
      </w:r>
      <w:r>
        <w:t>形式的</w:t>
      </w:r>
      <w:r>
        <w:t>OMM</w:t>
      </w:r>
      <w:r>
        <w:t>；</w:t>
      </w:r>
      <w:r>
        <w:t>JSON</w:t>
      </w:r>
      <w:r>
        <w:t>适合数据库入库、自动检查和字段筛选。固定宽度</w:t>
      </w:r>
      <w:r>
        <w:t>TLE</w:t>
      </w:r>
      <w:r>
        <w:t>受</w:t>
      </w:r>
      <w:r>
        <w:t>Alpha-5</w:t>
      </w:r>
      <w:r>
        <w:t>编号规则影响，面向长期维护的新系统不宜只保存</w:t>
      </w:r>
      <w:r>
        <w:t>TLE</w:t>
      </w:r>
      <w:r>
        <w:t>。</w:t>
      </w:r>
    </w:p>
    <w:p w14:paraId="72CADB6E" w14:textId="39EB5C87" w:rsidR="0096466D" w:rsidRDefault="00613DCD">
      <w:pPr>
        <w:pStyle w:val="1"/>
      </w:pPr>
      <w:r>
        <w:t>REST</w:t>
      </w:r>
      <w:r>
        <w:t>查询结构</w:t>
      </w:r>
    </w:p>
    <w:p w14:paraId="6B510B89" w14:textId="77777777" w:rsidR="0096466D" w:rsidRDefault="00613DCD">
      <w:pPr>
        <w:pStyle w:val="20"/>
      </w:pPr>
      <w:r>
        <w:t>基本结构</w:t>
      </w:r>
    </w:p>
    <w:p w14:paraId="1F347B49" w14:textId="1EBD3758" w:rsidR="0096466D" w:rsidRDefault="00613DCD">
      <w:pPr>
        <w:ind w:firstLine="480"/>
      </w:pPr>
      <w:r>
        <w:t>基础查询由数据类、字段和值组成，后面可以追加排序和输出格式。字段名和值按顺序成对出现。建议在浏览器调试时先使用</w:t>
      </w:r>
      <w:r>
        <w:t>json</w:t>
      </w:r>
      <w:r>
        <w:t>格式，以便确认返回对象数量和字段内容。</w:t>
      </w:r>
    </w:p>
    <w:p w14:paraId="3B6A6461" w14:textId="07136B28" w:rsidR="0096466D" w:rsidRDefault="00613DCD">
      <w:pPr>
        <w:pStyle w:val="ac"/>
        <w:spacing w:before="120" w:after="120"/>
      </w:pPr>
      <w:r>
        <w:t>代码</w:t>
      </w:r>
      <w:r>
        <w:t xml:space="preserve"> 1  Space Track</w:t>
      </w:r>
      <w:r>
        <w:t>查询</w:t>
      </w:r>
      <w:r>
        <w:t>URL</w:t>
      </w:r>
      <w:r>
        <w:t>结构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87"/>
      </w:tblGrid>
      <w:tr w:rsidR="0096466D" w14:paraId="32ACB75C" w14:textId="77777777">
        <w:trPr>
          <w:cantSplit/>
          <w:jc w:val="center"/>
        </w:trPr>
        <w:tc>
          <w:tcPr>
            <w:tcW w:w="8787" w:type="dxa"/>
            <w:shd w:val="clear" w:color="auto" w:fill="F5F5F5"/>
            <w:tcMar>
              <w:top w:w="100" w:type="dxa"/>
              <w:left w:w="120" w:type="dxa"/>
              <w:bottom w:w="100" w:type="dxa"/>
              <w:right w:w="120" w:type="dxa"/>
            </w:tcMar>
          </w:tcPr>
          <w:p w14:paraId="7B99B44D" w14:textId="77777777" w:rsidR="0096466D" w:rsidRDefault="00613DCD">
            <w:pPr>
              <w:keepLines/>
              <w:spacing w:line="240" w:lineRule="auto"/>
              <w:ind w:firstLine="320"/>
              <w:jc w:val="left"/>
            </w:pPr>
            <w:r>
              <w:rPr>
                <w:rFonts w:ascii="Consolas" w:eastAsia="Consolas" w:hAnsi="Consolas"/>
                <w:sz w:val="16"/>
              </w:rPr>
              <w:t>https://www.space-track.org/basicspacedata/query/</w:t>
            </w:r>
          </w:p>
          <w:p w14:paraId="52A6F0B9" w14:textId="77777777" w:rsidR="0096466D" w:rsidRDefault="00613DCD">
            <w:pPr>
              <w:keepLines/>
              <w:spacing w:line="240" w:lineRule="auto"/>
              <w:ind w:firstLine="320"/>
              <w:jc w:val="left"/>
            </w:pPr>
            <w:r>
              <w:rPr>
                <w:rFonts w:ascii="Consolas" w:eastAsia="Consolas" w:hAnsi="Consolas"/>
                <w:sz w:val="16"/>
              </w:rPr>
              <w:t>class/{数据类}/{字段1}/{值1}/{字段2}/{值2}/</w:t>
            </w:r>
          </w:p>
          <w:p w14:paraId="696DC1B2" w14:textId="77777777" w:rsidR="0096466D" w:rsidRDefault="00613DCD">
            <w:pPr>
              <w:keepLines/>
              <w:spacing w:line="240" w:lineRule="auto"/>
              <w:ind w:firstLine="320"/>
              <w:jc w:val="left"/>
            </w:pPr>
            <w:r>
              <w:rPr>
                <w:rFonts w:ascii="Consolas" w:eastAsia="Consolas" w:hAnsi="Consolas"/>
                <w:sz w:val="16"/>
              </w:rPr>
              <w:t>orderby/{排序字段}/format/{输出格式}</w:t>
            </w:r>
          </w:p>
        </w:tc>
      </w:tr>
    </w:tbl>
    <w:p w14:paraId="27031B44" w14:textId="77777777" w:rsidR="0096466D" w:rsidRDefault="0096466D">
      <w:pPr>
        <w:ind w:firstLine="480"/>
      </w:pPr>
    </w:p>
    <w:p w14:paraId="3D39C72F" w14:textId="77777777" w:rsidR="0096466D" w:rsidRDefault="00613DCD">
      <w:pPr>
        <w:pStyle w:val="20"/>
      </w:pPr>
      <w:r>
        <w:t>常用筛选表达式</w:t>
      </w:r>
    </w:p>
    <w:p w14:paraId="6C9B3ADA" w14:textId="6FCF936A" w:rsidR="0096466D" w:rsidRDefault="00613DCD">
      <w:pPr>
        <w:pStyle w:val="ac"/>
        <w:spacing w:before="120" w:after="120"/>
      </w:pPr>
      <w:r>
        <w:t>表</w:t>
      </w:r>
      <w:r>
        <w:t xml:space="preserve"> 2  </w:t>
      </w:r>
      <w:r>
        <w:t>常用</w:t>
      </w:r>
      <w:r>
        <w:t>REST</w:t>
      </w:r>
      <w:r>
        <w:t>条件</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2835"/>
        <w:gridCol w:w="4309"/>
      </w:tblGrid>
      <w:tr w:rsidR="0096466D" w14:paraId="6548669C" w14:textId="77777777" w:rsidTr="00E56C5E">
        <w:trPr>
          <w:tblHeader/>
          <w:jc w:val="center"/>
        </w:trPr>
        <w:tc>
          <w:tcPr>
            <w:tcW w:w="1814" w:type="dxa"/>
            <w:shd w:val="clear" w:color="auto" w:fill="D9EAF7"/>
            <w:tcMar>
              <w:top w:w="80" w:type="dxa"/>
              <w:left w:w="90" w:type="dxa"/>
              <w:bottom w:w="80" w:type="dxa"/>
              <w:right w:w="90" w:type="dxa"/>
            </w:tcMar>
            <w:vAlign w:val="center"/>
          </w:tcPr>
          <w:p w14:paraId="1A2DA2CD" w14:textId="77777777" w:rsidR="0096466D" w:rsidRDefault="00613DCD" w:rsidP="00E56C5E">
            <w:pPr>
              <w:ind w:firstLineChars="0" w:firstLine="0"/>
            </w:pPr>
            <w:r>
              <w:rPr>
                <w:b/>
                <w:sz w:val="21"/>
              </w:rPr>
              <w:t>目的</w:t>
            </w:r>
          </w:p>
        </w:tc>
        <w:tc>
          <w:tcPr>
            <w:tcW w:w="2835" w:type="dxa"/>
            <w:shd w:val="clear" w:color="auto" w:fill="D9EAF7"/>
            <w:tcMar>
              <w:top w:w="80" w:type="dxa"/>
              <w:left w:w="90" w:type="dxa"/>
              <w:bottom w:w="80" w:type="dxa"/>
              <w:right w:w="90" w:type="dxa"/>
            </w:tcMar>
            <w:vAlign w:val="center"/>
          </w:tcPr>
          <w:p w14:paraId="63CB51A3" w14:textId="77777777" w:rsidR="0096466D" w:rsidRDefault="00613DCD" w:rsidP="00E56C5E">
            <w:pPr>
              <w:ind w:firstLineChars="0" w:firstLine="0"/>
            </w:pPr>
            <w:r>
              <w:rPr>
                <w:b/>
                <w:sz w:val="21"/>
              </w:rPr>
              <w:t>写法</w:t>
            </w:r>
          </w:p>
        </w:tc>
        <w:tc>
          <w:tcPr>
            <w:tcW w:w="4309" w:type="dxa"/>
            <w:shd w:val="clear" w:color="auto" w:fill="D9EAF7"/>
            <w:tcMar>
              <w:top w:w="80" w:type="dxa"/>
              <w:left w:w="90" w:type="dxa"/>
              <w:bottom w:w="80" w:type="dxa"/>
              <w:right w:w="90" w:type="dxa"/>
            </w:tcMar>
            <w:vAlign w:val="center"/>
          </w:tcPr>
          <w:p w14:paraId="0A07B8C7" w14:textId="77777777" w:rsidR="0096466D" w:rsidRDefault="00613DCD" w:rsidP="00E56C5E">
            <w:pPr>
              <w:ind w:firstLineChars="0" w:firstLine="0"/>
            </w:pPr>
            <w:r>
              <w:rPr>
                <w:b/>
                <w:sz w:val="21"/>
              </w:rPr>
              <w:t>示例</w:t>
            </w:r>
          </w:p>
        </w:tc>
      </w:tr>
      <w:tr w:rsidR="0096466D" w14:paraId="0F666539" w14:textId="77777777" w:rsidTr="00E56C5E">
        <w:trPr>
          <w:jc w:val="center"/>
        </w:trPr>
        <w:tc>
          <w:tcPr>
            <w:tcW w:w="1814" w:type="dxa"/>
            <w:tcMar>
              <w:top w:w="80" w:type="dxa"/>
              <w:left w:w="90" w:type="dxa"/>
              <w:bottom w:w="80" w:type="dxa"/>
              <w:right w:w="90" w:type="dxa"/>
            </w:tcMar>
            <w:vAlign w:val="center"/>
          </w:tcPr>
          <w:p w14:paraId="259550FB" w14:textId="77777777" w:rsidR="0096466D" w:rsidRDefault="00613DCD" w:rsidP="00E56C5E">
            <w:pPr>
              <w:spacing w:line="276" w:lineRule="auto"/>
              <w:ind w:firstLineChars="0" w:firstLine="0"/>
            </w:pPr>
            <w:r>
              <w:rPr>
                <w:sz w:val="21"/>
              </w:rPr>
              <w:t>精确匹配</w:t>
            </w:r>
          </w:p>
        </w:tc>
        <w:tc>
          <w:tcPr>
            <w:tcW w:w="2835" w:type="dxa"/>
            <w:tcMar>
              <w:top w:w="80" w:type="dxa"/>
              <w:left w:w="90" w:type="dxa"/>
              <w:bottom w:w="80" w:type="dxa"/>
              <w:right w:w="90" w:type="dxa"/>
            </w:tcMar>
            <w:vAlign w:val="center"/>
          </w:tcPr>
          <w:p w14:paraId="6C506CA5" w14:textId="77777777" w:rsidR="0096466D" w:rsidRDefault="00613DCD" w:rsidP="00E56C5E">
            <w:pPr>
              <w:spacing w:line="276" w:lineRule="auto"/>
              <w:ind w:firstLineChars="0" w:firstLine="0"/>
            </w:pPr>
            <w:r>
              <w:rPr>
                <w:sz w:val="21"/>
              </w:rPr>
              <w:t>/FIELD/value</w:t>
            </w:r>
          </w:p>
        </w:tc>
        <w:tc>
          <w:tcPr>
            <w:tcW w:w="4309" w:type="dxa"/>
            <w:tcMar>
              <w:top w:w="80" w:type="dxa"/>
              <w:left w:w="90" w:type="dxa"/>
              <w:bottom w:w="80" w:type="dxa"/>
              <w:right w:w="90" w:type="dxa"/>
            </w:tcMar>
            <w:vAlign w:val="center"/>
          </w:tcPr>
          <w:p w14:paraId="6464F05F" w14:textId="77777777" w:rsidR="0096466D" w:rsidRDefault="00613DCD" w:rsidP="00E56C5E">
            <w:pPr>
              <w:spacing w:line="276" w:lineRule="auto"/>
              <w:ind w:firstLineChars="0" w:firstLine="0"/>
            </w:pPr>
            <w:r>
              <w:rPr>
                <w:sz w:val="21"/>
              </w:rPr>
              <w:t>/OBJECT_TYPE/PAYLOAD</w:t>
            </w:r>
          </w:p>
        </w:tc>
      </w:tr>
      <w:tr w:rsidR="0096466D" w14:paraId="6C3C9033" w14:textId="77777777" w:rsidTr="00E56C5E">
        <w:trPr>
          <w:jc w:val="center"/>
        </w:trPr>
        <w:tc>
          <w:tcPr>
            <w:tcW w:w="1814" w:type="dxa"/>
            <w:shd w:val="clear" w:color="auto" w:fill="F7FAFC"/>
            <w:tcMar>
              <w:top w:w="80" w:type="dxa"/>
              <w:left w:w="90" w:type="dxa"/>
              <w:bottom w:w="80" w:type="dxa"/>
              <w:right w:w="90" w:type="dxa"/>
            </w:tcMar>
            <w:vAlign w:val="center"/>
          </w:tcPr>
          <w:p w14:paraId="66460715" w14:textId="77777777" w:rsidR="0096466D" w:rsidRDefault="00613DCD" w:rsidP="00E56C5E">
            <w:pPr>
              <w:spacing w:line="276" w:lineRule="auto"/>
              <w:ind w:firstLineChars="0" w:firstLine="0"/>
            </w:pPr>
            <w:r>
              <w:rPr>
                <w:sz w:val="21"/>
              </w:rPr>
              <w:t>多个值</w:t>
            </w:r>
          </w:p>
        </w:tc>
        <w:tc>
          <w:tcPr>
            <w:tcW w:w="2835" w:type="dxa"/>
            <w:shd w:val="clear" w:color="auto" w:fill="F7FAFC"/>
            <w:tcMar>
              <w:top w:w="80" w:type="dxa"/>
              <w:left w:w="90" w:type="dxa"/>
              <w:bottom w:w="80" w:type="dxa"/>
              <w:right w:w="90" w:type="dxa"/>
            </w:tcMar>
            <w:vAlign w:val="center"/>
          </w:tcPr>
          <w:p w14:paraId="278AA67E" w14:textId="77777777" w:rsidR="0096466D" w:rsidRDefault="00613DCD" w:rsidP="00E56C5E">
            <w:pPr>
              <w:spacing w:line="276" w:lineRule="auto"/>
              <w:ind w:firstLineChars="0" w:firstLine="0"/>
            </w:pPr>
            <w:r>
              <w:rPr>
                <w:sz w:val="21"/>
              </w:rPr>
              <w:t>以逗号连接</w:t>
            </w:r>
          </w:p>
        </w:tc>
        <w:tc>
          <w:tcPr>
            <w:tcW w:w="4309" w:type="dxa"/>
            <w:shd w:val="clear" w:color="auto" w:fill="F7FAFC"/>
            <w:tcMar>
              <w:top w:w="80" w:type="dxa"/>
              <w:left w:w="90" w:type="dxa"/>
              <w:bottom w:w="80" w:type="dxa"/>
              <w:right w:w="90" w:type="dxa"/>
            </w:tcMar>
            <w:vAlign w:val="center"/>
          </w:tcPr>
          <w:p w14:paraId="0D21FEE7" w14:textId="77777777" w:rsidR="0096466D" w:rsidRDefault="00613DCD" w:rsidP="00E56C5E">
            <w:pPr>
              <w:spacing w:line="276" w:lineRule="auto"/>
              <w:ind w:firstLineChars="0" w:firstLine="0"/>
            </w:pPr>
            <w:r>
              <w:rPr>
                <w:sz w:val="21"/>
              </w:rPr>
              <w:t>/NORAD_CAT_ID/26666,26669,26670</w:t>
            </w:r>
          </w:p>
        </w:tc>
      </w:tr>
      <w:tr w:rsidR="0096466D" w14:paraId="56119B83" w14:textId="77777777" w:rsidTr="00E56C5E">
        <w:trPr>
          <w:jc w:val="center"/>
        </w:trPr>
        <w:tc>
          <w:tcPr>
            <w:tcW w:w="1814" w:type="dxa"/>
            <w:tcMar>
              <w:top w:w="80" w:type="dxa"/>
              <w:left w:w="90" w:type="dxa"/>
              <w:bottom w:w="80" w:type="dxa"/>
              <w:right w:w="90" w:type="dxa"/>
            </w:tcMar>
            <w:vAlign w:val="center"/>
          </w:tcPr>
          <w:p w14:paraId="6A74DBC7" w14:textId="77777777" w:rsidR="0096466D" w:rsidRDefault="00613DCD" w:rsidP="00E56C5E">
            <w:pPr>
              <w:spacing w:line="276" w:lineRule="auto"/>
              <w:ind w:firstLineChars="0" w:firstLine="0"/>
            </w:pPr>
            <w:r>
              <w:rPr>
                <w:sz w:val="21"/>
              </w:rPr>
              <w:t>数值或日期大于</w:t>
            </w:r>
          </w:p>
        </w:tc>
        <w:tc>
          <w:tcPr>
            <w:tcW w:w="2835" w:type="dxa"/>
            <w:tcMar>
              <w:top w:w="80" w:type="dxa"/>
              <w:left w:w="90" w:type="dxa"/>
              <w:bottom w:w="80" w:type="dxa"/>
              <w:right w:w="90" w:type="dxa"/>
            </w:tcMar>
            <w:vAlign w:val="center"/>
          </w:tcPr>
          <w:p w14:paraId="202046D3" w14:textId="20133653" w:rsidR="0096466D" w:rsidRDefault="00613DCD" w:rsidP="00E56C5E">
            <w:pPr>
              <w:spacing w:line="276" w:lineRule="auto"/>
              <w:ind w:firstLineChars="0" w:firstLine="0"/>
            </w:pPr>
            <w:r>
              <w:rPr>
                <w:sz w:val="21"/>
              </w:rPr>
              <w:t>将</w:t>
            </w:r>
            <w:r>
              <w:rPr>
                <w:sz w:val="21"/>
              </w:rPr>
              <w:t>&gt;</w:t>
            </w:r>
            <w:r>
              <w:rPr>
                <w:sz w:val="21"/>
              </w:rPr>
              <w:t>编码为</w:t>
            </w:r>
            <w:r>
              <w:rPr>
                <w:sz w:val="21"/>
              </w:rPr>
              <w:t>%3E</w:t>
            </w:r>
          </w:p>
        </w:tc>
        <w:tc>
          <w:tcPr>
            <w:tcW w:w="4309" w:type="dxa"/>
            <w:tcMar>
              <w:top w:w="80" w:type="dxa"/>
              <w:left w:w="90" w:type="dxa"/>
              <w:bottom w:w="80" w:type="dxa"/>
              <w:right w:w="90" w:type="dxa"/>
            </w:tcMar>
            <w:vAlign w:val="center"/>
          </w:tcPr>
          <w:p w14:paraId="1149C4DA" w14:textId="77777777" w:rsidR="0096466D" w:rsidRDefault="00613DCD" w:rsidP="00E56C5E">
            <w:pPr>
              <w:spacing w:line="276" w:lineRule="auto"/>
              <w:ind w:firstLineChars="0" w:firstLine="0"/>
            </w:pPr>
            <w:r>
              <w:rPr>
                <w:sz w:val="21"/>
              </w:rPr>
              <w:t>/SEMIMAJOR_AXIS/%3E42164</w:t>
            </w:r>
          </w:p>
        </w:tc>
      </w:tr>
      <w:tr w:rsidR="0096466D" w14:paraId="50566689" w14:textId="77777777" w:rsidTr="00E56C5E">
        <w:trPr>
          <w:jc w:val="center"/>
        </w:trPr>
        <w:tc>
          <w:tcPr>
            <w:tcW w:w="1814" w:type="dxa"/>
            <w:shd w:val="clear" w:color="auto" w:fill="F7FAFC"/>
            <w:tcMar>
              <w:top w:w="80" w:type="dxa"/>
              <w:left w:w="90" w:type="dxa"/>
              <w:bottom w:w="80" w:type="dxa"/>
              <w:right w:w="90" w:type="dxa"/>
            </w:tcMar>
            <w:vAlign w:val="center"/>
          </w:tcPr>
          <w:p w14:paraId="7C87D2E4" w14:textId="77777777" w:rsidR="0096466D" w:rsidRDefault="00613DCD" w:rsidP="00E56C5E">
            <w:pPr>
              <w:spacing w:line="276" w:lineRule="auto"/>
              <w:ind w:firstLineChars="0" w:firstLine="0"/>
            </w:pPr>
            <w:r>
              <w:rPr>
                <w:sz w:val="21"/>
              </w:rPr>
              <w:t>数值或日期小于</w:t>
            </w:r>
          </w:p>
        </w:tc>
        <w:tc>
          <w:tcPr>
            <w:tcW w:w="2835" w:type="dxa"/>
            <w:shd w:val="clear" w:color="auto" w:fill="F7FAFC"/>
            <w:tcMar>
              <w:top w:w="80" w:type="dxa"/>
              <w:left w:w="90" w:type="dxa"/>
              <w:bottom w:w="80" w:type="dxa"/>
              <w:right w:w="90" w:type="dxa"/>
            </w:tcMar>
            <w:vAlign w:val="center"/>
          </w:tcPr>
          <w:p w14:paraId="01B28106" w14:textId="68477A7C" w:rsidR="0096466D" w:rsidRDefault="00613DCD" w:rsidP="00E56C5E">
            <w:pPr>
              <w:spacing w:line="276" w:lineRule="auto"/>
              <w:ind w:firstLineChars="0" w:firstLine="0"/>
            </w:pPr>
            <w:r>
              <w:rPr>
                <w:sz w:val="21"/>
              </w:rPr>
              <w:t>将</w:t>
            </w:r>
            <w:r>
              <w:rPr>
                <w:sz w:val="21"/>
              </w:rPr>
              <w:t>&lt;</w:t>
            </w:r>
            <w:r>
              <w:rPr>
                <w:sz w:val="21"/>
              </w:rPr>
              <w:t>编码为</w:t>
            </w:r>
            <w:r>
              <w:rPr>
                <w:sz w:val="21"/>
              </w:rPr>
              <w:t>%3C</w:t>
            </w:r>
          </w:p>
        </w:tc>
        <w:tc>
          <w:tcPr>
            <w:tcW w:w="4309" w:type="dxa"/>
            <w:shd w:val="clear" w:color="auto" w:fill="F7FAFC"/>
            <w:tcMar>
              <w:top w:w="80" w:type="dxa"/>
              <w:left w:w="90" w:type="dxa"/>
              <w:bottom w:w="80" w:type="dxa"/>
              <w:right w:w="90" w:type="dxa"/>
            </w:tcMar>
            <w:vAlign w:val="center"/>
          </w:tcPr>
          <w:p w14:paraId="380C70F6" w14:textId="77777777" w:rsidR="0096466D" w:rsidRDefault="00613DCD" w:rsidP="00E56C5E">
            <w:pPr>
              <w:spacing w:line="276" w:lineRule="auto"/>
              <w:ind w:firstLineChars="0" w:firstLine="0"/>
            </w:pPr>
            <w:r>
              <w:rPr>
                <w:sz w:val="21"/>
              </w:rPr>
              <w:t>/NORAD_CAT_ID/%3C100000</w:t>
            </w:r>
          </w:p>
        </w:tc>
      </w:tr>
      <w:tr w:rsidR="0096466D" w14:paraId="2C617FE6" w14:textId="77777777" w:rsidTr="00E56C5E">
        <w:trPr>
          <w:jc w:val="center"/>
        </w:trPr>
        <w:tc>
          <w:tcPr>
            <w:tcW w:w="1814" w:type="dxa"/>
            <w:tcMar>
              <w:top w:w="80" w:type="dxa"/>
              <w:left w:w="90" w:type="dxa"/>
              <w:bottom w:w="80" w:type="dxa"/>
              <w:right w:w="90" w:type="dxa"/>
            </w:tcMar>
            <w:vAlign w:val="center"/>
          </w:tcPr>
          <w:p w14:paraId="1DA86618" w14:textId="77777777" w:rsidR="0096466D" w:rsidRDefault="00613DCD" w:rsidP="00E56C5E">
            <w:pPr>
              <w:spacing w:line="276" w:lineRule="auto"/>
              <w:ind w:firstLineChars="0" w:firstLine="0"/>
            </w:pPr>
            <w:r>
              <w:rPr>
                <w:sz w:val="21"/>
              </w:rPr>
              <w:t>闭区间</w:t>
            </w:r>
          </w:p>
        </w:tc>
        <w:tc>
          <w:tcPr>
            <w:tcW w:w="2835" w:type="dxa"/>
            <w:tcMar>
              <w:top w:w="80" w:type="dxa"/>
              <w:left w:w="90" w:type="dxa"/>
              <w:bottom w:w="80" w:type="dxa"/>
              <w:right w:w="90" w:type="dxa"/>
            </w:tcMar>
            <w:vAlign w:val="center"/>
          </w:tcPr>
          <w:p w14:paraId="606175C4" w14:textId="77777777" w:rsidR="0096466D" w:rsidRDefault="00613DCD" w:rsidP="00E56C5E">
            <w:pPr>
              <w:spacing w:line="276" w:lineRule="auto"/>
              <w:ind w:firstLineChars="0" w:firstLine="0"/>
            </w:pPr>
            <w:r>
              <w:rPr>
                <w:sz w:val="21"/>
              </w:rPr>
              <w:t>起点</w:t>
            </w:r>
            <w:r>
              <w:rPr>
                <w:sz w:val="21"/>
              </w:rPr>
              <w:t>--</w:t>
            </w:r>
            <w:r>
              <w:rPr>
                <w:sz w:val="21"/>
              </w:rPr>
              <w:t>终点</w:t>
            </w:r>
          </w:p>
        </w:tc>
        <w:tc>
          <w:tcPr>
            <w:tcW w:w="4309" w:type="dxa"/>
            <w:tcMar>
              <w:top w:w="80" w:type="dxa"/>
              <w:left w:w="90" w:type="dxa"/>
              <w:bottom w:w="80" w:type="dxa"/>
              <w:right w:w="90" w:type="dxa"/>
            </w:tcMar>
            <w:vAlign w:val="center"/>
          </w:tcPr>
          <w:p w14:paraId="15EFD23F" w14:textId="77777777" w:rsidR="0096466D" w:rsidRDefault="00613DCD" w:rsidP="00E56C5E">
            <w:pPr>
              <w:spacing w:line="276" w:lineRule="auto"/>
              <w:ind w:firstLineChars="0" w:firstLine="0"/>
            </w:pPr>
            <w:r>
              <w:rPr>
                <w:sz w:val="21"/>
              </w:rPr>
              <w:t>/NORAD_CAT_ID/10000--20000</w:t>
            </w:r>
          </w:p>
        </w:tc>
      </w:tr>
      <w:tr w:rsidR="0096466D" w14:paraId="506BAFF8" w14:textId="77777777" w:rsidTr="00E56C5E">
        <w:trPr>
          <w:jc w:val="center"/>
        </w:trPr>
        <w:tc>
          <w:tcPr>
            <w:tcW w:w="1814" w:type="dxa"/>
            <w:shd w:val="clear" w:color="auto" w:fill="F7FAFC"/>
            <w:tcMar>
              <w:top w:w="80" w:type="dxa"/>
              <w:left w:w="90" w:type="dxa"/>
              <w:bottom w:w="80" w:type="dxa"/>
              <w:right w:w="90" w:type="dxa"/>
            </w:tcMar>
            <w:vAlign w:val="center"/>
          </w:tcPr>
          <w:p w14:paraId="33745932" w14:textId="77777777" w:rsidR="0096466D" w:rsidRDefault="00613DCD" w:rsidP="00E56C5E">
            <w:pPr>
              <w:spacing w:line="276" w:lineRule="auto"/>
              <w:ind w:firstLineChars="0" w:firstLine="0"/>
            </w:pPr>
            <w:r>
              <w:rPr>
                <w:sz w:val="21"/>
              </w:rPr>
              <w:t>空值</w:t>
            </w:r>
          </w:p>
        </w:tc>
        <w:tc>
          <w:tcPr>
            <w:tcW w:w="2835" w:type="dxa"/>
            <w:shd w:val="clear" w:color="auto" w:fill="F7FAFC"/>
            <w:tcMar>
              <w:top w:w="80" w:type="dxa"/>
              <w:left w:w="90" w:type="dxa"/>
              <w:bottom w:w="80" w:type="dxa"/>
              <w:right w:w="90" w:type="dxa"/>
            </w:tcMar>
            <w:vAlign w:val="center"/>
          </w:tcPr>
          <w:p w14:paraId="118EA750" w14:textId="77777777" w:rsidR="0096466D" w:rsidRDefault="00613DCD" w:rsidP="00E56C5E">
            <w:pPr>
              <w:spacing w:line="276" w:lineRule="auto"/>
              <w:ind w:firstLineChars="0" w:firstLine="0"/>
            </w:pPr>
            <w:r>
              <w:rPr>
                <w:sz w:val="21"/>
              </w:rPr>
              <w:t>null-val</w:t>
            </w:r>
          </w:p>
        </w:tc>
        <w:tc>
          <w:tcPr>
            <w:tcW w:w="4309" w:type="dxa"/>
            <w:shd w:val="clear" w:color="auto" w:fill="F7FAFC"/>
            <w:tcMar>
              <w:top w:w="80" w:type="dxa"/>
              <w:left w:w="90" w:type="dxa"/>
              <w:bottom w:w="80" w:type="dxa"/>
              <w:right w:w="90" w:type="dxa"/>
            </w:tcMar>
            <w:vAlign w:val="center"/>
          </w:tcPr>
          <w:p w14:paraId="28B55ADE" w14:textId="77777777" w:rsidR="0096466D" w:rsidRDefault="00613DCD" w:rsidP="00E56C5E">
            <w:pPr>
              <w:spacing w:line="276" w:lineRule="auto"/>
              <w:ind w:firstLineChars="0" w:firstLine="0"/>
            </w:pPr>
            <w:r>
              <w:rPr>
                <w:sz w:val="21"/>
              </w:rPr>
              <w:t>/DECAY_DATE/null-val</w:t>
            </w:r>
          </w:p>
        </w:tc>
      </w:tr>
      <w:tr w:rsidR="0096466D" w14:paraId="72AEB19A" w14:textId="77777777" w:rsidTr="00E56C5E">
        <w:trPr>
          <w:jc w:val="center"/>
        </w:trPr>
        <w:tc>
          <w:tcPr>
            <w:tcW w:w="1814" w:type="dxa"/>
            <w:tcMar>
              <w:top w:w="80" w:type="dxa"/>
              <w:left w:w="90" w:type="dxa"/>
              <w:bottom w:w="80" w:type="dxa"/>
              <w:right w:w="90" w:type="dxa"/>
            </w:tcMar>
            <w:vAlign w:val="center"/>
          </w:tcPr>
          <w:p w14:paraId="4E4A9535" w14:textId="77777777" w:rsidR="0096466D" w:rsidRDefault="00613DCD" w:rsidP="00E56C5E">
            <w:pPr>
              <w:spacing w:line="276" w:lineRule="auto"/>
              <w:ind w:firstLineChars="0" w:firstLine="0"/>
            </w:pPr>
            <w:r>
              <w:rPr>
                <w:sz w:val="21"/>
              </w:rPr>
              <w:t>排序</w:t>
            </w:r>
          </w:p>
        </w:tc>
        <w:tc>
          <w:tcPr>
            <w:tcW w:w="2835" w:type="dxa"/>
            <w:tcMar>
              <w:top w:w="80" w:type="dxa"/>
              <w:left w:w="90" w:type="dxa"/>
              <w:bottom w:w="80" w:type="dxa"/>
              <w:right w:w="90" w:type="dxa"/>
            </w:tcMar>
            <w:vAlign w:val="center"/>
          </w:tcPr>
          <w:p w14:paraId="1E4B0379" w14:textId="77777777" w:rsidR="0096466D" w:rsidRDefault="00613DCD" w:rsidP="00E56C5E">
            <w:pPr>
              <w:spacing w:line="276" w:lineRule="auto"/>
              <w:ind w:firstLineChars="0" w:firstLine="0"/>
            </w:pPr>
            <w:r>
              <w:rPr>
                <w:sz w:val="21"/>
              </w:rPr>
              <w:t>/orderby/FIELD</w:t>
            </w:r>
          </w:p>
        </w:tc>
        <w:tc>
          <w:tcPr>
            <w:tcW w:w="4309" w:type="dxa"/>
            <w:tcMar>
              <w:top w:w="80" w:type="dxa"/>
              <w:left w:w="90" w:type="dxa"/>
              <w:bottom w:w="80" w:type="dxa"/>
              <w:right w:w="90" w:type="dxa"/>
            </w:tcMar>
            <w:vAlign w:val="center"/>
          </w:tcPr>
          <w:p w14:paraId="3ED0FE0B" w14:textId="77777777" w:rsidR="0096466D" w:rsidRDefault="00613DCD" w:rsidP="00E56C5E">
            <w:pPr>
              <w:spacing w:line="276" w:lineRule="auto"/>
              <w:ind w:firstLineChars="0" w:firstLine="0"/>
            </w:pPr>
            <w:r>
              <w:rPr>
                <w:sz w:val="21"/>
              </w:rPr>
              <w:t>/orderby/NORAD_CAT_ID</w:t>
            </w:r>
          </w:p>
        </w:tc>
      </w:tr>
      <w:tr w:rsidR="0096466D" w14:paraId="4AB9C6C8" w14:textId="77777777" w:rsidTr="00E56C5E">
        <w:trPr>
          <w:jc w:val="center"/>
        </w:trPr>
        <w:tc>
          <w:tcPr>
            <w:tcW w:w="1814" w:type="dxa"/>
            <w:shd w:val="clear" w:color="auto" w:fill="F7FAFC"/>
            <w:tcMar>
              <w:top w:w="80" w:type="dxa"/>
              <w:left w:w="90" w:type="dxa"/>
              <w:bottom w:w="80" w:type="dxa"/>
              <w:right w:w="90" w:type="dxa"/>
            </w:tcMar>
            <w:vAlign w:val="center"/>
          </w:tcPr>
          <w:p w14:paraId="32E05755" w14:textId="77777777" w:rsidR="0096466D" w:rsidRDefault="00613DCD" w:rsidP="00E56C5E">
            <w:pPr>
              <w:spacing w:line="276" w:lineRule="auto"/>
              <w:ind w:firstLineChars="0" w:firstLine="0"/>
            </w:pPr>
            <w:r>
              <w:rPr>
                <w:sz w:val="21"/>
              </w:rPr>
              <w:t>输出格式</w:t>
            </w:r>
          </w:p>
        </w:tc>
        <w:tc>
          <w:tcPr>
            <w:tcW w:w="2835" w:type="dxa"/>
            <w:shd w:val="clear" w:color="auto" w:fill="F7FAFC"/>
            <w:tcMar>
              <w:top w:w="80" w:type="dxa"/>
              <w:left w:w="90" w:type="dxa"/>
              <w:bottom w:w="80" w:type="dxa"/>
              <w:right w:w="90" w:type="dxa"/>
            </w:tcMar>
            <w:vAlign w:val="center"/>
          </w:tcPr>
          <w:p w14:paraId="6383316B" w14:textId="77777777" w:rsidR="0096466D" w:rsidRDefault="00613DCD" w:rsidP="00E56C5E">
            <w:pPr>
              <w:spacing w:line="276" w:lineRule="auto"/>
              <w:ind w:firstLineChars="0" w:firstLine="0"/>
            </w:pPr>
            <w:r>
              <w:rPr>
                <w:sz w:val="21"/>
              </w:rPr>
              <w:t>/format/FORMAT</w:t>
            </w:r>
          </w:p>
        </w:tc>
        <w:tc>
          <w:tcPr>
            <w:tcW w:w="4309" w:type="dxa"/>
            <w:shd w:val="clear" w:color="auto" w:fill="F7FAFC"/>
            <w:tcMar>
              <w:top w:w="80" w:type="dxa"/>
              <w:left w:w="90" w:type="dxa"/>
              <w:bottom w:w="80" w:type="dxa"/>
              <w:right w:w="90" w:type="dxa"/>
            </w:tcMar>
            <w:vAlign w:val="center"/>
          </w:tcPr>
          <w:p w14:paraId="3B0BB209" w14:textId="77777777" w:rsidR="0096466D" w:rsidRDefault="00613DCD" w:rsidP="00E56C5E">
            <w:pPr>
              <w:spacing w:line="276" w:lineRule="auto"/>
              <w:ind w:firstLineChars="0" w:firstLine="0"/>
            </w:pPr>
            <w:r>
              <w:rPr>
                <w:sz w:val="21"/>
              </w:rPr>
              <w:t>/format/json</w:t>
            </w:r>
          </w:p>
        </w:tc>
      </w:tr>
    </w:tbl>
    <w:p w14:paraId="540BB362" w14:textId="77777777" w:rsidR="0096466D" w:rsidRDefault="0096466D">
      <w:pPr>
        <w:spacing w:line="240" w:lineRule="auto"/>
        <w:ind w:firstLine="480"/>
      </w:pPr>
    </w:p>
    <w:p w14:paraId="5FED9070" w14:textId="0E6F2AD1" w:rsidR="0096466D" w:rsidRDefault="00613DCD">
      <w:pPr>
        <w:ind w:firstLine="480"/>
      </w:pPr>
      <w:r>
        <w:t>URL</w:t>
      </w:r>
      <w:r>
        <w:t>中的比较符号应编码。浏览器可能把未编码的</w:t>
      </w:r>
      <w:r>
        <w:t>&gt;</w:t>
      </w:r>
      <w:r>
        <w:t>或</w:t>
      </w:r>
      <w:r>
        <w:t>&lt;</w:t>
      </w:r>
      <w:r>
        <w:t>显示出来，但脚本、代理或日志系统可能重新解释这些字符，因此推荐固定使用</w:t>
      </w:r>
      <w:r>
        <w:t xml:space="preserve">%3E </w:t>
      </w:r>
      <w:r>
        <w:t>和</w:t>
      </w:r>
      <w:r>
        <w:t>%3C</w:t>
      </w:r>
      <w:r>
        <w:t>。多个</w:t>
      </w:r>
      <w:r>
        <w:t>NORAD</w:t>
      </w:r>
      <w:r>
        <w:t>编号应在一次请求中用逗号组合，不要对每颗卫星单独发送请求。</w:t>
      </w:r>
    </w:p>
    <w:p w14:paraId="37CB10B9" w14:textId="77777777" w:rsidR="0096466D" w:rsidRDefault="00613DCD">
      <w:pPr>
        <w:pStyle w:val="20"/>
      </w:pPr>
      <w:r>
        <w:lastRenderedPageBreak/>
        <w:t>输出格式选择</w:t>
      </w:r>
    </w:p>
    <w:p w14:paraId="044D629A" w14:textId="77777777" w:rsidR="0096466D" w:rsidRDefault="00613DCD">
      <w:pPr>
        <w:pStyle w:val="ac"/>
        <w:spacing w:before="120" w:after="120"/>
      </w:pPr>
      <w:r>
        <w:t>表</w:t>
      </w:r>
      <w:r>
        <w:t xml:space="preserve"> 3  </w:t>
      </w:r>
      <w:r>
        <w:t>输出格式选择</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17"/>
        <w:gridCol w:w="3005"/>
        <w:gridCol w:w="4479"/>
      </w:tblGrid>
      <w:tr w:rsidR="0096466D" w14:paraId="2616F348" w14:textId="77777777">
        <w:trPr>
          <w:tblHeader/>
          <w:jc w:val="center"/>
        </w:trPr>
        <w:tc>
          <w:tcPr>
            <w:tcW w:w="1417" w:type="dxa"/>
            <w:shd w:val="clear" w:color="auto" w:fill="D9EAF7"/>
            <w:tcMar>
              <w:top w:w="80" w:type="dxa"/>
              <w:left w:w="90" w:type="dxa"/>
              <w:bottom w:w="80" w:type="dxa"/>
              <w:right w:w="90" w:type="dxa"/>
            </w:tcMar>
            <w:vAlign w:val="center"/>
          </w:tcPr>
          <w:p w14:paraId="27CC55CF" w14:textId="77777777" w:rsidR="0096466D" w:rsidRDefault="00613DCD" w:rsidP="00DE568D">
            <w:pPr>
              <w:ind w:firstLineChars="0" w:firstLine="0"/>
            </w:pPr>
            <w:r>
              <w:rPr>
                <w:b/>
                <w:sz w:val="21"/>
              </w:rPr>
              <w:t>格式</w:t>
            </w:r>
          </w:p>
        </w:tc>
        <w:tc>
          <w:tcPr>
            <w:tcW w:w="3005" w:type="dxa"/>
            <w:shd w:val="clear" w:color="auto" w:fill="D9EAF7"/>
            <w:tcMar>
              <w:top w:w="80" w:type="dxa"/>
              <w:left w:w="90" w:type="dxa"/>
              <w:bottom w:w="80" w:type="dxa"/>
              <w:right w:w="90" w:type="dxa"/>
            </w:tcMar>
            <w:vAlign w:val="center"/>
          </w:tcPr>
          <w:p w14:paraId="6504B1F3" w14:textId="77777777" w:rsidR="0096466D" w:rsidRDefault="00613DCD" w:rsidP="00DE568D">
            <w:pPr>
              <w:ind w:firstLineChars="0" w:firstLine="0"/>
            </w:pPr>
            <w:r>
              <w:rPr>
                <w:b/>
                <w:sz w:val="21"/>
              </w:rPr>
              <w:t>适用场景</w:t>
            </w:r>
          </w:p>
        </w:tc>
        <w:tc>
          <w:tcPr>
            <w:tcW w:w="4479" w:type="dxa"/>
            <w:shd w:val="clear" w:color="auto" w:fill="D9EAF7"/>
            <w:tcMar>
              <w:top w:w="80" w:type="dxa"/>
              <w:left w:w="90" w:type="dxa"/>
              <w:bottom w:w="80" w:type="dxa"/>
              <w:right w:w="90" w:type="dxa"/>
            </w:tcMar>
            <w:vAlign w:val="center"/>
          </w:tcPr>
          <w:p w14:paraId="002BA99F" w14:textId="77777777" w:rsidR="0096466D" w:rsidRDefault="00613DCD" w:rsidP="00DE568D">
            <w:pPr>
              <w:ind w:firstLineChars="0" w:firstLine="0"/>
            </w:pPr>
            <w:r>
              <w:rPr>
                <w:b/>
                <w:sz w:val="21"/>
              </w:rPr>
              <w:t>注意事项</w:t>
            </w:r>
          </w:p>
        </w:tc>
      </w:tr>
      <w:tr w:rsidR="0096466D" w14:paraId="74163730" w14:textId="77777777">
        <w:trPr>
          <w:jc w:val="center"/>
        </w:trPr>
        <w:tc>
          <w:tcPr>
            <w:tcW w:w="1417" w:type="dxa"/>
            <w:tcMar>
              <w:top w:w="80" w:type="dxa"/>
              <w:left w:w="90" w:type="dxa"/>
              <w:bottom w:w="80" w:type="dxa"/>
              <w:right w:w="90" w:type="dxa"/>
            </w:tcMar>
            <w:vAlign w:val="center"/>
          </w:tcPr>
          <w:p w14:paraId="597FE5AD" w14:textId="77777777" w:rsidR="0096466D" w:rsidRDefault="00613DCD" w:rsidP="00DE568D">
            <w:pPr>
              <w:spacing w:line="276" w:lineRule="auto"/>
              <w:ind w:firstLineChars="0" w:firstLine="0"/>
            </w:pPr>
            <w:r>
              <w:rPr>
                <w:sz w:val="21"/>
              </w:rPr>
              <w:t>json</w:t>
            </w:r>
          </w:p>
        </w:tc>
        <w:tc>
          <w:tcPr>
            <w:tcW w:w="3005" w:type="dxa"/>
            <w:tcMar>
              <w:top w:w="80" w:type="dxa"/>
              <w:left w:w="90" w:type="dxa"/>
              <w:bottom w:w="80" w:type="dxa"/>
              <w:right w:w="90" w:type="dxa"/>
            </w:tcMar>
            <w:vAlign w:val="center"/>
          </w:tcPr>
          <w:p w14:paraId="1A9B01E1" w14:textId="77777777" w:rsidR="0096466D" w:rsidRDefault="00613DCD" w:rsidP="00DE568D">
            <w:pPr>
              <w:spacing w:line="276" w:lineRule="auto"/>
              <w:ind w:firstLineChars="0" w:firstLine="0"/>
              <w:jc w:val="left"/>
            </w:pPr>
            <w:r>
              <w:rPr>
                <w:sz w:val="21"/>
              </w:rPr>
              <w:t>自动化、字段检查、数据库入库</w:t>
            </w:r>
          </w:p>
        </w:tc>
        <w:tc>
          <w:tcPr>
            <w:tcW w:w="4479" w:type="dxa"/>
            <w:tcMar>
              <w:top w:w="80" w:type="dxa"/>
              <w:left w:w="90" w:type="dxa"/>
              <w:bottom w:w="80" w:type="dxa"/>
              <w:right w:w="90" w:type="dxa"/>
            </w:tcMar>
            <w:vAlign w:val="center"/>
          </w:tcPr>
          <w:p w14:paraId="47A3DB05" w14:textId="77777777" w:rsidR="0096466D" w:rsidRDefault="00613DCD" w:rsidP="00DE568D">
            <w:pPr>
              <w:spacing w:line="276" w:lineRule="auto"/>
              <w:ind w:firstLineChars="0" w:firstLine="0"/>
              <w:jc w:val="left"/>
            </w:pPr>
            <w:r>
              <w:rPr>
                <w:sz w:val="21"/>
              </w:rPr>
              <w:t>保留原始响应，并在入库时记录下载时间</w:t>
            </w:r>
          </w:p>
        </w:tc>
      </w:tr>
      <w:tr w:rsidR="0096466D" w14:paraId="7FAA4D70" w14:textId="77777777">
        <w:trPr>
          <w:jc w:val="center"/>
        </w:trPr>
        <w:tc>
          <w:tcPr>
            <w:tcW w:w="1417" w:type="dxa"/>
            <w:shd w:val="clear" w:color="auto" w:fill="F7FAFC"/>
            <w:tcMar>
              <w:top w:w="80" w:type="dxa"/>
              <w:left w:w="90" w:type="dxa"/>
              <w:bottom w:w="80" w:type="dxa"/>
              <w:right w:w="90" w:type="dxa"/>
            </w:tcMar>
            <w:vAlign w:val="center"/>
          </w:tcPr>
          <w:p w14:paraId="13502D9E" w14:textId="77777777" w:rsidR="0096466D" w:rsidRDefault="00613DCD" w:rsidP="00DE568D">
            <w:pPr>
              <w:spacing w:line="276" w:lineRule="auto"/>
              <w:ind w:firstLineChars="0" w:firstLine="0"/>
            </w:pPr>
            <w:r>
              <w:rPr>
                <w:sz w:val="21"/>
              </w:rPr>
              <w:t>csv</w:t>
            </w:r>
          </w:p>
        </w:tc>
        <w:tc>
          <w:tcPr>
            <w:tcW w:w="3005" w:type="dxa"/>
            <w:shd w:val="clear" w:color="auto" w:fill="F7FAFC"/>
            <w:tcMar>
              <w:top w:w="80" w:type="dxa"/>
              <w:left w:w="90" w:type="dxa"/>
              <w:bottom w:w="80" w:type="dxa"/>
              <w:right w:w="90" w:type="dxa"/>
            </w:tcMar>
            <w:vAlign w:val="center"/>
          </w:tcPr>
          <w:p w14:paraId="05F2BF93" w14:textId="77777777" w:rsidR="0096466D" w:rsidRDefault="00613DCD" w:rsidP="00DE568D">
            <w:pPr>
              <w:spacing w:line="276" w:lineRule="auto"/>
              <w:ind w:firstLineChars="0" w:firstLine="0"/>
              <w:jc w:val="left"/>
            </w:pPr>
            <w:r>
              <w:rPr>
                <w:sz w:val="21"/>
              </w:rPr>
              <w:t>人工查看、表格软件交换</w:t>
            </w:r>
          </w:p>
        </w:tc>
        <w:tc>
          <w:tcPr>
            <w:tcW w:w="4479" w:type="dxa"/>
            <w:shd w:val="clear" w:color="auto" w:fill="F7FAFC"/>
            <w:tcMar>
              <w:top w:w="80" w:type="dxa"/>
              <w:left w:w="90" w:type="dxa"/>
              <w:bottom w:w="80" w:type="dxa"/>
              <w:right w:w="90" w:type="dxa"/>
            </w:tcMar>
            <w:vAlign w:val="center"/>
          </w:tcPr>
          <w:p w14:paraId="4CAC0E38" w14:textId="3E983DCF" w:rsidR="0096466D" w:rsidRDefault="00613DCD" w:rsidP="00DE568D">
            <w:pPr>
              <w:spacing w:line="276" w:lineRule="auto"/>
              <w:ind w:firstLineChars="0" w:firstLine="0"/>
              <w:jc w:val="left"/>
            </w:pPr>
            <w:r>
              <w:rPr>
                <w:sz w:val="21"/>
              </w:rPr>
              <w:t>字段中可能含逗号或空值，应使用标准</w:t>
            </w:r>
            <w:r>
              <w:rPr>
                <w:sz w:val="21"/>
              </w:rPr>
              <w:t>CSV</w:t>
            </w:r>
            <w:r>
              <w:rPr>
                <w:sz w:val="21"/>
              </w:rPr>
              <w:t>解析器</w:t>
            </w:r>
          </w:p>
        </w:tc>
      </w:tr>
      <w:tr w:rsidR="0096466D" w14:paraId="13163ADD" w14:textId="77777777">
        <w:trPr>
          <w:jc w:val="center"/>
        </w:trPr>
        <w:tc>
          <w:tcPr>
            <w:tcW w:w="1417" w:type="dxa"/>
            <w:tcMar>
              <w:top w:w="80" w:type="dxa"/>
              <w:left w:w="90" w:type="dxa"/>
              <w:bottom w:w="80" w:type="dxa"/>
              <w:right w:w="90" w:type="dxa"/>
            </w:tcMar>
            <w:vAlign w:val="center"/>
          </w:tcPr>
          <w:p w14:paraId="4369AC63" w14:textId="77777777" w:rsidR="0096466D" w:rsidRDefault="00613DCD" w:rsidP="00DE568D">
            <w:pPr>
              <w:spacing w:line="276" w:lineRule="auto"/>
              <w:ind w:firstLineChars="0" w:firstLine="0"/>
            </w:pPr>
            <w:r>
              <w:rPr>
                <w:sz w:val="21"/>
              </w:rPr>
              <w:t>xml</w:t>
            </w:r>
          </w:p>
        </w:tc>
        <w:tc>
          <w:tcPr>
            <w:tcW w:w="3005" w:type="dxa"/>
            <w:tcMar>
              <w:top w:w="80" w:type="dxa"/>
              <w:left w:w="90" w:type="dxa"/>
              <w:bottom w:w="80" w:type="dxa"/>
              <w:right w:w="90" w:type="dxa"/>
            </w:tcMar>
            <w:vAlign w:val="center"/>
          </w:tcPr>
          <w:p w14:paraId="48071E9E" w14:textId="0856A52B" w:rsidR="0096466D" w:rsidRDefault="00613DCD" w:rsidP="00DE568D">
            <w:pPr>
              <w:spacing w:line="276" w:lineRule="auto"/>
              <w:ind w:firstLineChars="0" w:firstLine="0"/>
              <w:jc w:val="left"/>
            </w:pPr>
            <w:r>
              <w:rPr>
                <w:sz w:val="21"/>
              </w:rPr>
              <w:t>CCSDS OMM</w:t>
            </w:r>
            <w:r>
              <w:rPr>
                <w:sz w:val="21"/>
              </w:rPr>
              <w:t>交换</w:t>
            </w:r>
          </w:p>
        </w:tc>
        <w:tc>
          <w:tcPr>
            <w:tcW w:w="4479" w:type="dxa"/>
            <w:tcMar>
              <w:top w:w="80" w:type="dxa"/>
              <w:left w:w="90" w:type="dxa"/>
              <w:bottom w:w="80" w:type="dxa"/>
              <w:right w:w="90" w:type="dxa"/>
            </w:tcMar>
            <w:vAlign w:val="center"/>
          </w:tcPr>
          <w:p w14:paraId="542E6645" w14:textId="77777777" w:rsidR="0096466D" w:rsidRDefault="00613DCD" w:rsidP="00DE568D">
            <w:pPr>
              <w:spacing w:line="276" w:lineRule="auto"/>
              <w:ind w:firstLineChars="0" w:firstLine="0"/>
              <w:jc w:val="left"/>
            </w:pPr>
            <w:r>
              <w:rPr>
                <w:sz w:val="21"/>
              </w:rPr>
              <w:t>适合需要标准化结构的轨道软件</w:t>
            </w:r>
          </w:p>
        </w:tc>
      </w:tr>
      <w:tr w:rsidR="0096466D" w14:paraId="53DF9454" w14:textId="77777777">
        <w:trPr>
          <w:jc w:val="center"/>
        </w:trPr>
        <w:tc>
          <w:tcPr>
            <w:tcW w:w="1417" w:type="dxa"/>
            <w:shd w:val="clear" w:color="auto" w:fill="F7FAFC"/>
            <w:tcMar>
              <w:top w:w="80" w:type="dxa"/>
              <w:left w:w="90" w:type="dxa"/>
              <w:bottom w:w="80" w:type="dxa"/>
              <w:right w:w="90" w:type="dxa"/>
            </w:tcMar>
            <w:vAlign w:val="center"/>
          </w:tcPr>
          <w:p w14:paraId="56DCE2F0" w14:textId="77777777" w:rsidR="0096466D" w:rsidRDefault="00613DCD" w:rsidP="00DE568D">
            <w:pPr>
              <w:spacing w:line="276" w:lineRule="auto"/>
              <w:ind w:firstLineChars="0" w:firstLine="0"/>
            </w:pPr>
            <w:r>
              <w:rPr>
                <w:sz w:val="21"/>
              </w:rPr>
              <w:t>kvn</w:t>
            </w:r>
          </w:p>
        </w:tc>
        <w:tc>
          <w:tcPr>
            <w:tcW w:w="3005" w:type="dxa"/>
            <w:shd w:val="clear" w:color="auto" w:fill="F7FAFC"/>
            <w:tcMar>
              <w:top w:w="80" w:type="dxa"/>
              <w:left w:w="90" w:type="dxa"/>
              <w:bottom w:w="80" w:type="dxa"/>
              <w:right w:w="90" w:type="dxa"/>
            </w:tcMar>
            <w:vAlign w:val="center"/>
          </w:tcPr>
          <w:p w14:paraId="72FAE2EE" w14:textId="7F0B0E4D" w:rsidR="0096466D" w:rsidRDefault="00613DCD" w:rsidP="00DE568D">
            <w:pPr>
              <w:spacing w:line="276" w:lineRule="auto"/>
              <w:ind w:firstLineChars="0" w:firstLine="0"/>
              <w:jc w:val="left"/>
            </w:pPr>
            <w:r>
              <w:rPr>
                <w:sz w:val="21"/>
              </w:rPr>
              <w:t>CCSDS OMM</w:t>
            </w:r>
            <w:r>
              <w:rPr>
                <w:sz w:val="21"/>
              </w:rPr>
              <w:t>键值文本</w:t>
            </w:r>
          </w:p>
        </w:tc>
        <w:tc>
          <w:tcPr>
            <w:tcW w:w="4479" w:type="dxa"/>
            <w:shd w:val="clear" w:color="auto" w:fill="F7FAFC"/>
            <w:tcMar>
              <w:top w:w="80" w:type="dxa"/>
              <w:left w:w="90" w:type="dxa"/>
              <w:bottom w:w="80" w:type="dxa"/>
              <w:right w:w="90" w:type="dxa"/>
            </w:tcMar>
            <w:vAlign w:val="center"/>
          </w:tcPr>
          <w:p w14:paraId="1DE0CB2F" w14:textId="71E55705" w:rsidR="0096466D" w:rsidRDefault="00613DCD" w:rsidP="00DE568D">
            <w:pPr>
              <w:spacing w:line="276" w:lineRule="auto"/>
              <w:ind w:firstLineChars="0" w:firstLine="0"/>
              <w:jc w:val="left"/>
            </w:pPr>
            <w:r>
              <w:rPr>
                <w:sz w:val="21"/>
              </w:rPr>
              <w:t>便于人工检查，也适合支持</w:t>
            </w:r>
            <w:r>
              <w:rPr>
                <w:sz w:val="21"/>
              </w:rPr>
              <w:t>KVN</w:t>
            </w:r>
            <w:r>
              <w:rPr>
                <w:sz w:val="21"/>
              </w:rPr>
              <w:t>的软件</w:t>
            </w:r>
          </w:p>
        </w:tc>
      </w:tr>
      <w:tr w:rsidR="0096466D" w14:paraId="146D49FD" w14:textId="77777777">
        <w:trPr>
          <w:jc w:val="center"/>
        </w:trPr>
        <w:tc>
          <w:tcPr>
            <w:tcW w:w="1417" w:type="dxa"/>
            <w:tcMar>
              <w:top w:w="80" w:type="dxa"/>
              <w:left w:w="90" w:type="dxa"/>
              <w:bottom w:w="80" w:type="dxa"/>
              <w:right w:w="90" w:type="dxa"/>
            </w:tcMar>
            <w:vAlign w:val="center"/>
          </w:tcPr>
          <w:p w14:paraId="434A3494" w14:textId="211ABDAA" w:rsidR="0096466D" w:rsidRDefault="00613DCD" w:rsidP="00DE568D">
            <w:pPr>
              <w:spacing w:line="276" w:lineRule="auto"/>
              <w:ind w:firstLineChars="0" w:firstLine="0"/>
            </w:pPr>
            <w:r>
              <w:rPr>
                <w:sz w:val="21"/>
              </w:rPr>
              <w:t>tle</w:t>
            </w:r>
            <w:r>
              <w:rPr>
                <w:sz w:val="21"/>
              </w:rPr>
              <w:t>或</w:t>
            </w:r>
            <w:r>
              <w:rPr>
                <w:sz w:val="21"/>
              </w:rPr>
              <w:t>3le</w:t>
            </w:r>
          </w:p>
        </w:tc>
        <w:tc>
          <w:tcPr>
            <w:tcW w:w="3005" w:type="dxa"/>
            <w:tcMar>
              <w:top w:w="80" w:type="dxa"/>
              <w:left w:w="90" w:type="dxa"/>
              <w:bottom w:w="80" w:type="dxa"/>
              <w:right w:w="90" w:type="dxa"/>
            </w:tcMar>
            <w:vAlign w:val="center"/>
          </w:tcPr>
          <w:p w14:paraId="10CFF858" w14:textId="6639F324" w:rsidR="0096466D" w:rsidRDefault="00613DCD" w:rsidP="00DE568D">
            <w:pPr>
              <w:spacing w:line="276" w:lineRule="auto"/>
              <w:ind w:firstLineChars="0" w:firstLine="0"/>
              <w:jc w:val="left"/>
            </w:pPr>
            <w:r>
              <w:rPr>
                <w:sz w:val="21"/>
              </w:rPr>
              <w:t>兼容传统</w:t>
            </w:r>
            <w:r>
              <w:rPr>
                <w:sz w:val="21"/>
              </w:rPr>
              <w:t>SGP4</w:t>
            </w:r>
            <w:r>
              <w:rPr>
                <w:sz w:val="21"/>
              </w:rPr>
              <w:t>工具</w:t>
            </w:r>
          </w:p>
        </w:tc>
        <w:tc>
          <w:tcPr>
            <w:tcW w:w="4479" w:type="dxa"/>
            <w:tcMar>
              <w:top w:w="80" w:type="dxa"/>
              <w:left w:w="90" w:type="dxa"/>
              <w:bottom w:w="80" w:type="dxa"/>
              <w:right w:w="90" w:type="dxa"/>
            </w:tcMar>
            <w:vAlign w:val="center"/>
          </w:tcPr>
          <w:p w14:paraId="157714FF" w14:textId="58319AAC" w:rsidR="0096466D" w:rsidRDefault="00613DCD" w:rsidP="00DE568D">
            <w:pPr>
              <w:spacing w:line="276" w:lineRule="auto"/>
              <w:ind w:firstLineChars="0" w:firstLine="0"/>
              <w:jc w:val="left"/>
            </w:pPr>
            <w:r>
              <w:rPr>
                <w:sz w:val="21"/>
              </w:rPr>
              <w:t>需处理</w:t>
            </w:r>
            <w:r>
              <w:rPr>
                <w:sz w:val="21"/>
              </w:rPr>
              <w:t>Alpha-5</w:t>
            </w:r>
            <w:r>
              <w:rPr>
                <w:sz w:val="21"/>
              </w:rPr>
              <w:t>，且固定宽度字段扩展性有限</w:t>
            </w:r>
          </w:p>
        </w:tc>
      </w:tr>
    </w:tbl>
    <w:p w14:paraId="3FBC3019" w14:textId="77777777" w:rsidR="0096466D" w:rsidRDefault="0096466D">
      <w:pPr>
        <w:spacing w:line="240" w:lineRule="auto"/>
        <w:ind w:firstLine="480"/>
      </w:pPr>
    </w:p>
    <w:p w14:paraId="318E09F9" w14:textId="77777777" w:rsidR="0096466D" w:rsidRDefault="00613DCD">
      <w:pPr>
        <w:pStyle w:val="1"/>
      </w:pPr>
      <w:r>
        <w:t>账号认证与凭据保护</w:t>
      </w:r>
    </w:p>
    <w:p w14:paraId="31215599" w14:textId="6361AEC5" w:rsidR="0096466D" w:rsidRDefault="00613DCD">
      <w:pPr>
        <w:ind w:firstLine="480"/>
      </w:pPr>
      <w:r>
        <w:t>Space-Track</w:t>
      </w:r>
      <w:r>
        <w:t>数据需要注册账号并登录。自动化脚本通常向</w:t>
      </w:r>
      <w:r>
        <w:t>/ajaxauth/login</w:t>
      </w:r>
      <w:r>
        <w:t>发送</w:t>
      </w:r>
      <w:r>
        <w:t>POST</w:t>
      </w:r>
      <w:r>
        <w:t>请求，字段名为</w:t>
      </w:r>
      <w:r>
        <w:t>identity</w:t>
      </w:r>
      <w:r>
        <w:t>和</w:t>
      </w:r>
      <w:r>
        <w:t>password</w:t>
      </w:r>
      <w:r>
        <w:t>；同一会话随后访问</w:t>
      </w:r>
      <w:r>
        <w:t>basicspacedata</w:t>
      </w:r>
      <w:r>
        <w:t>查询</w:t>
      </w:r>
      <w:r>
        <w:t>URL</w:t>
      </w:r>
      <w:r>
        <w:t>。脚本结束后可调用</w:t>
      </w:r>
      <w:r>
        <w:t>/ajaxauth/logout</w:t>
      </w:r>
      <w:r>
        <w:t>，或直接关闭会话。</w:t>
      </w:r>
    </w:p>
    <w:p w14:paraId="66DD94A3" w14:textId="29C28BA9" w:rsidR="0096466D" w:rsidRDefault="00613DCD" w:rsidP="0032616F">
      <w:pPr>
        <w:ind w:firstLine="480"/>
      </w:pPr>
      <w:r>
        <w:t>（</w:t>
      </w:r>
      <w:r>
        <w:t>1</w:t>
      </w:r>
      <w:r>
        <w:t>）不要把账号和密码直接写入</w:t>
      </w:r>
      <w:r>
        <w:t>Python</w:t>
      </w:r>
      <w:r>
        <w:t>脚本、</w:t>
      </w:r>
      <w:r>
        <w:t>Notebook</w:t>
      </w:r>
      <w:r>
        <w:t>、</w:t>
      </w:r>
      <w:r>
        <w:t>Git</w:t>
      </w:r>
      <w:r>
        <w:t>仓库或查询日志。</w:t>
      </w:r>
    </w:p>
    <w:p w14:paraId="5D9C2B0C" w14:textId="190B777D" w:rsidR="0096466D" w:rsidRDefault="00613DCD" w:rsidP="0032616F">
      <w:pPr>
        <w:widowControl w:val="0"/>
        <w:ind w:firstLine="480"/>
      </w:pPr>
      <w:r>
        <w:t>（</w:t>
      </w:r>
      <w:r>
        <w:t>2</w:t>
      </w:r>
      <w:r>
        <w:t>）使用环境变量</w:t>
      </w:r>
      <w:r>
        <w:t xml:space="preserve"> SPACETRACK_IDENTITY</w:t>
      </w:r>
      <w:r>
        <w:t>和</w:t>
      </w:r>
      <w:r>
        <w:t>SPACETRACK_PASSWORD</w:t>
      </w:r>
      <w:r>
        <w:t>，或者使用本地密钥管理工具。</w:t>
      </w:r>
    </w:p>
    <w:p w14:paraId="4B2C5289" w14:textId="701780C5" w:rsidR="0096466D" w:rsidRDefault="00613DCD" w:rsidP="0032616F">
      <w:pPr>
        <w:ind w:firstLine="480"/>
      </w:pPr>
      <w:r>
        <w:t>（</w:t>
      </w:r>
      <w:r>
        <w:t>3</w:t>
      </w:r>
      <w:r>
        <w:t>）在</w:t>
      </w:r>
      <w:r>
        <w:t>.gitignore</w:t>
      </w:r>
      <w:r>
        <w:t>中排除</w:t>
      </w:r>
      <w:r>
        <w:t>.env</w:t>
      </w:r>
      <w:r>
        <w:t>、</w:t>
      </w:r>
      <w:r>
        <w:t>cookies</w:t>
      </w:r>
      <w:r>
        <w:t>、</w:t>
      </w:r>
      <w:r>
        <w:t>session</w:t>
      </w:r>
      <w:r>
        <w:t>和包含认证信息的日志文件。</w:t>
      </w:r>
    </w:p>
    <w:p w14:paraId="7E67302D" w14:textId="7429B6F0" w:rsidR="0096466D" w:rsidRDefault="00613DCD" w:rsidP="0032616F">
      <w:pPr>
        <w:ind w:firstLine="480"/>
      </w:pPr>
      <w:r>
        <w:t>（</w:t>
      </w:r>
      <w:r>
        <w:t>4</w:t>
      </w:r>
      <w:r>
        <w:t>）不要把带有会话</w:t>
      </w:r>
      <w:r>
        <w:t>Cookie</w:t>
      </w:r>
      <w:r>
        <w:t>的请求头或浏览器导出文件上传到</w:t>
      </w:r>
      <w:r>
        <w:t>GitHub</w:t>
      </w:r>
      <w:r>
        <w:t>。</w:t>
      </w:r>
    </w:p>
    <w:p w14:paraId="57B02974" w14:textId="77777777" w:rsidR="0096466D" w:rsidRDefault="00613DCD">
      <w:pPr>
        <w:pStyle w:val="ac"/>
        <w:spacing w:before="120" w:after="120"/>
      </w:pPr>
      <w:r>
        <w:t>代码</w:t>
      </w:r>
      <w:r>
        <w:t xml:space="preserve"> 2  </w:t>
      </w:r>
      <w:r>
        <w:t>临时设置认证环境变量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87"/>
      </w:tblGrid>
      <w:tr w:rsidR="0096466D" w14:paraId="7244C64E" w14:textId="77777777">
        <w:trPr>
          <w:cantSplit/>
          <w:jc w:val="center"/>
        </w:trPr>
        <w:tc>
          <w:tcPr>
            <w:tcW w:w="8787" w:type="dxa"/>
            <w:shd w:val="clear" w:color="auto" w:fill="F5F5F5"/>
            <w:tcMar>
              <w:top w:w="100" w:type="dxa"/>
              <w:left w:w="120" w:type="dxa"/>
              <w:bottom w:w="100" w:type="dxa"/>
              <w:right w:w="120" w:type="dxa"/>
            </w:tcMar>
          </w:tcPr>
          <w:p w14:paraId="1C3331C4" w14:textId="77777777" w:rsidR="0096466D" w:rsidRDefault="00613DCD">
            <w:pPr>
              <w:keepLines/>
              <w:spacing w:line="240" w:lineRule="auto"/>
              <w:ind w:firstLine="320"/>
              <w:jc w:val="left"/>
            </w:pPr>
            <w:r>
              <w:rPr>
                <w:rFonts w:ascii="Consolas" w:eastAsia="Consolas" w:hAnsi="Consolas"/>
                <w:sz w:val="16"/>
              </w:rPr>
              <w:t># PowerShell 当前会话中设置环境变量</w:t>
            </w:r>
          </w:p>
          <w:p w14:paraId="7308F1E2" w14:textId="77777777" w:rsidR="0096466D" w:rsidRDefault="00613DCD">
            <w:pPr>
              <w:keepLines/>
              <w:spacing w:line="240" w:lineRule="auto"/>
              <w:ind w:firstLine="320"/>
              <w:jc w:val="left"/>
            </w:pPr>
            <w:r>
              <w:rPr>
                <w:rFonts w:ascii="Consolas" w:eastAsia="Consolas" w:hAnsi="Consolas"/>
                <w:sz w:val="16"/>
              </w:rPr>
              <w:t>$env:SPACETRACK_IDENTITY = "your_email@example.com"</w:t>
            </w:r>
          </w:p>
          <w:p w14:paraId="39346875" w14:textId="77777777" w:rsidR="0096466D" w:rsidRDefault="00613DCD">
            <w:pPr>
              <w:keepLines/>
              <w:spacing w:line="240" w:lineRule="auto"/>
              <w:ind w:firstLine="320"/>
              <w:jc w:val="left"/>
            </w:pPr>
            <w:r>
              <w:rPr>
                <w:rFonts w:ascii="Consolas" w:eastAsia="Consolas" w:hAnsi="Consolas"/>
                <w:sz w:val="16"/>
              </w:rPr>
              <w:t>$env:SPACETRACK_PASSWORD = "your_password"</w:t>
            </w:r>
          </w:p>
          <w:p w14:paraId="2A982600" w14:textId="77777777" w:rsidR="0096466D" w:rsidRDefault="00613DCD">
            <w:pPr>
              <w:keepLines/>
              <w:spacing w:line="240" w:lineRule="auto"/>
              <w:ind w:firstLine="320"/>
              <w:jc w:val="left"/>
            </w:pPr>
            <w:r>
              <w:rPr>
                <w:rFonts w:ascii="Consolas" w:eastAsia="Consolas" w:hAnsi="Consolas"/>
                <w:sz w:val="16"/>
              </w:rPr>
              <w:t xml:space="preserve"> </w:t>
            </w:r>
          </w:p>
          <w:p w14:paraId="29F68B25" w14:textId="77777777" w:rsidR="0096466D" w:rsidRDefault="00613DCD">
            <w:pPr>
              <w:keepLines/>
              <w:spacing w:line="240" w:lineRule="auto"/>
              <w:ind w:firstLine="320"/>
              <w:jc w:val="left"/>
            </w:pPr>
            <w:r>
              <w:rPr>
                <w:rFonts w:ascii="Consolas" w:eastAsia="Consolas" w:hAnsi="Consolas"/>
                <w:sz w:val="16"/>
              </w:rPr>
              <w:t># 关闭终端后变量失效，不会自动写入项目文件</w:t>
            </w:r>
          </w:p>
        </w:tc>
      </w:tr>
    </w:tbl>
    <w:p w14:paraId="5378A38F" w14:textId="77777777" w:rsidR="0096466D" w:rsidRDefault="0096466D">
      <w:pPr>
        <w:ind w:firstLine="480"/>
      </w:pPr>
    </w:p>
    <w:p w14:paraId="56277D4A" w14:textId="77777777" w:rsidR="0096466D" w:rsidRDefault="00613DCD">
      <w:pPr>
        <w:pStyle w:val="1"/>
      </w:pPr>
      <w:r>
        <w:lastRenderedPageBreak/>
        <w:t>目标发现查询</w:t>
      </w:r>
    </w:p>
    <w:p w14:paraId="43FE5FA4" w14:textId="77777777" w:rsidR="0096466D" w:rsidRDefault="00613DCD">
      <w:pPr>
        <w:pStyle w:val="20"/>
      </w:pPr>
      <w:r>
        <w:t>本项目的精确查询</w:t>
      </w:r>
    </w:p>
    <w:p w14:paraId="10A7F5AA" w14:textId="46DD33EF" w:rsidR="0096466D" w:rsidRDefault="00613DCD">
      <w:pPr>
        <w:ind w:firstLine="480"/>
      </w:pPr>
      <w:r>
        <w:t>按本项目口径，筛选条件为</w:t>
      </w:r>
      <w:r>
        <w:t>LAUNCH_DATE</w:t>
      </w:r>
      <w:r>
        <w:t>晚于</w:t>
      </w:r>
      <w:r w:rsidR="0032616F">
        <w:rPr>
          <w:rFonts w:hint="eastAsia"/>
        </w:rPr>
        <w:t>1999</w:t>
      </w:r>
      <w:r>
        <w:t>-12-31</w:t>
      </w:r>
      <w:r>
        <w:t>、</w:t>
      </w:r>
      <w:r>
        <w:t xml:space="preserve">OBJECT_TYPE </w:t>
      </w:r>
      <w:r>
        <w:t>等于</w:t>
      </w:r>
      <w:r>
        <w:t>PAYLOAD</w:t>
      </w:r>
      <w:r>
        <w:t>、</w:t>
      </w:r>
      <w:r>
        <w:t>DECAY_DATE</w:t>
      </w:r>
      <w:r>
        <w:t>为空、</w:t>
      </w:r>
      <w:r>
        <w:t>SEMIMAJOR_AXIS</w:t>
      </w:r>
      <w:r>
        <w:t>严格大于</w:t>
      </w:r>
      <w:r>
        <w:t>42164 km</w:t>
      </w:r>
      <w:r>
        <w:t>，并按</w:t>
      </w:r>
      <w:r>
        <w:t>NORAD_CAT_ID</w:t>
      </w:r>
      <w:r>
        <w:t>排序。完整查询如下。</w:t>
      </w:r>
    </w:p>
    <w:p w14:paraId="1688417E" w14:textId="32530B0E" w:rsidR="0096466D" w:rsidRDefault="00613DCD">
      <w:pPr>
        <w:pStyle w:val="ac"/>
        <w:spacing w:before="120" w:after="120"/>
      </w:pPr>
      <w:r>
        <w:t>代码</w:t>
      </w:r>
      <w:r>
        <w:t xml:space="preserve"> 3  2000</w:t>
      </w:r>
      <w:r>
        <w:t>年后发射且</w:t>
      </w:r>
      <w:r>
        <w:t>GEO</w:t>
      </w:r>
      <w:r>
        <w:t>以远</w:t>
      </w:r>
      <w:r>
        <w:t>PAYLOAD</w:t>
      </w:r>
      <w:r>
        <w:t>查询</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87"/>
      </w:tblGrid>
      <w:tr w:rsidR="0096466D" w14:paraId="705773E2" w14:textId="77777777">
        <w:trPr>
          <w:cantSplit/>
          <w:jc w:val="center"/>
        </w:trPr>
        <w:tc>
          <w:tcPr>
            <w:tcW w:w="8787" w:type="dxa"/>
            <w:shd w:val="clear" w:color="auto" w:fill="F5F5F5"/>
            <w:tcMar>
              <w:top w:w="100" w:type="dxa"/>
              <w:left w:w="120" w:type="dxa"/>
              <w:bottom w:w="100" w:type="dxa"/>
              <w:right w:w="120" w:type="dxa"/>
            </w:tcMar>
          </w:tcPr>
          <w:p w14:paraId="0445443C" w14:textId="3D631644" w:rsidR="0096466D" w:rsidRDefault="00613DCD">
            <w:pPr>
              <w:keepLines/>
              <w:spacing w:line="240" w:lineRule="auto"/>
              <w:ind w:firstLine="320"/>
              <w:jc w:val="left"/>
            </w:pPr>
            <w:r>
              <w:rPr>
                <w:rFonts w:ascii="Consolas" w:eastAsia="Consolas" w:hAnsi="Consolas"/>
                <w:sz w:val="16"/>
              </w:rPr>
              <w:t>https://www.space-track.org/basicspacedata/query/class/gp/OBJECT_TYPE/PAYLOAD/LAUNCH_DATE/%3E</w:t>
            </w:r>
            <w:r w:rsidR="0032616F">
              <w:rPr>
                <w:rFonts w:ascii="Consolas" w:eastAsiaTheme="minorEastAsia" w:hAnsi="Consolas" w:hint="eastAsia"/>
                <w:sz w:val="16"/>
              </w:rPr>
              <w:t>1999</w:t>
            </w:r>
            <w:r>
              <w:rPr>
                <w:rFonts w:ascii="Consolas" w:eastAsia="Consolas" w:hAnsi="Consolas"/>
                <w:sz w:val="16"/>
              </w:rPr>
              <w:t>-12-31/DECAY_DATE/null-val/SEMIMAJOR_AXIS/%3E42164/orderby/NORAD_CAT_ID/format/json</w:t>
            </w:r>
          </w:p>
        </w:tc>
      </w:tr>
    </w:tbl>
    <w:p w14:paraId="660586E2" w14:textId="77777777" w:rsidR="0096466D" w:rsidRDefault="0096466D">
      <w:pPr>
        <w:ind w:firstLine="480"/>
      </w:pPr>
    </w:p>
    <w:p w14:paraId="7D146796" w14:textId="77777777" w:rsidR="0096466D" w:rsidRDefault="00613DCD">
      <w:pPr>
        <w:pStyle w:val="ac"/>
        <w:spacing w:before="120" w:after="120"/>
      </w:pPr>
      <w:r>
        <w:t>表</w:t>
      </w:r>
      <w:r>
        <w:t xml:space="preserve"> 4  </w:t>
      </w:r>
      <w:r>
        <w:t>查询条件解释</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61"/>
        <w:gridCol w:w="3402"/>
        <w:gridCol w:w="2438"/>
      </w:tblGrid>
      <w:tr w:rsidR="0096466D" w14:paraId="53720192" w14:textId="77777777">
        <w:trPr>
          <w:tblHeader/>
          <w:jc w:val="center"/>
        </w:trPr>
        <w:tc>
          <w:tcPr>
            <w:tcW w:w="3061" w:type="dxa"/>
            <w:shd w:val="clear" w:color="auto" w:fill="D9EAF7"/>
            <w:tcMar>
              <w:top w:w="80" w:type="dxa"/>
              <w:left w:w="90" w:type="dxa"/>
              <w:bottom w:w="80" w:type="dxa"/>
              <w:right w:w="90" w:type="dxa"/>
            </w:tcMar>
            <w:vAlign w:val="center"/>
          </w:tcPr>
          <w:p w14:paraId="12D6DD61" w14:textId="1D5A14D5" w:rsidR="0096466D" w:rsidRDefault="00613DCD" w:rsidP="0032616F">
            <w:pPr>
              <w:ind w:firstLineChars="0" w:firstLine="0"/>
            </w:pPr>
            <w:r>
              <w:rPr>
                <w:b/>
                <w:sz w:val="21"/>
              </w:rPr>
              <w:t>URL</w:t>
            </w:r>
            <w:r>
              <w:rPr>
                <w:b/>
                <w:sz w:val="21"/>
              </w:rPr>
              <w:t>片段</w:t>
            </w:r>
          </w:p>
        </w:tc>
        <w:tc>
          <w:tcPr>
            <w:tcW w:w="3402" w:type="dxa"/>
            <w:shd w:val="clear" w:color="auto" w:fill="D9EAF7"/>
            <w:tcMar>
              <w:top w:w="80" w:type="dxa"/>
              <w:left w:w="90" w:type="dxa"/>
              <w:bottom w:w="80" w:type="dxa"/>
              <w:right w:w="90" w:type="dxa"/>
            </w:tcMar>
            <w:vAlign w:val="center"/>
          </w:tcPr>
          <w:p w14:paraId="57F79DB1" w14:textId="77777777" w:rsidR="0096466D" w:rsidRDefault="00613DCD" w:rsidP="0032616F">
            <w:pPr>
              <w:ind w:firstLineChars="0" w:firstLine="0"/>
            </w:pPr>
            <w:r>
              <w:rPr>
                <w:b/>
                <w:sz w:val="21"/>
              </w:rPr>
              <w:t>含义</w:t>
            </w:r>
          </w:p>
        </w:tc>
        <w:tc>
          <w:tcPr>
            <w:tcW w:w="2438" w:type="dxa"/>
            <w:shd w:val="clear" w:color="auto" w:fill="D9EAF7"/>
            <w:tcMar>
              <w:top w:w="80" w:type="dxa"/>
              <w:left w:w="90" w:type="dxa"/>
              <w:bottom w:w="80" w:type="dxa"/>
              <w:right w:w="90" w:type="dxa"/>
            </w:tcMar>
            <w:vAlign w:val="center"/>
          </w:tcPr>
          <w:p w14:paraId="516965C4" w14:textId="77777777" w:rsidR="0096466D" w:rsidRDefault="00613DCD" w:rsidP="0032616F">
            <w:pPr>
              <w:ind w:firstLineChars="0" w:firstLine="0"/>
            </w:pPr>
            <w:r>
              <w:rPr>
                <w:b/>
                <w:sz w:val="21"/>
              </w:rPr>
              <w:t>数据库字段建议</w:t>
            </w:r>
          </w:p>
        </w:tc>
      </w:tr>
      <w:tr w:rsidR="0096466D" w14:paraId="05A6F88C" w14:textId="77777777">
        <w:trPr>
          <w:jc w:val="center"/>
        </w:trPr>
        <w:tc>
          <w:tcPr>
            <w:tcW w:w="3061" w:type="dxa"/>
            <w:tcMar>
              <w:top w:w="80" w:type="dxa"/>
              <w:left w:w="90" w:type="dxa"/>
              <w:bottom w:w="80" w:type="dxa"/>
              <w:right w:w="90" w:type="dxa"/>
            </w:tcMar>
            <w:vAlign w:val="center"/>
          </w:tcPr>
          <w:p w14:paraId="57B3110F" w14:textId="77777777" w:rsidR="0096466D" w:rsidRDefault="00613DCD" w:rsidP="0032616F">
            <w:pPr>
              <w:spacing w:line="276" w:lineRule="auto"/>
              <w:ind w:firstLineChars="0" w:firstLine="0"/>
              <w:jc w:val="left"/>
            </w:pPr>
            <w:r>
              <w:rPr>
                <w:sz w:val="21"/>
              </w:rPr>
              <w:t>class/gp</w:t>
            </w:r>
          </w:p>
        </w:tc>
        <w:tc>
          <w:tcPr>
            <w:tcW w:w="3402" w:type="dxa"/>
            <w:tcMar>
              <w:top w:w="80" w:type="dxa"/>
              <w:left w:w="90" w:type="dxa"/>
              <w:bottom w:w="80" w:type="dxa"/>
              <w:right w:w="90" w:type="dxa"/>
            </w:tcMar>
            <w:vAlign w:val="center"/>
          </w:tcPr>
          <w:p w14:paraId="0BA2502F" w14:textId="6E2F2DB1" w:rsidR="0096466D" w:rsidRDefault="00613DCD" w:rsidP="0032616F">
            <w:pPr>
              <w:spacing w:line="276" w:lineRule="auto"/>
              <w:ind w:firstLineChars="0" w:firstLine="0"/>
              <w:jc w:val="left"/>
            </w:pPr>
            <w:r>
              <w:rPr>
                <w:sz w:val="21"/>
              </w:rPr>
              <w:t>最新</w:t>
            </w:r>
            <w:r>
              <w:rPr>
                <w:sz w:val="21"/>
              </w:rPr>
              <w:t>GP</w:t>
            </w:r>
            <w:r>
              <w:rPr>
                <w:sz w:val="21"/>
              </w:rPr>
              <w:t>或</w:t>
            </w:r>
            <w:r>
              <w:rPr>
                <w:sz w:val="21"/>
              </w:rPr>
              <w:t>OMM</w:t>
            </w:r>
            <w:r>
              <w:rPr>
                <w:sz w:val="21"/>
              </w:rPr>
              <w:t>记录</w:t>
            </w:r>
          </w:p>
        </w:tc>
        <w:tc>
          <w:tcPr>
            <w:tcW w:w="2438" w:type="dxa"/>
            <w:tcMar>
              <w:top w:w="80" w:type="dxa"/>
              <w:left w:w="90" w:type="dxa"/>
              <w:bottom w:w="80" w:type="dxa"/>
              <w:right w:w="90" w:type="dxa"/>
            </w:tcMar>
            <w:vAlign w:val="center"/>
          </w:tcPr>
          <w:p w14:paraId="6CEAC57B" w14:textId="3E13C719" w:rsidR="0096466D" w:rsidRDefault="00613DCD" w:rsidP="0032616F">
            <w:pPr>
              <w:spacing w:line="276" w:lineRule="auto"/>
              <w:ind w:firstLineChars="0" w:firstLine="0"/>
              <w:jc w:val="left"/>
            </w:pPr>
            <w:r>
              <w:rPr>
                <w:sz w:val="21"/>
              </w:rPr>
              <w:t>source_scope</w:t>
            </w:r>
            <w:r>
              <w:rPr>
                <w:sz w:val="21"/>
              </w:rPr>
              <w:t>记录为</w:t>
            </w:r>
            <w:r>
              <w:rPr>
                <w:sz w:val="21"/>
              </w:rPr>
              <w:t>spacetrack</w:t>
            </w:r>
          </w:p>
        </w:tc>
      </w:tr>
      <w:tr w:rsidR="0096466D" w14:paraId="1E396A11" w14:textId="77777777">
        <w:trPr>
          <w:jc w:val="center"/>
        </w:trPr>
        <w:tc>
          <w:tcPr>
            <w:tcW w:w="3061" w:type="dxa"/>
            <w:shd w:val="clear" w:color="auto" w:fill="F7FAFC"/>
            <w:tcMar>
              <w:top w:w="80" w:type="dxa"/>
              <w:left w:w="90" w:type="dxa"/>
              <w:bottom w:w="80" w:type="dxa"/>
              <w:right w:w="90" w:type="dxa"/>
            </w:tcMar>
            <w:vAlign w:val="center"/>
          </w:tcPr>
          <w:p w14:paraId="7199C5E2" w14:textId="77777777" w:rsidR="0096466D" w:rsidRDefault="00613DCD" w:rsidP="0032616F">
            <w:pPr>
              <w:spacing w:line="276" w:lineRule="auto"/>
              <w:ind w:firstLineChars="0" w:firstLine="0"/>
              <w:jc w:val="left"/>
            </w:pPr>
            <w:r>
              <w:rPr>
                <w:sz w:val="21"/>
              </w:rPr>
              <w:t>OBJECT_TYPE/PAYLOAD</w:t>
            </w:r>
          </w:p>
        </w:tc>
        <w:tc>
          <w:tcPr>
            <w:tcW w:w="3402" w:type="dxa"/>
            <w:shd w:val="clear" w:color="auto" w:fill="F7FAFC"/>
            <w:tcMar>
              <w:top w:w="80" w:type="dxa"/>
              <w:left w:w="90" w:type="dxa"/>
              <w:bottom w:w="80" w:type="dxa"/>
              <w:right w:w="90" w:type="dxa"/>
            </w:tcMar>
            <w:vAlign w:val="center"/>
          </w:tcPr>
          <w:p w14:paraId="334963B1" w14:textId="77777777" w:rsidR="0096466D" w:rsidRDefault="00613DCD" w:rsidP="0032616F">
            <w:pPr>
              <w:spacing w:line="276" w:lineRule="auto"/>
              <w:ind w:firstLineChars="0" w:firstLine="0"/>
              <w:jc w:val="left"/>
            </w:pPr>
            <w:r>
              <w:rPr>
                <w:sz w:val="21"/>
              </w:rPr>
              <w:t>目录对象类型为有效载荷</w:t>
            </w:r>
          </w:p>
        </w:tc>
        <w:tc>
          <w:tcPr>
            <w:tcW w:w="2438" w:type="dxa"/>
            <w:shd w:val="clear" w:color="auto" w:fill="F7FAFC"/>
            <w:tcMar>
              <w:top w:w="80" w:type="dxa"/>
              <w:left w:w="90" w:type="dxa"/>
              <w:bottom w:w="80" w:type="dxa"/>
              <w:right w:w="90" w:type="dxa"/>
            </w:tcMar>
            <w:vAlign w:val="center"/>
          </w:tcPr>
          <w:p w14:paraId="2182490E" w14:textId="35485CC8" w:rsidR="0096466D" w:rsidRDefault="00613DCD" w:rsidP="0032616F">
            <w:pPr>
              <w:spacing w:line="276" w:lineRule="auto"/>
              <w:ind w:firstLineChars="0" w:firstLine="0"/>
              <w:jc w:val="left"/>
            </w:pPr>
            <w:r>
              <w:rPr>
                <w:sz w:val="21"/>
              </w:rPr>
              <w:t>object_type</w:t>
            </w:r>
            <w:r>
              <w:rPr>
                <w:sz w:val="21"/>
              </w:rPr>
              <w:t>归一化为</w:t>
            </w:r>
            <w:r>
              <w:rPr>
                <w:sz w:val="21"/>
              </w:rPr>
              <w:t>spacecraft</w:t>
            </w:r>
          </w:p>
        </w:tc>
      </w:tr>
      <w:tr w:rsidR="0096466D" w14:paraId="4E63EEEC" w14:textId="77777777">
        <w:trPr>
          <w:jc w:val="center"/>
        </w:trPr>
        <w:tc>
          <w:tcPr>
            <w:tcW w:w="3061" w:type="dxa"/>
            <w:tcMar>
              <w:top w:w="80" w:type="dxa"/>
              <w:left w:w="90" w:type="dxa"/>
              <w:bottom w:w="80" w:type="dxa"/>
              <w:right w:w="90" w:type="dxa"/>
            </w:tcMar>
            <w:vAlign w:val="center"/>
          </w:tcPr>
          <w:p w14:paraId="1BA6C8B3" w14:textId="77777777" w:rsidR="0096466D" w:rsidRDefault="00613DCD" w:rsidP="0032616F">
            <w:pPr>
              <w:spacing w:line="276" w:lineRule="auto"/>
              <w:ind w:firstLineChars="0" w:firstLine="0"/>
              <w:jc w:val="left"/>
            </w:pPr>
            <w:r>
              <w:rPr>
                <w:sz w:val="21"/>
              </w:rPr>
              <w:t>LAUNCH_DATE/%3E2000-12-31</w:t>
            </w:r>
          </w:p>
        </w:tc>
        <w:tc>
          <w:tcPr>
            <w:tcW w:w="3402" w:type="dxa"/>
            <w:tcMar>
              <w:top w:w="80" w:type="dxa"/>
              <w:left w:w="90" w:type="dxa"/>
              <w:bottom w:w="80" w:type="dxa"/>
              <w:right w:w="90" w:type="dxa"/>
            </w:tcMar>
            <w:vAlign w:val="center"/>
          </w:tcPr>
          <w:p w14:paraId="686E292E" w14:textId="2A5E5D68" w:rsidR="0096466D" w:rsidRDefault="00613DCD" w:rsidP="0032616F">
            <w:pPr>
              <w:spacing w:line="276" w:lineRule="auto"/>
              <w:ind w:firstLineChars="0" w:firstLine="0"/>
              <w:jc w:val="left"/>
            </w:pPr>
            <w:r>
              <w:rPr>
                <w:sz w:val="21"/>
              </w:rPr>
              <w:t>发射日期晚于</w:t>
            </w:r>
            <w:r>
              <w:rPr>
                <w:sz w:val="21"/>
              </w:rPr>
              <w:t>2000</w:t>
            </w:r>
            <w:r>
              <w:rPr>
                <w:sz w:val="21"/>
              </w:rPr>
              <w:t>年</w:t>
            </w:r>
          </w:p>
        </w:tc>
        <w:tc>
          <w:tcPr>
            <w:tcW w:w="2438" w:type="dxa"/>
            <w:tcMar>
              <w:top w:w="80" w:type="dxa"/>
              <w:left w:w="90" w:type="dxa"/>
              <w:bottom w:w="80" w:type="dxa"/>
              <w:right w:w="90" w:type="dxa"/>
            </w:tcMar>
            <w:vAlign w:val="center"/>
          </w:tcPr>
          <w:p w14:paraId="652EC5B7" w14:textId="01322B70" w:rsidR="0096466D" w:rsidRDefault="00613DCD" w:rsidP="0032616F">
            <w:pPr>
              <w:spacing w:line="276" w:lineRule="auto"/>
              <w:ind w:firstLineChars="0" w:firstLine="0"/>
              <w:jc w:val="left"/>
            </w:pPr>
            <w:r>
              <w:rPr>
                <w:sz w:val="21"/>
              </w:rPr>
              <w:t>保留原始</w:t>
            </w:r>
            <w:r>
              <w:rPr>
                <w:sz w:val="21"/>
              </w:rPr>
              <w:t>LAUNCH_DATE</w:t>
            </w:r>
          </w:p>
        </w:tc>
      </w:tr>
      <w:tr w:rsidR="0096466D" w14:paraId="36A217E1" w14:textId="77777777">
        <w:trPr>
          <w:jc w:val="center"/>
        </w:trPr>
        <w:tc>
          <w:tcPr>
            <w:tcW w:w="3061" w:type="dxa"/>
            <w:shd w:val="clear" w:color="auto" w:fill="F7FAFC"/>
            <w:tcMar>
              <w:top w:w="80" w:type="dxa"/>
              <w:left w:w="90" w:type="dxa"/>
              <w:bottom w:w="80" w:type="dxa"/>
              <w:right w:w="90" w:type="dxa"/>
            </w:tcMar>
            <w:vAlign w:val="center"/>
          </w:tcPr>
          <w:p w14:paraId="6AD1ADB9" w14:textId="77777777" w:rsidR="0096466D" w:rsidRDefault="00613DCD" w:rsidP="0032616F">
            <w:pPr>
              <w:spacing w:line="276" w:lineRule="auto"/>
              <w:ind w:firstLineChars="0" w:firstLine="0"/>
              <w:jc w:val="left"/>
            </w:pPr>
            <w:r>
              <w:rPr>
                <w:sz w:val="21"/>
              </w:rPr>
              <w:t>DECAY_DATE/null-val</w:t>
            </w:r>
          </w:p>
        </w:tc>
        <w:tc>
          <w:tcPr>
            <w:tcW w:w="3402" w:type="dxa"/>
            <w:shd w:val="clear" w:color="auto" w:fill="F7FAFC"/>
            <w:tcMar>
              <w:top w:w="80" w:type="dxa"/>
              <w:left w:w="90" w:type="dxa"/>
              <w:bottom w:w="80" w:type="dxa"/>
              <w:right w:w="90" w:type="dxa"/>
            </w:tcMar>
            <w:vAlign w:val="center"/>
          </w:tcPr>
          <w:p w14:paraId="090271D2" w14:textId="77777777" w:rsidR="0096466D" w:rsidRDefault="00613DCD" w:rsidP="0032616F">
            <w:pPr>
              <w:spacing w:line="276" w:lineRule="auto"/>
              <w:ind w:firstLineChars="0" w:firstLine="0"/>
              <w:jc w:val="left"/>
            </w:pPr>
            <w:r>
              <w:rPr>
                <w:sz w:val="21"/>
              </w:rPr>
              <w:t>未记录再入日期</w:t>
            </w:r>
          </w:p>
        </w:tc>
        <w:tc>
          <w:tcPr>
            <w:tcW w:w="2438" w:type="dxa"/>
            <w:shd w:val="clear" w:color="auto" w:fill="F7FAFC"/>
            <w:tcMar>
              <w:top w:w="80" w:type="dxa"/>
              <w:left w:w="90" w:type="dxa"/>
              <w:bottom w:w="80" w:type="dxa"/>
              <w:right w:w="90" w:type="dxa"/>
            </w:tcMar>
            <w:vAlign w:val="center"/>
          </w:tcPr>
          <w:p w14:paraId="3DD53013" w14:textId="7CB91431" w:rsidR="0096466D" w:rsidRDefault="00613DCD" w:rsidP="0032616F">
            <w:pPr>
              <w:spacing w:line="276" w:lineRule="auto"/>
              <w:ind w:firstLineChars="0" w:firstLine="0"/>
              <w:jc w:val="left"/>
            </w:pPr>
            <w:r>
              <w:rPr>
                <w:sz w:val="21"/>
              </w:rPr>
              <w:t>不得据此填写</w:t>
            </w:r>
            <w:r>
              <w:rPr>
                <w:sz w:val="21"/>
              </w:rPr>
              <w:t>active</w:t>
            </w:r>
          </w:p>
        </w:tc>
      </w:tr>
      <w:tr w:rsidR="0096466D" w14:paraId="3C532150" w14:textId="77777777">
        <w:trPr>
          <w:jc w:val="center"/>
        </w:trPr>
        <w:tc>
          <w:tcPr>
            <w:tcW w:w="3061" w:type="dxa"/>
            <w:tcMar>
              <w:top w:w="80" w:type="dxa"/>
              <w:left w:w="90" w:type="dxa"/>
              <w:bottom w:w="80" w:type="dxa"/>
              <w:right w:w="90" w:type="dxa"/>
            </w:tcMar>
            <w:vAlign w:val="center"/>
          </w:tcPr>
          <w:p w14:paraId="037AD774" w14:textId="77777777" w:rsidR="0096466D" w:rsidRDefault="00613DCD" w:rsidP="0032616F">
            <w:pPr>
              <w:spacing w:line="276" w:lineRule="auto"/>
              <w:ind w:firstLineChars="0" w:firstLine="0"/>
              <w:jc w:val="left"/>
            </w:pPr>
            <w:r>
              <w:rPr>
                <w:sz w:val="21"/>
              </w:rPr>
              <w:t>SEMIMAJOR_AXIS/%3E42164</w:t>
            </w:r>
          </w:p>
        </w:tc>
        <w:tc>
          <w:tcPr>
            <w:tcW w:w="3402" w:type="dxa"/>
            <w:tcMar>
              <w:top w:w="80" w:type="dxa"/>
              <w:left w:w="90" w:type="dxa"/>
              <w:bottom w:w="80" w:type="dxa"/>
              <w:right w:w="90" w:type="dxa"/>
            </w:tcMar>
            <w:vAlign w:val="center"/>
          </w:tcPr>
          <w:p w14:paraId="1AA81FE9" w14:textId="1D794836" w:rsidR="0096466D" w:rsidRDefault="00613DCD" w:rsidP="0032616F">
            <w:pPr>
              <w:spacing w:line="276" w:lineRule="auto"/>
              <w:ind w:firstLineChars="0" w:firstLine="0"/>
              <w:jc w:val="left"/>
            </w:pPr>
            <w:r>
              <w:rPr>
                <w:sz w:val="21"/>
              </w:rPr>
              <w:t>半长轴严格大于</w:t>
            </w:r>
            <w:r>
              <w:rPr>
                <w:sz w:val="21"/>
              </w:rPr>
              <w:t>GEO</w:t>
            </w:r>
            <w:r>
              <w:rPr>
                <w:sz w:val="21"/>
              </w:rPr>
              <w:t>半径</w:t>
            </w:r>
          </w:p>
        </w:tc>
        <w:tc>
          <w:tcPr>
            <w:tcW w:w="2438" w:type="dxa"/>
            <w:tcMar>
              <w:top w:w="80" w:type="dxa"/>
              <w:left w:w="90" w:type="dxa"/>
              <w:bottom w:w="80" w:type="dxa"/>
              <w:right w:w="90" w:type="dxa"/>
            </w:tcMar>
            <w:vAlign w:val="center"/>
          </w:tcPr>
          <w:p w14:paraId="3EDCEBE9" w14:textId="77777777" w:rsidR="0096466D" w:rsidRDefault="00613DCD" w:rsidP="0032616F">
            <w:pPr>
              <w:spacing w:line="276" w:lineRule="auto"/>
              <w:ind w:firstLineChars="0" w:firstLine="0"/>
              <w:jc w:val="left"/>
            </w:pPr>
            <w:r>
              <w:rPr>
                <w:sz w:val="21"/>
              </w:rPr>
              <w:t>semi_major_axis_km</w:t>
            </w:r>
          </w:p>
        </w:tc>
      </w:tr>
      <w:tr w:rsidR="0096466D" w14:paraId="60C2C54E" w14:textId="77777777">
        <w:trPr>
          <w:jc w:val="center"/>
        </w:trPr>
        <w:tc>
          <w:tcPr>
            <w:tcW w:w="3061" w:type="dxa"/>
            <w:shd w:val="clear" w:color="auto" w:fill="F7FAFC"/>
            <w:tcMar>
              <w:top w:w="80" w:type="dxa"/>
              <w:left w:w="90" w:type="dxa"/>
              <w:bottom w:w="80" w:type="dxa"/>
              <w:right w:w="90" w:type="dxa"/>
            </w:tcMar>
            <w:vAlign w:val="center"/>
          </w:tcPr>
          <w:p w14:paraId="5C31C178" w14:textId="77777777" w:rsidR="0096466D" w:rsidRDefault="00613DCD" w:rsidP="0032616F">
            <w:pPr>
              <w:spacing w:line="276" w:lineRule="auto"/>
              <w:ind w:firstLineChars="0" w:firstLine="0"/>
              <w:jc w:val="left"/>
            </w:pPr>
            <w:r>
              <w:rPr>
                <w:sz w:val="21"/>
              </w:rPr>
              <w:t>orderby/NORAD_CAT_ID</w:t>
            </w:r>
          </w:p>
        </w:tc>
        <w:tc>
          <w:tcPr>
            <w:tcW w:w="3402" w:type="dxa"/>
            <w:shd w:val="clear" w:color="auto" w:fill="F7FAFC"/>
            <w:tcMar>
              <w:top w:w="80" w:type="dxa"/>
              <w:left w:w="90" w:type="dxa"/>
              <w:bottom w:w="80" w:type="dxa"/>
              <w:right w:w="90" w:type="dxa"/>
            </w:tcMar>
            <w:vAlign w:val="center"/>
          </w:tcPr>
          <w:p w14:paraId="7BD7F667" w14:textId="77777777" w:rsidR="0096466D" w:rsidRDefault="00613DCD" w:rsidP="0032616F">
            <w:pPr>
              <w:spacing w:line="276" w:lineRule="auto"/>
              <w:ind w:firstLineChars="0" w:firstLine="0"/>
              <w:jc w:val="left"/>
            </w:pPr>
            <w:r>
              <w:rPr>
                <w:sz w:val="21"/>
              </w:rPr>
              <w:t>按目录号排序</w:t>
            </w:r>
          </w:p>
        </w:tc>
        <w:tc>
          <w:tcPr>
            <w:tcW w:w="2438" w:type="dxa"/>
            <w:shd w:val="clear" w:color="auto" w:fill="F7FAFC"/>
            <w:tcMar>
              <w:top w:w="80" w:type="dxa"/>
              <w:left w:w="90" w:type="dxa"/>
              <w:bottom w:w="80" w:type="dxa"/>
              <w:right w:w="90" w:type="dxa"/>
            </w:tcMar>
            <w:vAlign w:val="center"/>
          </w:tcPr>
          <w:p w14:paraId="2714B725" w14:textId="77777777" w:rsidR="0096466D" w:rsidRDefault="00613DCD" w:rsidP="00884276">
            <w:pPr>
              <w:spacing w:line="276" w:lineRule="auto"/>
              <w:ind w:firstLineChars="0" w:firstLine="0"/>
              <w:jc w:val="left"/>
            </w:pPr>
            <w:r>
              <w:rPr>
                <w:sz w:val="21"/>
              </w:rPr>
              <w:t>便于版本差异比较</w:t>
            </w:r>
          </w:p>
        </w:tc>
      </w:tr>
      <w:tr w:rsidR="0096466D" w14:paraId="227B84A5" w14:textId="77777777">
        <w:trPr>
          <w:jc w:val="center"/>
        </w:trPr>
        <w:tc>
          <w:tcPr>
            <w:tcW w:w="3061" w:type="dxa"/>
            <w:tcMar>
              <w:top w:w="80" w:type="dxa"/>
              <w:left w:w="90" w:type="dxa"/>
              <w:bottom w:w="80" w:type="dxa"/>
              <w:right w:w="90" w:type="dxa"/>
            </w:tcMar>
            <w:vAlign w:val="center"/>
          </w:tcPr>
          <w:p w14:paraId="2B182A63" w14:textId="77777777" w:rsidR="0096466D" w:rsidRDefault="00613DCD" w:rsidP="0032616F">
            <w:pPr>
              <w:spacing w:line="276" w:lineRule="auto"/>
              <w:ind w:firstLineChars="0" w:firstLine="0"/>
              <w:jc w:val="left"/>
            </w:pPr>
            <w:r>
              <w:rPr>
                <w:sz w:val="21"/>
              </w:rPr>
              <w:t>format/json</w:t>
            </w:r>
          </w:p>
        </w:tc>
        <w:tc>
          <w:tcPr>
            <w:tcW w:w="3402" w:type="dxa"/>
            <w:tcMar>
              <w:top w:w="80" w:type="dxa"/>
              <w:left w:w="90" w:type="dxa"/>
              <w:bottom w:w="80" w:type="dxa"/>
              <w:right w:w="90" w:type="dxa"/>
            </w:tcMar>
            <w:vAlign w:val="center"/>
          </w:tcPr>
          <w:p w14:paraId="591EE4C4" w14:textId="7A74D556" w:rsidR="0096466D" w:rsidRDefault="00613DCD" w:rsidP="00884276">
            <w:pPr>
              <w:spacing w:line="276" w:lineRule="auto"/>
              <w:ind w:firstLineChars="0" w:firstLine="0"/>
              <w:jc w:val="left"/>
            </w:pPr>
            <w:r>
              <w:rPr>
                <w:sz w:val="21"/>
              </w:rPr>
              <w:t>返回</w:t>
            </w:r>
            <w:r>
              <w:rPr>
                <w:sz w:val="21"/>
              </w:rPr>
              <w:t>JSON</w:t>
            </w:r>
          </w:p>
        </w:tc>
        <w:tc>
          <w:tcPr>
            <w:tcW w:w="2438" w:type="dxa"/>
            <w:tcMar>
              <w:top w:w="80" w:type="dxa"/>
              <w:left w:w="90" w:type="dxa"/>
              <w:bottom w:w="80" w:type="dxa"/>
              <w:right w:w="90" w:type="dxa"/>
            </w:tcMar>
            <w:vAlign w:val="center"/>
          </w:tcPr>
          <w:p w14:paraId="113B1403" w14:textId="77777777" w:rsidR="0096466D" w:rsidRDefault="00613DCD" w:rsidP="00884276">
            <w:pPr>
              <w:spacing w:line="276" w:lineRule="auto"/>
              <w:ind w:firstLineChars="0" w:firstLine="0"/>
              <w:jc w:val="left"/>
            </w:pPr>
            <w:r>
              <w:rPr>
                <w:sz w:val="21"/>
              </w:rPr>
              <w:t>原始文件可直接归档</w:t>
            </w:r>
          </w:p>
        </w:tc>
      </w:tr>
    </w:tbl>
    <w:p w14:paraId="779C6157" w14:textId="77777777" w:rsidR="0096466D" w:rsidRDefault="0096466D">
      <w:pPr>
        <w:spacing w:line="240" w:lineRule="auto"/>
        <w:ind w:firstLine="480"/>
      </w:pPr>
    </w:p>
    <w:p w14:paraId="454F37AC" w14:textId="1E9AEAEC" w:rsidR="0096466D" w:rsidRDefault="00613DCD">
      <w:pPr>
        <w:pStyle w:val="20"/>
      </w:pPr>
      <w:r>
        <w:t>是否增加</w:t>
      </w:r>
      <w:r>
        <w:t>EPOCH</w:t>
      </w:r>
      <w:r>
        <w:t>新鲜度条件</w:t>
      </w:r>
    </w:p>
    <w:p w14:paraId="0B179F13" w14:textId="1D9EA0C9" w:rsidR="0096466D" w:rsidRDefault="00613DCD">
      <w:pPr>
        <w:ind w:firstLine="480"/>
      </w:pPr>
      <w:r>
        <w:t>官方建议在需要可传播的当前在轨根数时加入</w:t>
      </w:r>
      <w:r>
        <w:t>/EPOCH/%3Enow-10</w:t>
      </w:r>
      <w:r>
        <w:t>。该条件会只保留最近</w:t>
      </w:r>
      <w:r>
        <w:t>10</w:t>
      </w:r>
      <w:r>
        <w:t>天内更新的根数。对于更新频率较低的深空或高轨目标，它可能删除仍有研究价值但近期未更新的记录。因此，目标发现库建议先不加该条件，并另外计算根数年龄；实时传播任务再按需要加入。</w:t>
      </w:r>
    </w:p>
    <w:p w14:paraId="243E4A5C" w14:textId="77777777" w:rsidR="0096466D" w:rsidRDefault="00613DCD">
      <w:pPr>
        <w:pStyle w:val="ac"/>
        <w:spacing w:before="120" w:after="120"/>
      </w:pPr>
      <w:r>
        <w:t>代码</w:t>
      </w:r>
      <w:r>
        <w:t xml:space="preserve"> 4  </w:t>
      </w:r>
      <w:r>
        <w:t>可选的根数新鲜度条件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87"/>
      </w:tblGrid>
      <w:tr w:rsidR="0096466D" w14:paraId="556292E9" w14:textId="77777777">
        <w:trPr>
          <w:cantSplit/>
          <w:jc w:val="center"/>
        </w:trPr>
        <w:tc>
          <w:tcPr>
            <w:tcW w:w="8787" w:type="dxa"/>
            <w:shd w:val="clear" w:color="auto" w:fill="F5F5F5"/>
            <w:tcMar>
              <w:top w:w="100" w:type="dxa"/>
              <w:left w:w="120" w:type="dxa"/>
              <w:bottom w:w="100" w:type="dxa"/>
              <w:right w:w="120" w:type="dxa"/>
            </w:tcMar>
          </w:tcPr>
          <w:p w14:paraId="04B77694" w14:textId="77777777" w:rsidR="0096466D" w:rsidRDefault="00613DCD">
            <w:pPr>
              <w:keepLines/>
              <w:spacing w:line="240" w:lineRule="auto"/>
              <w:ind w:firstLine="320"/>
              <w:jc w:val="left"/>
            </w:pPr>
            <w:r>
              <w:rPr>
                <w:rFonts w:ascii="Consolas" w:eastAsia="Consolas" w:hAnsi="Consolas"/>
                <w:sz w:val="16"/>
              </w:rPr>
              <w:t>.../DECAY_DATE/null-val/EPOCH/%3Enow-10/</w:t>
            </w:r>
          </w:p>
          <w:p w14:paraId="0D4CC65D" w14:textId="77777777" w:rsidR="0096466D" w:rsidRDefault="00613DCD">
            <w:pPr>
              <w:keepLines/>
              <w:spacing w:line="240" w:lineRule="auto"/>
              <w:ind w:firstLine="320"/>
              <w:jc w:val="left"/>
            </w:pPr>
            <w:r>
              <w:rPr>
                <w:rFonts w:ascii="Consolas" w:eastAsia="Consolas" w:hAnsi="Consolas"/>
                <w:sz w:val="16"/>
              </w:rPr>
              <w:t>orderby/NORAD_CAT_ID/format/json</w:t>
            </w:r>
          </w:p>
        </w:tc>
      </w:tr>
    </w:tbl>
    <w:p w14:paraId="41AAC62B" w14:textId="77777777" w:rsidR="0096466D" w:rsidRDefault="0096466D" w:rsidP="00884276">
      <w:pPr>
        <w:ind w:firstLineChars="0" w:firstLine="0"/>
        <w:rPr>
          <w:rFonts w:hint="eastAsia"/>
        </w:rPr>
      </w:pPr>
    </w:p>
    <w:p w14:paraId="4F812B13" w14:textId="77777777" w:rsidR="0096466D" w:rsidRDefault="00613DCD">
      <w:pPr>
        <w:pStyle w:val="20"/>
      </w:pPr>
      <w:r>
        <w:t>浏览器下载</w:t>
      </w:r>
    </w:p>
    <w:p w14:paraId="295E4E5F" w14:textId="1574020F" w:rsidR="0096466D" w:rsidRDefault="00613DCD" w:rsidP="00884276">
      <w:pPr>
        <w:ind w:firstLine="480"/>
      </w:pPr>
      <w:r>
        <w:t>（</w:t>
      </w:r>
      <w:r>
        <w:t>1</w:t>
      </w:r>
      <w:r>
        <w:t>）先在</w:t>
      </w:r>
      <w:r>
        <w:t>Space-Track</w:t>
      </w:r>
      <w:r>
        <w:t>网站完成登录，并保持当前浏览器会话。</w:t>
      </w:r>
    </w:p>
    <w:p w14:paraId="21F15D84" w14:textId="7EA7EF28" w:rsidR="0096466D" w:rsidRDefault="00613DCD" w:rsidP="00884276">
      <w:pPr>
        <w:ind w:firstLine="480"/>
      </w:pPr>
      <w:r>
        <w:t>（</w:t>
      </w:r>
      <w:r>
        <w:t>2</w:t>
      </w:r>
      <w:r>
        <w:t>）把代码</w:t>
      </w:r>
      <w:r>
        <w:t>3</w:t>
      </w:r>
      <w:r>
        <w:t>的完整</w:t>
      </w:r>
      <w:r>
        <w:t>URL</w:t>
      </w:r>
      <w:r>
        <w:t>粘贴到同一浏览器标签页并访问。</w:t>
      </w:r>
    </w:p>
    <w:p w14:paraId="439D63F9" w14:textId="00A96FB4" w:rsidR="0096466D" w:rsidRDefault="00613DCD" w:rsidP="00884276">
      <w:pPr>
        <w:ind w:firstLine="480"/>
      </w:pPr>
      <w:r>
        <w:t>（</w:t>
      </w:r>
      <w:r>
        <w:t>3</w:t>
      </w:r>
      <w:r>
        <w:t>）确认页面返回</w:t>
      </w:r>
      <w:r>
        <w:t>JSON</w:t>
      </w:r>
      <w:r>
        <w:t>数组，而不是登录页面、错误页面或空字符串。</w:t>
      </w:r>
    </w:p>
    <w:p w14:paraId="08112B31" w14:textId="507E3FB7" w:rsidR="0096466D" w:rsidRDefault="00613DCD" w:rsidP="00884276">
      <w:pPr>
        <w:ind w:firstLine="480"/>
      </w:pPr>
      <w:r>
        <w:t>（</w:t>
      </w:r>
      <w:r>
        <w:t>4</w:t>
      </w:r>
      <w:r>
        <w:t>）使用浏览器另存为，文件名建议包含数据类、条件和</w:t>
      </w:r>
      <w:r>
        <w:t>UTC</w:t>
      </w:r>
      <w:r>
        <w:t>日期，例如</w:t>
      </w:r>
      <w:r>
        <w:t>gp_payload_xgeo_20261012.json</w:t>
      </w:r>
      <w:r>
        <w:t>。</w:t>
      </w:r>
    </w:p>
    <w:p w14:paraId="15B2A137" w14:textId="43910E0E" w:rsidR="0096466D" w:rsidRDefault="00613DCD" w:rsidP="00884276">
      <w:pPr>
        <w:ind w:firstLine="480"/>
      </w:pPr>
      <w:r>
        <w:t>（</w:t>
      </w:r>
      <w:r>
        <w:t>5</w:t>
      </w:r>
      <w:r>
        <w:t>）把查询</w:t>
      </w:r>
      <w:r>
        <w:t>URL</w:t>
      </w:r>
      <w:r>
        <w:t>、下载</w:t>
      </w:r>
      <w:r>
        <w:t>UTC</w:t>
      </w:r>
      <w:r>
        <w:t>时间、记录数和文件哈希写入同目录的</w:t>
      </w:r>
      <w:r>
        <w:t>metadata.json</w:t>
      </w:r>
      <w:r>
        <w:t>。</w:t>
      </w:r>
    </w:p>
    <w:p w14:paraId="00DF671E" w14:textId="6527FF27" w:rsidR="0096466D" w:rsidRDefault="00613DCD">
      <w:pPr>
        <w:pStyle w:val="1"/>
      </w:pPr>
      <w:r>
        <w:t>按</w:t>
      </w:r>
      <w:r>
        <w:t>NORAD</w:t>
      </w:r>
      <w:r>
        <w:t>编号获取</w:t>
      </w:r>
      <w:r>
        <w:t>OMM</w:t>
      </w:r>
      <w:r>
        <w:t>和</w:t>
      </w:r>
      <w:r>
        <w:t>SATCAT</w:t>
      </w:r>
    </w:p>
    <w:p w14:paraId="15839CDA" w14:textId="4A745EBF" w:rsidR="0096466D" w:rsidRDefault="00613DCD">
      <w:pPr>
        <w:pStyle w:val="20"/>
      </w:pPr>
      <w:r>
        <w:t>获取最新</w:t>
      </w:r>
      <w:r>
        <w:t>OMM</w:t>
      </w:r>
    </w:p>
    <w:p w14:paraId="75251E73" w14:textId="35243769" w:rsidR="0096466D" w:rsidRDefault="00613DCD">
      <w:pPr>
        <w:ind w:firstLine="480"/>
      </w:pPr>
      <w:r>
        <w:t>gp</w:t>
      </w:r>
      <w:r>
        <w:t>类本身就是获取最新</w:t>
      </w:r>
      <w:r>
        <w:t>OMM</w:t>
      </w:r>
      <w:r>
        <w:t>的入口。</w:t>
      </w:r>
      <w:r>
        <w:t>JSON</w:t>
      </w:r>
      <w:r>
        <w:t>已包含</w:t>
      </w:r>
      <w:r>
        <w:t>OMM</w:t>
      </w:r>
      <w:r>
        <w:t>主要字段；当下游工具要求</w:t>
      </w:r>
      <w:r>
        <w:t>CCSDS OMM</w:t>
      </w:r>
      <w:r>
        <w:t>时，把同一查询的</w:t>
      </w:r>
      <w:r>
        <w:t>format</w:t>
      </w:r>
      <w:r>
        <w:t>改为</w:t>
      </w:r>
      <w:r>
        <w:t>xml</w:t>
      </w:r>
      <w:r>
        <w:t>或</w:t>
      </w:r>
      <w:r>
        <w:t>kvn</w:t>
      </w:r>
      <w:r>
        <w:t>。不要为了同时保存多种格式在短时间内重复下载同一批</w:t>
      </w:r>
      <w:r>
        <w:t>GP</w:t>
      </w:r>
      <w:r>
        <w:t>数据；选择一个主格式，其他格式按实际接口要求生成或在后续允许的更新窗口下载。</w:t>
      </w:r>
    </w:p>
    <w:p w14:paraId="2C0E2384" w14:textId="3ECA736B" w:rsidR="0096466D" w:rsidRDefault="00613DCD">
      <w:pPr>
        <w:pStyle w:val="ac"/>
        <w:spacing w:before="120" w:after="120"/>
      </w:pPr>
      <w:r>
        <w:t>代码</w:t>
      </w:r>
      <w:r>
        <w:t xml:space="preserve"> 5  </w:t>
      </w:r>
      <w:r>
        <w:t>按</w:t>
      </w:r>
      <w:r>
        <w:t>NORAD</w:t>
      </w:r>
      <w:r>
        <w:t>编号获取</w:t>
      </w:r>
      <w:r>
        <w:t>OMM XML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87"/>
      </w:tblGrid>
      <w:tr w:rsidR="0096466D" w14:paraId="55F170DB" w14:textId="77777777">
        <w:trPr>
          <w:cantSplit/>
          <w:jc w:val="center"/>
        </w:trPr>
        <w:tc>
          <w:tcPr>
            <w:tcW w:w="8787" w:type="dxa"/>
            <w:shd w:val="clear" w:color="auto" w:fill="F5F5F5"/>
            <w:tcMar>
              <w:top w:w="100" w:type="dxa"/>
              <w:left w:w="120" w:type="dxa"/>
              <w:bottom w:w="100" w:type="dxa"/>
              <w:right w:w="120" w:type="dxa"/>
            </w:tcMar>
          </w:tcPr>
          <w:p w14:paraId="3575593E" w14:textId="77777777" w:rsidR="0096466D" w:rsidRDefault="00613DCD">
            <w:pPr>
              <w:keepLines/>
              <w:spacing w:line="240" w:lineRule="auto"/>
              <w:ind w:firstLine="320"/>
              <w:jc w:val="left"/>
            </w:pPr>
            <w:r>
              <w:rPr>
                <w:rFonts w:ascii="Consolas" w:eastAsia="Consolas" w:hAnsi="Consolas"/>
                <w:sz w:val="16"/>
              </w:rPr>
              <w:t>https://www.space-track.org/basicspacedata/query/class/gp/</w:t>
            </w:r>
          </w:p>
          <w:p w14:paraId="71ED74A4" w14:textId="77777777" w:rsidR="0096466D" w:rsidRDefault="00613DCD">
            <w:pPr>
              <w:keepLines/>
              <w:spacing w:line="240" w:lineRule="auto"/>
              <w:ind w:firstLine="320"/>
              <w:jc w:val="left"/>
            </w:pPr>
            <w:r>
              <w:rPr>
                <w:rFonts w:ascii="Consolas" w:eastAsia="Consolas" w:hAnsi="Consolas"/>
                <w:sz w:val="16"/>
              </w:rPr>
              <w:t>NORAD_CAT_ID/26666,26669,26670/</w:t>
            </w:r>
          </w:p>
          <w:p w14:paraId="3DA09E9B" w14:textId="77777777" w:rsidR="0096466D" w:rsidRDefault="00613DCD">
            <w:pPr>
              <w:keepLines/>
              <w:spacing w:line="240" w:lineRule="auto"/>
              <w:ind w:firstLine="320"/>
              <w:jc w:val="left"/>
            </w:pPr>
            <w:r>
              <w:rPr>
                <w:rFonts w:ascii="Consolas" w:eastAsia="Consolas" w:hAnsi="Consolas"/>
                <w:sz w:val="16"/>
              </w:rPr>
              <w:t>orderby/NORAD_CAT_ID/format/xml</w:t>
            </w:r>
          </w:p>
        </w:tc>
      </w:tr>
    </w:tbl>
    <w:p w14:paraId="2A836584" w14:textId="77777777" w:rsidR="0096466D" w:rsidRDefault="0096466D">
      <w:pPr>
        <w:ind w:firstLine="480"/>
      </w:pPr>
    </w:p>
    <w:p w14:paraId="0DDA3845" w14:textId="4422ED3B" w:rsidR="0096466D" w:rsidRDefault="00613DCD">
      <w:pPr>
        <w:pStyle w:val="ac"/>
        <w:spacing w:before="120" w:after="120"/>
      </w:pPr>
      <w:r>
        <w:t>代码</w:t>
      </w:r>
      <w:r>
        <w:t xml:space="preserve"> 6  </w:t>
      </w:r>
      <w:r>
        <w:t>按</w:t>
      </w:r>
      <w:r>
        <w:t>NORAD</w:t>
      </w:r>
      <w:r>
        <w:t>编号获取</w:t>
      </w:r>
      <w:r>
        <w:t>OMM KVN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87"/>
      </w:tblGrid>
      <w:tr w:rsidR="0096466D" w14:paraId="6357C2CD" w14:textId="77777777">
        <w:trPr>
          <w:cantSplit/>
          <w:jc w:val="center"/>
        </w:trPr>
        <w:tc>
          <w:tcPr>
            <w:tcW w:w="8787" w:type="dxa"/>
            <w:shd w:val="clear" w:color="auto" w:fill="F5F5F5"/>
            <w:tcMar>
              <w:top w:w="100" w:type="dxa"/>
              <w:left w:w="120" w:type="dxa"/>
              <w:bottom w:w="100" w:type="dxa"/>
              <w:right w:w="120" w:type="dxa"/>
            </w:tcMar>
          </w:tcPr>
          <w:p w14:paraId="07AD7534" w14:textId="77777777" w:rsidR="0096466D" w:rsidRDefault="00613DCD">
            <w:pPr>
              <w:keepLines/>
              <w:spacing w:line="240" w:lineRule="auto"/>
              <w:ind w:firstLine="320"/>
              <w:jc w:val="left"/>
            </w:pPr>
            <w:r>
              <w:rPr>
                <w:rFonts w:ascii="Consolas" w:eastAsia="Consolas" w:hAnsi="Consolas"/>
                <w:sz w:val="16"/>
              </w:rPr>
              <w:t>https://www.space-track.org/basicspacedata/query/class/gp/</w:t>
            </w:r>
          </w:p>
          <w:p w14:paraId="2475FFF8" w14:textId="77777777" w:rsidR="0096466D" w:rsidRDefault="00613DCD">
            <w:pPr>
              <w:keepLines/>
              <w:spacing w:line="240" w:lineRule="auto"/>
              <w:ind w:firstLine="320"/>
              <w:jc w:val="left"/>
            </w:pPr>
            <w:r>
              <w:rPr>
                <w:rFonts w:ascii="Consolas" w:eastAsia="Consolas" w:hAnsi="Consolas"/>
                <w:sz w:val="16"/>
              </w:rPr>
              <w:t>NORAD_CAT_ID/26666,26669,26670/</w:t>
            </w:r>
          </w:p>
          <w:p w14:paraId="5DE989C9" w14:textId="77777777" w:rsidR="0096466D" w:rsidRDefault="00613DCD">
            <w:pPr>
              <w:keepLines/>
              <w:spacing w:line="240" w:lineRule="auto"/>
              <w:ind w:firstLine="320"/>
              <w:jc w:val="left"/>
            </w:pPr>
            <w:r>
              <w:rPr>
                <w:rFonts w:ascii="Consolas" w:eastAsia="Consolas" w:hAnsi="Consolas"/>
                <w:sz w:val="16"/>
              </w:rPr>
              <w:t>orderby/NORAD_CAT_ID/format/kvn</w:t>
            </w:r>
          </w:p>
        </w:tc>
      </w:tr>
    </w:tbl>
    <w:p w14:paraId="38D92A0F" w14:textId="77777777" w:rsidR="0096466D" w:rsidRDefault="0096466D">
      <w:pPr>
        <w:ind w:firstLine="480"/>
      </w:pPr>
    </w:p>
    <w:p w14:paraId="7E2F5763" w14:textId="0AF3BED0" w:rsidR="0096466D" w:rsidRDefault="00613DCD">
      <w:pPr>
        <w:pStyle w:val="20"/>
      </w:pPr>
      <w:r>
        <w:t>获取</w:t>
      </w:r>
      <w:r>
        <w:t>SATCAT</w:t>
      </w:r>
    </w:p>
    <w:p w14:paraId="79387E47" w14:textId="0A0CEFF3" w:rsidR="0096466D" w:rsidRDefault="00613DCD">
      <w:pPr>
        <w:ind w:firstLine="480"/>
      </w:pPr>
      <w:r>
        <w:t>SATCAT</w:t>
      </w:r>
      <w:r>
        <w:t>查询使用相同的</w:t>
      </w:r>
      <w:r>
        <w:t>NORAD_CAT_ID</w:t>
      </w:r>
      <w:r>
        <w:t>列表。返回结果可用于核对对象名称、国际编号、国家、发射日期、发射场、对象类型、再入日期、远地点和近地点等字段。</w:t>
      </w:r>
    </w:p>
    <w:p w14:paraId="075159D1" w14:textId="77777777" w:rsidR="0096466D" w:rsidRDefault="00613DCD">
      <w:pPr>
        <w:pStyle w:val="ac"/>
        <w:spacing w:before="120" w:after="120"/>
      </w:pPr>
      <w:r>
        <w:lastRenderedPageBreak/>
        <w:t>代码</w:t>
      </w:r>
      <w:r>
        <w:t xml:space="preserve"> 7  </w:t>
      </w:r>
      <w:r>
        <w:t>按</w:t>
      </w:r>
      <w:r>
        <w:t xml:space="preserve"> NORAD </w:t>
      </w:r>
      <w:r>
        <w:t>编号获取</w:t>
      </w:r>
      <w:r>
        <w:t xml:space="preserve"> SATCAT JSON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87"/>
      </w:tblGrid>
      <w:tr w:rsidR="0096466D" w14:paraId="6E680961" w14:textId="77777777">
        <w:trPr>
          <w:cantSplit/>
          <w:jc w:val="center"/>
        </w:trPr>
        <w:tc>
          <w:tcPr>
            <w:tcW w:w="8787" w:type="dxa"/>
            <w:shd w:val="clear" w:color="auto" w:fill="F5F5F5"/>
            <w:tcMar>
              <w:top w:w="100" w:type="dxa"/>
              <w:left w:w="120" w:type="dxa"/>
              <w:bottom w:w="100" w:type="dxa"/>
              <w:right w:w="120" w:type="dxa"/>
            </w:tcMar>
          </w:tcPr>
          <w:p w14:paraId="56EF4951" w14:textId="77777777" w:rsidR="0096466D" w:rsidRDefault="00613DCD">
            <w:pPr>
              <w:keepLines/>
              <w:spacing w:line="240" w:lineRule="auto"/>
              <w:ind w:firstLine="320"/>
              <w:jc w:val="left"/>
            </w:pPr>
            <w:r>
              <w:rPr>
                <w:rFonts w:ascii="Consolas" w:eastAsia="Consolas" w:hAnsi="Consolas"/>
                <w:sz w:val="16"/>
              </w:rPr>
              <w:t>https://www.space-track.org/basicspacedata/query/class/satcat/</w:t>
            </w:r>
          </w:p>
          <w:p w14:paraId="34DC9094" w14:textId="77777777" w:rsidR="0096466D" w:rsidRDefault="00613DCD">
            <w:pPr>
              <w:keepLines/>
              <w:spacing w:line="240" w:lineRule="auto"/>
              <w:ind w:firstLine="320"/>
              <w:jc w:val="left"/>
            </w:pPr>
            <w:r>
              <w:rPr>
                <w:rFonts w:ascii="Consolas" w:eastAsia="Consolas" w:hAnsi="Consolas"/>
                <w:sz w:val="16"/>
              </w:rPr>
              <w:t>NORAD_CAT_ID/26666,26669,26670/</w:t>
            </w:r>
          </w:p>
          <w:p w14:paraId="0CA343AD" w14:textId="77777777" w:rsidR="0096466D" w:rsidRDefault="00613DCD">
            <w:pPr>
              <w:keepLines/>
              <w:spacing w:line="240" w:lineRule="auto"/>
              <w:ind w:firstLine="320"/>
              <w:jc w:val="left"/>
            </w:pPr>
            <w:r>
              <w:rPr>
                <w:rFonts w:ascii="Consolas" w:eastAsia="Consolas" w:hAnsi="Consolas"/>
                <w:sz w:val="16"/>
              </w:rPr>
              <w:t>orderby/NORAD_CAT_ID/format/json</w:t>
            </w:r>
          </w:p>
        </w:tc>
      </w:tr>
    </w:tbl>
    <w:p w14:paraId="283CBDA9" w14:textId="77777777" w:rsidR="0096466D" w:rsidRDefault="0096466D">
      <w:pPr>
        <w:ind w:firstLine="480"/>
      </w:pPr>
    </w:p>
    <w:p w14:paraId="3D44B3C4" w14:textId="54667444" w:rsidR="0096466D" w:rsidRDefault="00613DCD">
      <w:pPr>
        <w:ind w:firstLine="480"/>
      </w:pPr>
      <w:r>
        <w:t>对于较长的编号清单，应先尝试一次逗号列表请求，并记录请求长度和返回数量。如果所在网络的代理限制</w:t>
      </w:r>
      <w:r>
        <w:t>URL</w:t>
      </w:r>
      <w:r>
        <w:t>长度，可拆成少量批次，但应遵守</w:t>
      </w:r>
      <w:r>
        <w:t>Space-Track</w:t>
      </w:r>
      <w:r>
        <w:t>的频率和产品更新限制，并在本地合并、去重。批次大小不是</w:t>
      </w:r>
      <w:r>
        <w:t>Space-Track</w:t>
      </w:r>
      <w:r>
        <w:t>数据定义的一部分，应作为项目配置记录。</w:t>
      </w:r>
    </w:p>
    <w:p w14:paraId="0FB148F6" w14:textId="79874159" w:rsidR="0096466D" w:rsidRDefault="00613DCD">
      <w:pPr>
        <w:pStyle w:val="1"/>
      </w:pPr>
      <w:r>
        <w:t>Python</w:t>
      </w:r>
      <w:r>
        <w:t>自动下载</w:t>
      </w:r>
    </w:p>
    <w:p w14:paraId="1F48C848" w14:textId="106435B5" w:rsidR="0096466D" w:rsidRDefault="00613DCD">
      <w:pPr>
        <w:ind w:firstLine="480"/>
      </w:pPr>
      <w:r>
        <w:t>下面的脚本在一个认证会话中完成一次</w:t>
      </w:r>
      <w:r>
        <w:t>GP</w:t>
      </w:r>
      <w:r>
        <w:t>发现查询和一次</w:t>
      </w:r>
      <w:r>
        <w:t>SATCAT</w:t>
      </w:r>
      <w:r>
        <w:t>查询，保存原始响应、查询</w:t>
      </w:r>
      <w:r>
        <w:t xml:space="preserve"> URL</w:t>
      </w:r>
      <w:r>
        <w:t>、</w:t>
      </w:r>
      <w:r>
        <w:t>UTC</w:t>
      </w:r>
      <w:r>
        <w:t>下载时间、记录数和</w:t>
      </w:r>
      <w:r>
        <w:t>SHA-256</w:t>
      </w:r>
      <w:r>
        <w:t>。脚本不会把密码写入文件，也不会把</w:t>
      </w:r>
      <w:r>
        <w:t>DECAY_DATE</w:t>
      </w:r>
      <w:r>
        <w:t>为空转换为</w:t>
      </w:r>
      <w:r>
        <w:t>active</w:t>
      </w:r>
      <w:r>
        <w:t>。安装依赖时使用</w:t>
      </w:r>
      <w:r>
        <w:t>requests</w:t>
      </w:r>
      <w:r>
        <w:t>即可。</w:t>
      </w:r>
    </w:p>
    <w:p w14:paraId="46382D80" w14:textId="5A0418FC" w:rsidR="0096466D" w:rsidRDefault="00613DCD">
      <w:pPr>
        <w:pStyle w:val="ac"/>
        <w:spacing w:before="120" w:after="120"/>
      </w:pPr>
      <w:r>
        <w:t>代码</w:t>
      </w:r>
      <w:r>
        <w:t xml:space="preserve"> 8  GP</w:t>
      </w:r>
      <w:r>
        <w:t>与</w:t>
      </w:r>
      <w:r>
        <w:t>SATCAT</w:t>
      </w:r>
      <w:r>
        <w:t>下载脚本</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87"/>
      </w:tblGrid>
      <w:tr w:rsidR="0096466D" w14:paraId="6017BB7A" w14:textId="77777777">
        <w:trPr>
          <w:jc w:val="center"/>
        </w:trPr>
        <w:tc>
          <w:tcPr>
            <w:tcW w:w="8787" w:type="dxa"/>
            <w:shd w:val="clear" w:color="auto" w:fill="F5F5F5"/>
            <w:tcMar>
              <w:top w:w="100" w:type="dxa"/>
              <w:left w:w="120" w:type="dxa"/>
              <w:bottom w:w="100" w:type="dxa"/>
              <w:right w:w="120" w:type="dxa"/>
            </w:tcMar>
          </w:tcPr>
          <w:p w14:paraId="74365BF1" w14:textId="77777777" w:rsidR="0096466D" w:rsidRDefault="00613DCD">
            <w:pPr>
              <w:keepLines/>
              <w:spacing w:line="240" w:lineRule="auto"/>
              <w:ind w:firstLine="320"/>
              <w:jc w:val="left"/>
            </w:pPr>
            <w:r>
              <w:rPr>
                <w:rFonts w:ascii="Consolas" w:eastAsia="Consolas" w:hAnsi="Consolas"/>
                <w:sz w:val="16"/>
              </w:rPr>
              <w:t>import hashlib</w:t>
            </w:r>
          </w:p>
          <w:p w14:paraId="64722196" w14:textId="77777777" w:rsidR="0096466D" w:rsidRDefault="00613DCD">
            <w:pPr>
              <w:keepLines/>
              <w:spacing w:line="240" w:lineRule="auto"/>
              <w:ind w:firstLine="320"/>
              <w:jc w:val="left"/>
            </w:pPr>
            <w:r>
              <w:rPr>
                <w:rFonts w:ascii="Consolas" w:eastAsia="Consolas" w:hAnsi="Consolas"/>
                <w:sz w:val="16"/>
              </w:rPr>
              <w:t>import json</w:t>
            </w:r>
          </w:p>
          <w:p w14:paraId="097F6D35" w14:textId="77777777" w:rsidR="0096466D" w:rsidRDefault="00613DCD">
            <w:pPr>
              <w:keepLines/>
              <w:spacing w:line="240" w:lineRule="auto"/>
              <w:ind w:firstLine="320"/>
              <w:jc w:val="left"/>
            </w:pPr>
            <w:r>
              <w:rPr>
                <w:rFonts w:ascii="Consolas" w:eastAsia="Consolas" w:hAnsi="Consolas"/>
                <w:sz w:val="16"/>
              </w:rPr>
              <w:t>import os</w:t>
            </w:r>
          </w:p>
          <w:p w14:paraId="788D4B70" w14:textId="77777777" w:rsidR="0096466D" w:rsidRDefault="00613DCD">
            <w:pPr>
              <w:keepLines/>
              <w:spacing w:line="240" w:lineRule="auto"/>
              <w:ind w:firstLine="320"/>
              <w:jc w:val="left"/>
            </w:pPr>
            <w:r>
              <w:rPr>
                <w:rFonts w:ascii="Consolas" w:eastAsia="Consolas" w:hAnsi="Consolas"/>
                <w:sz w:val="16"/>
              </w:rPr>
              <w:t>from datetime import datetime, timezone</w:t>
            </w:r>
          </w:p>
          <w:p w14:paraId="5F9408F0" w14:textId="77777777" w:rsidR="0096466D" w:rsidRDefault="00613DCD">
            <w:pPr>
              <w:keepLines/>
              <w:spacing w:line="240" w:lineRule="auto"/>
              <w:ind w:firstLine="320"/>
              <w:jc w:val="left"/>
            </w:pPr>
            <w:r>
              <w:rPr>
                <w:rFonts w:ascii="Consolas" w:eastAsia="Consolas" w:hAnsi="Consolas"/>
                <w:sz w:val="16"/>
              </w:rPr>
              <w:t>from pathlib import Path</w:t>
            </w:r>
          </w:p>
          <w:p w14:paraId="4D27C5C4" w14:textId="77777777" w:rsidR="0096466D" w:rsidRDefault="00613DCD">
            <w:pPr>
              <w:keepLines/>
              <w:spacing w:line="240" w:lineRule="auto"/>
              <w:ind w:firstLine="320"/>
              <w:jc w:val="left"/>
            </w:pPr>
            <w:r>
              <w:rPr>
                <w:rFonts w:ascii="Consolas" w:eastAsia="Consolas" w:hAnsi="Consolas"/>
                <w:sz w:val="16"/>
              </w:rPr>
              <w:t xml:space="preserve"> </w:t>
            </w:r>
          </w:p>
          <w:p w14:paraId="09DABD3C" w14:textId="77777777" w:rsidR="0096466D" w:rsidRDefault="00613DCD">
            <w:pPr>
              <w:keepLines/>
              <w:spacing w:line="240" w:lineRule="auto"/>
              <w:ind w:firstLine="320"/>
              <w:jc w:val="left"/>
            </w:pPr>
            <w:r>
              <w:rPr>
                <w:rFonts w:ascii="Consolas" w:eastAsia="Consolas" w:hAnsi="Consolas"/>
                <w:sz w:val="16"/>
              </w:rPr>
              <w:t>import requests</w:t>
            </w:r>
          </w:p>
          <w:p w14:paraId="279A4FC9" w14:textId="77777777" w:rsidR="0096466D" w:rsidRDefault="00613DCD">
            <w:pPr>
              <w:keepLines/>
              <w:spacing w:line="240" w:lineRule="auto"/>
              <w:ind w:firstLine="320"/>
              <w:jc w:val="left"/>
            </w:pPr>
            <w:r>
              <w:rPr>
                <w:rFonts w:ascii="Consolas" w:eastAsia="Consolas" w:hAnsi="Consolas"/>
                <w:sz w:val="16"/>
              </w:rPr>
              <w:t xml:space="preserve"> </w:t>
            </w:r>
          </w:p>
          <w:p w14:paraId="65F39335" w14:textId="77777777" w:rsidR="0096466D" w:rsidRDefault="00613DCD">
            <w:pPr>
              <w:keepLines/>
              <w:spacing w:line="240" w:lineRule="auto"/>
              <w:ind w:firstLine="320"/>
              <w:jc w:val="left"/>
            </w:pPr>
            <w:r>
              <w:rPr>
                <w:rFonts w:ascii="Consolas" w:eastAsia="Consolas" w:hAnsi="Consolas"/>
                <w:sz w:val="16"/>
              </w:rPr>
              <w:t>BASE = "https://www.space-track.org"</w:t>
            </w:r>
          </w:p>
          <w:p w14:paraId="4C633324" w14:textId="77777777" w:rsidR="0096466D" w:rsidRDefault="00613DCD">
            <w:pPr>
              <w:keepLines/>
              <w:spacing w:line="240" w:lineRule="auto"/>
              <w:ind w:firstLine="320"/>
              <w:jc w:val="left"/>
            </w:pPr>
            <w:r>
              <w:rPr>
                <w:rFonts w:ascii="Consolas" w:eastAsia="Consolas" w:hAnsi="Consolas"/>
                <w:sz w:val="16"/>
              </w:rPr>
              <w:t>LOGIN_URL = f"{BASE}/ajaxauth/login"</w:t>
            </w:r>
          </w:p>
          <w:p w14:paraId="14ADD295" w14:textId="77777777" w:rsidR="0096466D" w:rsidRDefault="00613DCD">
            <w:pPr>
              <w:keepLines/>
              <w:spacing w:line="240" w:lineRule="auto"/>
              <w:ind w:firstLine="320"/>
              <w:jc w:val="left"/>
            </w:pPr>
            <w:r>
              <w:rPr>
                <w:rFonts w:ascii="Consolas" w:eastAsia="Consolas" w:hAnsi="Consolas"/>
                <w:sz w:val="16"/>
              </w:rPr>
              <w:t>LOGOUT_URL = f"{BASE}/ajaxauth/logout"</w:t>
            </w:r>
          </w:p>
          <w:p w14:paraId="6B74642F" w14:textId="77777777" w:rsidR="0096466D" w:rsidRDefault="00613DCD">
            <w:pPr>
              <w:keepLines/>
              <w:spacing w:line="240" w:lineRule="auto"/>
              <w:ind w:firstLine="320"/>
              <w:jc w:val="left"/>
            </w:pPr>
            <w:r>
              <w:rPr>
                <w:rFonts w:ascii="Consolas" w:eastAsia="Consolas" w:hAnsi="Consolas"/>
                <w:sz w:val="16"/>
              </w:rPr>
              <w:t>GP_URL = (</w:t>
            </w:r>
          </w:p>
          <w:p w14:paraId="6B3458E8" w14:textId="77777777" w:rsidR="0096466D" w:rsidRDefault="00613DCD">
            <w:pPr>
              <w:keepLines/>
              <w:spacing w:line="240" w:lineRule="auto"/>
              <w:ind w:firstLine="320"/>
              <w:jc w:val="left"/>
            </w:pPr>
            <w:r>
              <w:rPr>
                <w:rFonts w:ascii="Consolas" w:eastAsia="Consolas" w:hAnsi="Consolas"/>
                <w:sz w:val="16"/>
              </w:rPr>
              <w:t xml:space="preserve">    f"{BASE}/basicspacedata/query/class/gp/"</w:t>
            </w:r>
          </w:p>
          <w:p w14:paraId="5243A39B" w14:textId="77777777" w:rsidR="0096466D" w:rsidRDefault="00613DCD">
            <w:pPr>
              <w:keepLines/>
              <w:spacing w:line="240" w:lineRule="auto"/>
              <w:ind w:firstLine="320"/>
              <w:jc w:val="left"/>
            </w:pPr>
            <w:r>
              <w:rPr>
                <w:rFonts w:ascii="Consolas" w:eastAsia="Consolas" w:hAnsi="Consolas"/>
                <w:sz w:val="16"/>
              </w:rPr>
              <w:t xml:space="preserve">    "OBJECT_TYPE/PAYLOAD/LAUNCH_DATE/%3E2000-12-31/"</w:t>
            </w:r>
          </w:p>
          <w:p w14:paraId="07E85DBC" w14:textId="77777777" w:rsidR="0096466D" w:rsidRDefault="00613DCD">
            <w:pPr>
              <w:keepLines/>
              <w:spacing w:line="240" w:lineRule="auto"/>
              <w:ind w:firstLine="320"/>
              <w:jc w:val="left"/>
            </w:pPr>
            <w:r>
              <w:rPr>
                <w:rFonts w:ascii="Consolas" w:eastAsia="Consolas" w:hAnsi="Consolas"/>
                <w:sz w:val="16"/>
              </w:rPr>
              <w:t xml:space="preserve">    "DECAY_DATE/null-val/SEMIMAJOR_AXIS/%3E42164/"</w:t>
            </w:r>
          </w:p>
          <w:p w14:paraId="7860A267" w14:textId="77777777" w:rsidR="0096466D" w:rsidRDefault="00613DCD">
            <w:pPr>
              <w:keepLines/>
              <w:spacing w:line="240" w:lineRule="auto"/>
              <w:ind w:firstLine="320"/>
              <w:jc w:val="left"/>
            </w:pPr>
            <w:r>
              <w:rPr>
                <w:rFonts w:ascii="Consolas" w:eastAsia="Consolas" w:hAnsi="Consolas"/>
                <w:sz w:val="16"/>
              </w:rPr>
              <w:t xml:space="preserve">    "orderby/NORAD_CAT_ID/format/json"</w:t>
            </w:r>
          </w:p>
          <w:p w14:paraId="2E433098" w14:textId="77777777" w:rsidR="0096466D" w:rsidRDefault="00613DCD">
            <w:pPr>
              <w:keepLines/>
              <w:spacing w:line="240" w:lineRule="auto"/>
              <w:ind w:firstLine="320"/>
              <w:jc w:val="left"/>
            </w:pPr>
            <w:r>
              <w:rPr>
                <w:rFonts w:ascii="Consolas" w:eastAsia="Consolas" w:hAnsi="Consolas"/>
                <w:sz w:val="16"/>
              </w:rPr>
              <w:t>)</w:t>
            </w:r>
          </w:p>
          <w:p w14:paraId="62AC15B4" w14:textId="77777777" w:rsidR="0096466D" w:rsidRDefault="00613DCD">
            <w:pPr>
              <w:keepLines/>
              <w:spacing w:line="240" w:lineRule="auto"/>
              <w:ind w:firstLine="320"/>
              <w:jc w:val="left"/>
            </w:pPr>
            <w:r>
              <w:rPr>
                <w:rFonts w:ascii="Consolas" w:eastAsia="Consolas" w:hAnsi="Consolas"/>
                <w:sz w:val="16"/>
              </w:rPr>
              <w:t>OUT = Path("data/raw/spacetrack")</w:t>
            </w:r>
          </w:p>
          <w:p w14:paraId="7EC97619" w14:textId="77777777" w:rsidR="0096466D" w:rsidRDefault="00613DCD">
            <w:pPr>
              <w:keepLines/>
              <w:spacing w:line="240" w:lineRule="auto"/>
              <w:ind w:firstLine="320"/>
              <w:jc w:val="left"/>
            </w:pPr>
            <w:r>
              <w:rPr>
                <w:rFonts w:ascii="Consolas" w:eastAsia="Consolas" w:hAnsi="Consolas"/>
                <w:sz w:val="16"/>
              </w:rPr>
              <w:t xml:space="preserve"> </w:t>
            </w:r>
          </w:p>
          <w:p w14:paraId="11C4A9E0" w14:textId="77777777" w:rsidR="0096466D" w:rsidRDefault="00613DCD">
            <w:pPr>
              <w:keepLines/>
              <w:spacing w:line="240" w:lineRule="auto"/>
              <w:ind w:firstLine="320"/>
              <w:jc w:val="left"/>
            </w:pPr>
            <w:r>
              <w:rPr>
                <w:rFonts w:ascii="Consolas" w:eastAsia="Consolas" w:hAnsi="Consolas"/>
                <w:sz w:val="16"/>
              </w:rPr>
              <w:t xml:space="preserve"> </w:t>
            </w:r>
          </w:p>
          <w:p w14:paraId="40B5B58A" w14:textId="77777777" w:rsidR="0096466D" w:rsidRDefault="00613DCD">
            <w:pPr>
              <w:keepLines/>
              <w:spacing w:line="240" w:lineRule="auto"/>
              <w:ind w:firstLine="320"/>
              <w:jc w:val="left"/>
            </w:pPr>
            <w:r>
              <w:rPr>
                <w:rFonts w:ascii="Consolas" w:eastAsia="Consolas" w:hAnsi="Consolas"/>
                <w:sz w:val="16"/>
              </w:rPr>
              <w:t>def get_json(session, url):</w:t>
            </w:r>
          </w:p>
          <w:p w14:paraId="16024DB2" w14:textId="77777777" w:rsidR="0096466D" w:rsidRDefault="00613DCD">
            <w:pPr>
              <w:keepLines/>
              <w:spacing w:line="240" w:lineRule="auto"/>
              <w:ind w:firstLine="320"/>
              <w:jc w:val="left"/>
            </w:pPr>
            <w:r>
              <w:rPr>
                <w:rFonts w:ascii="Consolas" w:eastAsia="Consolas" w:hAnsi="Consolas"/>
                <w:sz w:val="16"/>
              </w:rPr>
              <w:t xml:space="preserve">    response = session.get(url, timeout=120)</w:t>
            </w:r>
          </w:p>
          <w:p w14:paraId="716B61FB" w14:textId="77777777" w:rsidR="0096466D" w:rsidRDefault="00613DCD">
            <w:pPr>
              <w:keepLines/>
              <w:spacing w:line="240" w:lineRule="auto"/>
              <w:ind w:firstLine="320"/>
              <w:jc w:val="left"/>
            </w:pPr>
            <w:r>
              <w:rPr>
                <w:rFonts w:ascii="Consolas" w:eastAsia="Consolas" w:hAnsi="Consolas"/>
                <w:sz w:val="16"/>
              </w:rPr>
              <w:t xml:space="preserve">    response.raise_for_status()</w:t>
            </w:r>
          </w:p>
          <w:p w14:paraId="3F9ABC7D" w14:textId="77777777" w:rsidR="0096466D" w:rsidRDefault="00613DCD">
            <w:pPr>
              <w:keepLines/>
              <w:spacing w:line="240" w:lineRule="auto"/>
              <w:ind w:firstLine="320"/>
              <w:jc w:val="left"/>
            </w:pPr>
            <w:r>
              <w:rPr>
                <w:rFonts w:ascii="Consolas" w:eastAsia="Consolas" w:hAnsi="Consolas"/>
                <w:sz w:val="16"/>
              </w:rPr>
              <w:t xml:space="preserve">    content_type = response.headers.get("Content-Type", "").lower()</w:t>
            </w:r>
          </w:p>
          <w:p w14:paraId="2E3DED3D" w14:textId="77777777" w:rsidR="0096466D" w:rsidRDefault="00613DCD">
            <w:pPr>
              <w:keepLines/>
              <w:spacing w:line="240" w:lineRule="auto"/>
              <w:ind w:firstLine="320"/>
              <w:jc w:val="left"/>
            </w:pPr>
            <w:r>
              <w:rPr>
                <w:rFonts w:ascii="Consolas" w:eastAsia="Consolas" w:hAnsi="Consolas"/>
                <w:sz w:val="16"/>
              </w:rPr>
              <w:t xml:space="preserve">    if "text/html" in content_type:</w:t>
            </w:r>
          </w:p>
          <w:p w14:paraId="18C3113B" w14:textId="77777777" w:rsidR="0096466D" w:rsidRDefault="00613DCD">
            <w:pPr>
              <w:keepLines/>
              <w:spacing w:line="240" w:lineRule="auto"/>
              <w:ind w:firstLine="320"/>
              <w:jc w:val="left"/>
            </w:pPr>
            <w:r>
              <w:rPr>
                <w:rFonts w:ascii="Consolas" w:eastAsia="Consolas" w:hAnsi="Consolas"/>
                <w:sz w:val="16"/>
              </w:rPr>
              <w:t xml:space="preserve">        raise RuntimeError("服务器返回 HTML，请检查登录状态或查询 URL")</w:t>
            </w:r>
          </w:p>
          <w:p w14:paraId="0E78D6A2" w14:textId="77777777" w:rsidR="0096466D" w:rsidRDefault="00613DCD">
            <w:pPr>
              <w:keepLines/>
              <w:spacing w:line="240" w:lineRule="auto"/>
              <w:ind w:firstLine="320"/>
              <w:jc w:val="left"/>
            </w:pPr>
            <w:r>
              <w:rPr>
                <w:rFonts w:ascii="Consolas" w:eastAsia="Consolas" w:hAnsi="Consolas"/>
                <w:sz w:val="16"/>
              </w:rPr>
              <w:t xml:space="preserve">    return response, response.json()</w:t>
            </w:r>
          </w:p>
          <w:p w14:paraId="4CCEC24B" w14:textId="77777777" w:rsidR="0096466D" w:rsidRDefault="00613DCD">
            <w:pPr>
              <w:keepLines/>
              <w:spacing w:line="240" w:lineRule="auto"/>
              <w:ind w:firstLine="320"/>
              <w:jc w:val="left"/>
            </w:pPr>
            <w:r>
              <w:rPr>
                <w:rFonts w:ascii="Consolas" w:eastAsia="Consolas" w:hAnsi="Consolas"/>
                <w:sz w:val="16"/>
              </w:rPr>
              <w:t xml:space="preserve"> </w:t>
            </w:r>
          </w:p>
          <w:p w14:paraId="33008EFD" w14:textId="77777777" w:rsidR="0096466D" w:rsidRDefault="00613DCD">
            <w:pPr>
              <w:keepLines/>
              <w:spacing w:line="240" w:lineRule="auto"/>
              <w:ind w:firstLine="320"/>
              <w:jc w:val="left"/>
            </w:pPr>
            <w:r>
              <w:rPr>
                <w:rFonts w:ascii="Consolas" w:eastAsia="Consolas" w:hAnsi="Consolas"/>
                <w:sz w:val="16"/>
              </w:rPr>
              <w:t xml:space="preserve"> </w:t>
            </w:r>
          </w:p>
          <w:p w14:paraId="377A4E49" w14:textId="77777777" w:rsidR="0096466D" w:rsidRDefault="00613DCD">
            <w:pPr>
              <w:keepLines/>
              <w:spacing w:line="240" w:lineRule="auto"/>
              <w:ind w:firstLine="320"/>
              <w:jc w:val="left"/>
            </w:pPr>
            <w:r>
              <w:rPr>
                <w:rFonts w:ascii="Consolas" w:eastAsia="Consolas" w:hAnsi="Consolas"/>
                <w:sz w:val="16"/>
              </w:rPr>
              <w:t>def save_raw(name, response, records, query_url):</w:t>
            </w:r>
          </w:p>
          <w:p w14:paraId="6A1A2035" w14:textId="77777777" w:rsidR="0096466D" w:rsidRDefault="00613DCD">
            <w:pPr>
              <w:keepLines/>
              <w:spacing w:line="240" w:lineRule="auto"/>
              <w:ind w:firstLine="320"/>
              <w:jc w:val="left"/>
            </w:pPr>
            <w:r>
              <w:rPr>
                <w:rFonts w:ascii="Consolas" w:eastAsia="Consolas" w:hAnsi="Consolas"/>
                <w:sz w:val="16"/>
              </w:rPr>
              <w:t xml:space="preserve">    OUT.mkdir(parents=True, exist_ok=True)</w:t>
            </w:r>
          </w:p>
          <w:p w14:paraId="07527B5B" w14:textId="77777777" w:rsidR="0096466D" w:rsidRDefault="00613DCD">
            <w:pPr>
              <w:keepLines/>
              <w:spacing w:line="240" w:lineRule="auto"/>
              <w:ind w:firstLine="320"/>
              <w:jc w:val="left"/>
            </w:pPr>
            <w:r>
              <w:rPr>
                <w:rFonts w:ascii="Consolas" w:eastAsia="Consolas" w:hAnsi="Consolas"/>
                <w:sz w:val="16"/>
              </w:rPr>
              <w:t xml:space="preserve">    data_path = OUT / name</w:t>
            </w:r>
          </w:p>
          <w:p w14:paraId="02530D55" w14:textId="77777777" w:rsidR="0096466D" w:rsidRDefault="00613DCD">
            <w:pPr>
              <w:keepLines/>
              <w:spacing w:line="240" w:lineRule="auto"/>
              <w:ind w:firstLine="320"/>
              <w:jc w:val="left"/>
            </w:pPr>
            <w:r>
              <w:rPr>
                <w:rFonts w:ascii="Consolas" w:eastAsia="Consolas" w:hAnsi="Consolas"/>
                <w:sz w:val="16"/>
              </w:rPr>
              <w:t xml:space="preserve">    data_path.write_bytes(response.content)</w:t>
            </w:r>
          </w:p>
          <w:p w14:paraId="47331CFE" w14:textId="77777777" w:rsidR="0096466D" w:rsidRDefault="00613DCD">
            <w:pPr>
              <w:keepLines/>
              <w:spacing w:line="240" w:lineRule="auto"/>
              <w:ind w:firstLine="320"/>
              <w:jc w:val="left"/>
            </w:pPr>
            <w:r>
              <w:rPr>
                <w:rFonts w:ascii="Consolas" w:eastAsia="Consolas" w:hAnsi="Consolas"/>
                <w:sz w:val="16"/>
              </w:rPr>
              <w:t xml:space="preserve">    digest = hashlib.sha256(response.content).hexdigest()</w:t>
            </w:r>
          </w:p>
          <w:p w14:paraId="0EEC0F13" w14:textId="77777777" w:rsidR="0096466D" w:rsidRDefault="00613DCD">
            <w:pPr>
              <w:keepLines/>
              <w:spacing w:line="240" w:lineRule="auto"/>
              <w:ind w:firstLine="320"/>
              <w:jc w:val="left"/>
            </w:pPr>
            <w:r>
              <w:rPr>
                <w:rFonts w:ascii="Consolas" w:eastAsia="Consolas" w:hAnsi="Consolas"/>
                <w:sz w:val="16"/>
              </w:rPr>
              <w:t xml:space="preserve">    metadata = {</w:t>
            </w:r>
          </w:p>
          <w:p w14:paraId="110B0B5F" w14:textId="77777777" w:rsidR="0096466D" w:rsidRDefault="00613DCD">
            <w:pPr>
              <w:keepLines/>
              <w:spacing w:line="240" w:lineRule="auto"/>
              <w:ind w:firstLine="320"/>
              <w:jc w:val="left"/>
            </w:pPr>
            <w:r>
              <w:rPr>
                <w:rFonts w:ascii="Consolas" w:eastAsia="Consolas" w:hAnsi="Consolas"/>
                <w:sz w:val="16"/>
              </w:rPr>
              <w:lastRenderedPageBreak/>
              <w:t xml:space="preserve">        "downloaded_utc": datetime.now(timezone.utc).isoformat(),</w:t>
            </w:r>
          </w:p>
          <w:p w14:paraId="6FBFE937" w14:textId="77777777" w:rsidR="0096466D" w:rsidRDefault="00613DCD">
            <w:pPr>
              <w:keepLines/>
              <w:spacing w:line="240" w:lineRule="auto"/>
              <w:ind w:firstLine="320"/>
              <w:jc w:val="left"/>
            </w:pPr>
            <w:r>
              <w:rPr>
                <w:rFonts w:ascii="Consolas" w:eastAsia="Consolas" w:hAnsi="Consolas"/>
                <w:sz w:val="16"/>
              </w:rPr>
              <w:t xml:space="preserve">        "query_url": query_url,</w:t>
            </w:r>
          </w:p>
          <w:p w14:paraId="3062DB8B" w14:textId="77777777" w:rsidR="0096466D" w:rsidRDefault="00613DCD">
            <w:pPr>
              <w:keepLines/>
              <w:spacing w:line="240" w:lineRule="auto"/>
              <w:ind w:firstLine="320"/>
              <w:jc w:val="left"/>
            </w:pPr>
            <w:r>
              <w:rPr>
                <w:rFonts w:ascii="Consolas" w:eastAsia="Consolas" w:hAnsi="Consolas"/>
                <w:sz w:val="16"/>
              </w:rPr>
              <w:t xml:space="preserve">        "record_count": len(records),</w:t>
            </w:r>
          </w:p>
          <w:p w14:paraId="5B8D2103" w14:textId="77777777" w:rsidR="0096466D" w:rsidRDefault="00613DCD">
            <w:pPr>
              <w:keepLines/>
              <w:spacing w:line="240" w:lineRule="auto"/>
              <w:ind w:firstLine="320"/>
              <w:jc w:val="left"/>
            </w:pPr>
            <w:r>
              <w:rPr>
                <w:rFonts w:ascii="Consolas" w:eastAsia="Consolas" w:hAnsi="Consolas"/>
                <w:sz w:val="16"/>
              </w:rPr>
              <w:t xml:space="preserve">        "sha256": digest,</w:t>
            </w:r>
          </w:p>
          <w:p w14:paraId="50384ECC" w14:textId="77777777" w:rsidR="0096466D" w:rsidRDefault="00613DCD">
            <w:pPr>
              <w:keepLines/>
              <w:spacing w:line="240" w:lineRule="auto"/>
              <w:ind w:firstLine="320"/>
              <w:jc w:val="left"/>
            </w:pPr>
            <w:r>
              <w:rPr>
                <w:rFonts w:ascii="Consolas" w:eastAsia="Consolas" w:hAnsi="Consolas"/>
                <w:sz w:val="16"/>
              </w:rPr>
              <w:t xml:space="preserve">        "content_type": response.headers.get("Content-Type"),</w:t>
            </w:r>
          </w:p>
          <w:p w14:paraId="1B33D8BB" w14:textId="77777777" w:rsidR="0096466D" w:rsidRDefault="00613DCD">
            <w:pPr>
              <w:keepLines/>
              <w:spacing w:line="240" w:lineRule="auto"/>
              <w:ind w:firstLine="320"/>
              <w:jc w:val="left"/>
            </w:pPr>
            <w:r>
              <w:rPr>
                <w:rFonts w:ascii="Consolas" w:eastAsia="Consolas" w:hAnsi="Consolas"/>
                <w:sz w:val="16"/>
              </w:rPr>
              <w:t xml:space="preserve">    }</w:t>
            </w:r>
          </w:p>
          <w:p w14:paraId="2F0E31A3" w14:textId="77777777" w:rsidR="0096466D" w:rsidRDefault="00613DCD">
            <w:pPr>
              <w:keepLines/>
              <w:spacing w:line="240" w:lineRule="auto"/>
              <w:ind w:firstLine="320"/>
              <w:jc w:val="left"/>
            </w:pPr>
            <w:r>
              <w:rPr>
                <w:rFonts w:ascii="Consolas" w:eastAsia="Consolas" w:hAnsi="Consolas"/>
                <w:sz w:val="16"/>
              </w:rPr>
              <w:t xml:space="preserve">    data_path.with_suffix(".metadata.json").write_text(</w:t>
            </w:r>
          </w:p>
          <w:p w14:paraId="4E92FA6E" w14:textId="77777777" w:rsidR="0096466D" w:rsidRDefault="00613DCD">
            <w:pPr>
              <w:keepLines/>
              <w:spacing w:line="240" w:lineRule="auto"/>
              <w:ind w:firstLine="320"/>
              <w:jc w:val="left"/>
            </w:pPr>
            <w:r>
              <w:rPr>
                <w:rFonts w:ascii="Consolas" w:eastAsia="Consolas" w:hAnsi="Consolas"/>
                <w:sz w:val="16"/>
              </w:rPr>
              <w:t xml:space="preserve">        json.dumps(metadata, ensure_ascii=False, indent=2),</w:t>
            </w:r>
          </w:p>
          <w:p w14:paraId="779E1AFC" w14:textId="77777777" w:rsidR="0096466D" w:rsidRDefault="00613DCD">
            <w:pPr>
              <w:keepLines/>
              <w:spacing w:line="240" w:lineRule="auto"/>
              <w:ind w:firstLine="320"/>
              <w:jc w:val="left"/>
            </w:pPr>
            <w:r>
              <w:rPr>
                <w:rFonts w:ascii="Consolas" w:eastAsia="Consolas" w:hAnsi="Consolas"/>
                <w:sz w:val="16"/>
              </w:rPr>
              <w:t xml:space="preserve">        encoding="utf-8",</w:t>
            </w:r>
          </w:p>
          <w:p w14:paraId="077E2B43" w14:textId="77777777" w:rsidR="0096466D" w:rsidRDefault="00613DCD">
            <w:pPr>
              <w:keepLines/>
              <w:spacing w:line="240" w:lineRule="auto"/>
              <w:ind w:firstLine="320"/>
              <w:jc w:val="left"/>
            </w:pPr>
            <w:r>
              <w:rPr>
                <w:rFonts w:ascii="Consolas" w:eastAsia="Consolas" w:hAnsi="Consolas"/>
                <w:sz w:val="16"/>
              </w:rPr>
              <w:t xml:space="preserve">    )</w:t>
            </w:r>
          </w:p>
          <w:p w14:paraId="0E4E6A9B" w14:textId="77777777" w:rsidR="0096466D" w:rsidRDefault="00613DCD">
            <w:pPr>
              <w:keepLines/>
              <w:spacing w:line="240" w:lineRule="auto"/>
              <w:ind w:firstLine="320"/>
              <w:jc w:val="left"/>
            </w:pPr>
            <w:r>
              <w:rPr>
                <w:rFonts w:ascii="Consolas" w:eastAsia="Consolas" w:hAnsi="Consolas"/>
                <w:sz w:val="16"/>
              </w:rPr>
              <w:t xml:space="preserve">    return data_path</w:t>
            </w:r>
          </w:p>
          <w:p w14:paraId="715C77CD" w14:textId="77777777" w:rsidR="0096466D" w:rsidRDefault="00613DCD">
            <w:pPr>
              <w:keepLines/>
              <w:spacing w:line="240" w:lineRule="auto"/>
              <w:ind w:firstLine="320"/>
              <w:jc w:val="left"/>
            </w:pPr>
            <w:r>
              <w:rPr>
                <w:rFonts w:ascii="Consolas" w:eastAsia="Consolas" w:hAnsi="Consolas"/>
                <w:sz w:val="16"/>
              </w:rPr>
              <w:t xml:space="preserve"> </w:t>
            </w:r>
          </w:p>
          <w:p w14:paraId="036CD5DC" w14:textId="77777777" w:rsidR="0096466D" w:rsidRDefault="00613DCD">
            <w:pPr>
              <w:keepLines/>
              <w:spacing w:line="240" w:lineRule="auto"/>
              <w:ind w:firstLine="320"/>
              <w:jc w:val="left"/>
            </w:pPr>
            <w:r>
              <w:rPr>
                <w:rFonts w:ascii="Consolas" w:eastAsia="Consolas" w:hAnsi="Consolas"/>
                <w:sz w:val="16"/>
              </w:rPr>
              <w:t xml:space="preserve"> </w:t>
            </w:r>
          </w:p>
          <w:p w14:paraId="0154F912" w14:textId="77777777" w:rsidR="0096466D" w:rsidRDefault="00613DCD">
            <w:pPr>
              <w:keepLines/>
              <w:spacing w:line="240" w:lineRule="auto"/>
              <w:ind w:firstLine="320"/>
              <w:jc w:val="left"/>
            </w:pPr>
            <w:r>
              <w:rPr>
                <w:rFonts w:ascii="Consolas" w:eastAsia="Consolas" w:hAnsi="Consolas"/>
                <w:sz w:val="16"/>
              </w:rPr>
              <w:t>identity = os.environ["SPACETRACK_IDENTITY"]</w:t>
            </w:r>
          </w:p>
          <w:p w14:paraId="33E3D818" w14:textId="77777777" w:rsidR="0096466D" w:rsidRDefault="00613DCD">
            <w:pPr>
              <w:keepLines/>
              <w:spacing w:line="240" w:lineRule="auto"/>
              <w:ind w:firstLine="320"/>
              <w:jc w:val="left"/>
            </w:pPr>
            <w:r>
              <w:rPr>
                <w:rFonts w:ascii="Consolas" w:eastAsia="Consolas" w:hAnsi="Consolas"/>
                <w:sz w:val="16"/>
              </w:rPr>
              <w:t>password = os.environ["SPACETRACK_PASSWORD"]</w:t>
            </w:r>
          </w:p>
          <w:p w14:paraId="46E5DF2B" w14:textId="77777777" w:rsidR="0096466D" w:rsidRDefault="00613DCD">
            <w:pPr>
              <w:keepLines/>
              <w:spacing w:line="240" w:lineRule="auto"/>
              <w:ind w:firstLine="320"/>
              <w:jc w:val="left"/>
            </w:pPr>
            <w:r>
              <w:rPr>
                <w:rFonts w:ascii="Consolas" w:eastAsia="Consolas" w:hAnsi="Consolas"/>
                <w:sz w:val="16"/>
              </w:rPr>
              <w:t xml:space="preserve"> </w:t>
            </w:r>
          </w:p>
          <w:p w14:paraId="7BAF60C7" w14:textId="77777777" w:rsidR="0096466D" w:rsidRDefault="00613DCD">
            <w:pPr>
              <w:keepLines/>
              <w:spacing w:line="240" w:lineRule="auto"/>
              <w:ind w:firstLine="320"/>
              <w:jc w:val="left"/>
            </w:pPr>
            <w:r>
              <w:rPr>
                <w:rFonts w:ascii="Consolas" w:eastAsia="Consolas" w:hAnsi="Consolas"/>
                <w:sz w:val="16"/>
              </w:rPr>
              <w:t>with requests.Session() as session:</w:t>
            </w:r>
          </w:p>
          <w:p w14:paraId="1220A6E2" w14:textId="77777777" w:rsidR="0096466D" w:rsidRDefault="00613DCD">
            <w:pPr>
              <w:keepLines/>
              <w:spacing w:line="240" w:lineRule="auto"/>
              <w:ind w:firstLine="320"/>
              <w:jc w:val="left"/>
            </w:pPr>
            <w:r>
              <w:rPr>
                <w:rFonts w:ascii="Consolas" w:eastAsia="Consolas" w:hAnsi="Consolas"/>
                <w:sz w:val="16"/>
              </w:rPr>
              <w:t xml:space="preserve">    login = session.post(</w:t>
            </w:r>
          </w:p>
          <w:p w14:paraId="09AEF7DC" w14:textId="77777777" w:rsidR="0096466D" w:rsidRDefault="00613DCD">
            <w:pPr>
              <w:keepLines/>
              <w:spacing w:line="240" w:lineRule="auto"/>
              <w:ind w:firstLine="320"/>
              <w:jc w:val="left"/>
            </w:pPr>
            <w:r>
              <w:rPr>
                <w:rFonts w:ascii="Consolas" w:eastAsia="Consolas" w:hAnsi="Consolas"/>
                <w:sz w:val="16"/>
              </w:rPr>
              <w:t xml:space="preserve">        LOGIN_URL,</w:t>
            </w:r>
          </w:p>
          <w:p w14:paraId="1867588A" w14:textId="77777777" w:rsidR="0096466D" w:rsidRDefault="00613DCD">
            <w:pPr>
              <w:keepLines/>
              <w:spacing w:line="240" w:lineRule="auto"/>
              <w:ind w:firstLine="320"/>
              <w:jc w:val="left"/>
            </w:pPr>
            <w:r>
              <w:rPr>
                <w:rFonts w:ascii="Consolas" w:eastAsia="Consolas" w:hAnsi="Consolas"/>
                <w:sz w:val="16"/>
              </w:rPr>
              <w:t xml:space="preserve">        data={"identity": identity, "password": password},</w:t>
            </w:r>
          </w:p>
          <w:p w14:paraId="4FBC60A7" w14:textId="77777777" w:rsidR="0096466D" w:rsidRDefault="00613DCD">
            <w:pPr>
              <w:keepLines/>
              <w:spacing w:line="240" w:lineRule="auto"/>
              <w:ind w:firstLine="320"/>
              <w:jc w:val="left"/>
            </w:pPr>
            <w:r>
              <w:rPr>
                <w:rFonts w:ascii="Consolas" w:eastAsia="Consolas" w:hAnsi="Consolas"/>
                <w:sz w:val="16"/>
              </w:rPr>
              <w:t xml:space="preserve">        timeout=30,</w:t>
            </w:r>
          </w:p>
          <w:p w14:paraId="08D4BB31" w14:textId="77777777" w:rsidR="0096466D" w:rsidRDefault="00613DCD">
            <w:pPr>
              <w:keepLines/>
              <w:spacing w:line="240" w:lineRule="auto"/>
              <w:ind w:firstLine="320"/>
              <w:jc w:val="left"/>
            </w:pPr>
            <w:r>
              <w:rPr>
                <w:rFonts w:ascii="Consolas" w:eastAsia="Consolas" w:hAnsi="Consolas"/>
                <w:sz w:val="16"/>
              </w:rPr>
              <w:t xml:space="preserve">    )</w:t>
            </w:r>
          </w:p>
          <w:p w14:paraId="641DF614" w14:textId="77777777" w:rsidR="0096466D" w:rsidRDefault="00613DCD">
            <w:pPr>
              <w:keepLines/>
              <w:spacing w:line="240" w:lineRule="auto"/>
              <w:ind w:firstLine="320"/>
              <w:jc w:val="left"/>
            </w:pPr>
            <w:r>
              <w:rPr>
                <w:rFonts w:ascii="Consolas" w:eastAsia="Consolas" w:hAnsi="Consolas"/>
                <w:sz w:val="16"/>
              </w:rPr>
              <w:t xml:space="preserve">    login.raise_for_status()</w:t>
            </w:r>
          </w:p>
          <w:p w14:paraId="6C764EB4" w14:textId="77777777" w:rsidR="0096466D" w:rsidRDefault="00613DCD">
            <w:pPr>
              <w:keepLines/>
              <w:spacing w:line="240" w:lineRule="auto"/>
              <w:ind w:firstLine="320"/>
              <w:jc w:val="left"/>
            </w:pPr>
            <w:r>
              <w:rPr>
                <w:rFonts w:ascii="Consolas" w:eastAsia="Consolas" w:hAnsi="Consolas"/>
                <w:sz w:val="16"/>
              </w:rPr>
              <w:t xml:space="preserve"> </w:t>
            </w:r>
          </w:p>
          <w:p w14:paraId="11B64FBF" w14:textId="77777777" w:rsidR="0096466D" w:rsidRDefault="00613DCD">
            <w:pPr>
              <w:keepLines/>
              <w:spacing w:line="240" w:lineRule="auto"/>
              <w:ind w:firstLine="320"/>
              <w:jc w:val="left"/>
            </w:pPr>
            <w:r>
              <w:rPr>
                <w:rFonts w:ascii="Consolas" w:eastAsia="Consolas" w:hAnsi="Consolas"/>
                <w:sz w:val="16"/>
              </w:rPr>
              <w:t xml:space="preserve">    gp_response, gp_records = get_json(session, GP_URL)</w:t>
            </w:r>
          </w:p>
          <w:p w14:paraId="1A1E0BB6" w14:textId="77777777" w:rsidR="0096466D" w:rsidRDefault="00613DCD">
            <w:pPr>
              <w:keepLines/>
              <w:spacing w:line="240" w:lineRule="auto"/>
              <w:ind w:firstLine="320"/>
              <w:jc w:val="left"/>
            </w:pPr>
            <w:r>
              <w:rPr>
                <w:rFonts w:ascii="Consolas" w:eastAsia="Consolas" w:hAnsi="Consolas"/>
                <w:sz w:val="16"/>
              </w:rPr>
              <w:t xml:space="preserve">    if not isinstance(gp_records, list):</w:t>
            </w:r>
          </w:p>
          <w:p w14:paraId="0DB3F6DF" w14:textId="77777777" w:rsidR="0096466D" w:rsidRDefault="00613DCD">
            <w:pPr>
              <w:keepLines/>
              <w:spacing w:line="240" w:lineRule="auto"/>
              <w:ind w:firstLine="320"/>
              <w:jc w:val="left"/>
            </w:pPr>
            <w:r>
              <w:rPr>
                <w:rFonts w:ascii="Consolas" w:eastAsia="Consolas" w:hAnsi="Consolas"/>
                <w:sz w:val="16"/>
              </w:rPr>
              <w:t xml:space="preserve">        raise RuntimeError("GP 返回值不是 JSON 数组")</w:t>
            </w:r>
          </w:p>
          <w:p w14:paraId="4C1293DD" w14:textId="77777777" w:rsidR="0096466D" w:rsidRDefault="00613DCD">
            <w:pPr>
              <w:keepLines/>
              <w:spacing w:line="240" w:lineRule="auto"/>
              <w:ind w:firstLine="320"/>
              <w:jc w:val="left"/>
            </w:pPr>
            <w:r>
              <w:rPr>
                <w:rFonts w:ascii="Consolas" w:eastAsia="Consolas" w:hAnsi="Consolas"/>
                <w:sz w:val="16"/>
              </w:rPr>
              <w:t xml:space="preserve">    save_raw("gp_payload_xgeo.json", gp_response, gp_records, GP_URL)</w:t>
            </w:r>
          </w:p>
          <w:p w14:paraId="7FBF70BB" w14:textId="77777777" w:rsidR="0096466D" w:rsidRDefault="00613DCD">
            <w:pPr>
              <w:keepLines/>
              <w:spacing w:line="240" w:lineRule="auto"/>
              <w:ind w:firstLine="320"/>
              <w:jc w:val="left"/>
            </w:pPr>
            <w:r>
              <w:rPr>
                <w:rFonts w:ascii="Consolas" w:eastAsia="Consolas" w:hAnsi="Consolas"/>
                <w:sz w:val="16"/>
              </w:rPr>
              <w:t xml:space="preserve"> </w:t>
            </w:r>
          </w:p>
          <w:p w14:paraId="6E54A1E7" w14:textId="77777777" w:rsidR="0096466D" w:rsidRDefault="00613DCD">
            <w:pPr>
              <w:keepLines/>
              <w:spacing w:line="240" w:lineRule="auto"/>
              <w:ind w:firstLine="320"/>
              <w:jc w:val="left"/>
            </w:pPr>
            <w:r>
              <w:rPr>
                <w:rFonts w:ascii="Consolas" w:eastAsia="Consolas" w:hAnsi="Consolas"/>
                <w:sz w:val="16"/>
              </w:rPr>
              <w:t xml:space="preserve">    norad_ids = sorted({</w:t>
            </w:r>
          </w:p>
          <w:p w14:paraId="3FD41161" w14:textId="77777777" w:rsidR="0096466D" w:rsidRDefault="00613DCD">
            <w:pPr>
              <w:keepLines/>
              <w:spacing w:line="240" w:lineRule="auto"/>
              <w:ind w:firstLine="320"/>
              <w:jc w:val="left"/>
            </w:pPr>
            <w:r>
              <w:rPr>
                <w:rFonts w:ascii="Consolas" w:eastAsia="Consolas" w:hAnsi="Consolas"/>
                <w:sz w:val="16"/>
              </w:rPr>
              <w:t xml:space="preserve">        str(item["NORAD_CAT_ID"])</w:t>
            </w:r>
          </w:p>
          <w:p w14:paraId="45AB96D2" w14:textId="77777777" w:rsidR="0096466D" w:rsidRDefault="00613DCD">
            <w:pPr>
              <w:keepLines/>
              <w:spacing w:line="240" w:lineRule="auto"/>
              <w:ind w:firstLine="320"/>
              <w:jc w:val="left"/>
            </w:pPr>
            <w:r>
              <w:rPr>
                <w:rFonts w:ascii="Consolas" w:eastAsia="Consolas" w:hAnsi="Consolas"/>
                <w:sz w:val="16"/>
              </w:rPr>
              <w:t xml:space="preserve">        for item in gp_records</w:t>
            </w:r>
          </w:p>
          <w:p w14:paraId="62C5D54C" w14:textId="77777777" w:rsidR="0096466D" w:rsidRDefault="00613DCD">
            <w:pPr>
              <w:keepLines/>
              <w:spacing w:line="240" w:lineRule="auto"/>
              <w:ind w:firstLine="320"/>
              <w:jc w:val="left"/>
            </w:pPr>
            <w:r>
              <w:rPr>
                <w:rFonts w:ascii="Consolas" w:eastAsia="Consolas" w:hAnsi="Consolas"/>
                <w:sz w:val="16"/>
              </w:rPr>
              <w:t xml:space="preserve">        if item.get("NORAD_CAT_ID") is not None</w:t>
            </w:r>
          </w:p>
          <w:p w14:paraId="5A94AABC" w14:textId="77777777" w:rsidR="0096466D" w:rsidRDefault="00613DCD">
            <w:pPr>
              <w:keepLines/>
              <w:spacing w:line="240" w:lineRule="auto"/>
              <w:ind w:firstLine="320"/>
              <w:jc w:val="left"/>
            </w:pPr>
            <w:r>
              <w:rPr>
                <w:rFonts w:ascii="Consolas" w:eastAsia="Consolas" w:hAnsi="Consolas"/>
                <w:sz w:val="16"/>
              </w:rPr>
              <w:t xml:space="preserve">    }, key=int)</w:t>
            </w:r>
          </w:p>
          <w:p w14:paraId="1466DE3E" w14:textId="77777777" w:rsidR="0096466D" w:rsidRDefault="00613DCD">
            <w:pPr>
              <w:keepLines/>
              <w:spacing w:line="240" w:lineRule="auto"/>
              <w:ind w:firstLine="320"/>
              <w:jc w:val="left"/>
            </w:pPr>
            <w:r>
              <w:rPr>
                <w:rFonts w:ascii="Consolas" w:eastAsia="Consolas" w:hAnsi="Consolas"/>
                <w:sz w:val="16"/>
              </w:rPr>
              <w:t xml:space="preserve">    if not norad_ids:</w:t>
            </w:r>
          </w:p>
          <w:p w14:paraId="4968B23C" w14:textId="77777777" w:rsidR="0096466D" w:rsidRDefault="00613DCD">
            <w:pPr>
              <w:keepLines/>
              <w:spacing w:line="240" w:lineRule="auto"/>
              <w:ind w:firstLine="320"/>
              <w:jc w:val="left"/>
            </w:pPr>
            <w:r>
              <w:rPr>
                <w:rFonts w:ascii="Consolas" w:eastAsia="Consolas" w:hAnsi="Consolas"/>
                <w:sz w:val="16"/>
              </w:rPr>
              <w:t xml:space="preserve">        raise RuntimeError("GP 查询未返回 NORAD_CAT_ID")</w:t>
            </w:r>
          </w:p>
          <w:p w14:paraId="508A8D19" w14:textId="77777777" w:rsidR="0096466D" w:rsidRDefault="00613DCD">
            <w:pPr>
              <w:keepLines/>
              <w:spacing w:line="240" w:lineRule="auto"/>
              <w:ind w:firstLine="320"/>
              <w:jc w:val="left"/>
            </w:pPr>
            <w:r>
              <w:rPr>
                <w:rFonts w:ascii="Consolas" w:eastAsia="Consolas" w:hAnsi="Consolas"/>
                <w:sz w:val="16"/>
              </w:rPr>
              <w:t xml:space="preserve"> </w:t>
            </w:r>
          </w:p>
          <w:p w14:paraId="6E53E819" w14:textId="77777777" w:rsidR="0096466D" w:rsidRDefault="00613DCD">
            <w:pPr>
              <w:keepLines/>
              <w:spacing w:line="240" w:lineRule="auto"/>
              <w:ind w:firstLine="320"/>
              <w:jc w:val="left"/>
            </w:pPr>
            <w:r>
              <w:rPr>
                <w:rFonts w:ascii="Consolas" w:eastAsia="Consolas" w:hAnsi="Consolas"/>
                <w:sz w:val="16"/>
              </w:rPr>
              <w:t xml:space="preserve">    id_list = ",".join(norad_ids)</w:t>
            </w:r>
          </w:p>
          <w:p w14:paraId="23FBF621" w14:textId="77777777" w:rsidR="0096466D" w:rsidRDefault="00613DCD">
            <w:pPr>
              <w:keepLines/>
              <w:spacing w:line="240" w:lineRule="auto"/>
              <w:ind w:firstLine="320"/>
              <w:jc w:val="left"/>
            </w:pPr>
            <w:r>
              <w:rPr>
                <w:rFonts w:ascii="Consolas" w:eastAsia="Consolas" w:hAnsi="Consolas"/>
                <w:sz w:val="16"/>
              </w:rPr>
              <w:t xml:space="preserve">    satcat_url = (</w:t>
            </w:r>
          </w:p>
          <w:p w14:paraId="141E0AF6" w14:textId="77777777" w:rsidR="0096466D" w:rsidRDefault="00613DCD">
            <w:pPr>
              <w:keepLines/>
              <w:spacing w:line="240" w:lineRule="auto"/>
              <w:ind w:firstLine="320"/>
              <w:jc w:val="left"/>
            </w:pPr>
            <w:r>
              <w:rPr>
                <w:rFonts w:ascii="Consolas" w:eastAsia="Consolas" w:hAnsi="Consolas"/>
                <w:sz w:val="16"/>
              </w:rPr>
              <w:t xml:space="preserve">        f"{BASE}/basicspacedata/query/class/satcat/"</w:t>
            </w:r>
          </w:p>
          <w:p w14:paraId="5F9730F8" w14:textId="77777777" w:rsidR="0096466D" w:rsidRDefault="00613DCD">
            <w:pPr>
              <w:keepLines/>
              <w:spacing w:line="240" w:lineRule="auto"/>
              <w:ind w:firstLine="320"/>
              <w:jc w:val="left"/>
            </w:pPr>
            <w:r>
              <w:rPr>
                <w:rFonts w:ascii="Consolas" w:eastAsia="Consolas" w:hAnsi="Consolas"/>
                <w:sz w:val="16"/>
              </w:rPr>
              <w:t xml:space="preserve">        f"NORAD_CAT_ID/{id_list}/orderby/NORAD_CAT_ID/format/json"</w:t>
            </w:r>
          </w:p>
          <w:p w14:paraId="463E7D60" w14:textId="77777777" w:rsidR="0096466D" w:rsidRDefault="00613DCD">
            <w:pPr>
              <w:keepLines/>
              <w:spacing w:line="240" w:lineRule="auto"/>
              <w:ind w:firstLine="320"/>
              <w:jc w:val="left"/>
            </w:pPr>
            <w:r>
              <w:rPr>
                <w:rFonts w:ascii="Consolas" w:eastAsia="Consolas" w:hAnsi="Consolas"/>
                <w:sz w:val="16"/>
              </w:rPr>
              <w:t xml:space="preserve">    )</w:t>
            </w:r>
          </w:p>
          <w:p w14:paraId="665C9933" w14:textId="77777777" w:rsidR="0096466D" w:rsidRDefault="00613DCD">
            <w:pPr>
              <w:keepLines/>
              <w:spacing w:line="240" w:lineRule="auto"/>
              <w:ind w:firstLine="320"/>
              <w:jc w:val="left"/>
            </w:pPr>
            <w:r>
              <w:rPr>
                <w:rFonts w:ascii="Consolas" w:eastAsia="Consolas" w:hAnsi="Consolas"/>
                <w:sz w:val="16"/>
              </w:rPr>
              <w:t xml:space="preserve">    sat_response, sat_records = get_json(session, satcat_url)</w:t>
            </w:r>
          </w:p>
          <w:p w14:paraId="096E24C1" w14:textId="77777777" w:rsidR="0096466D" w:rsidRDefault="00613DCD">
            <w:pPr>
              <w:keepLines/>
              <w:spacing w:line="240" w:lineRule="auto"/>
              <w:ind w:firstLine="320"/>
              <w:jc w:val="left"/>
            </w:pPr>
            <w:r>
              <w:rPr>
                <w:rFonts w:ascii="Consolas" w:eastAsia="Consolas" w:hAnsi="Consolas"/>
                <w:sz w:val="16"/>
              </w:rPr>
              <w:t xml:space="preserve">    save_raw("satcat_payload_xgeo.json", sat_response, sat_records, satcat_url)</w:t>
            </w:r>
          </w:p>
          <w:p w14:paraId="6184B0D1" w14:textId="77777777" w:rsidR="0096466D" w:rsidRDefault="00613DCD">
            <w:pPr>
              <w:keepLines/>
              <w:spacing w:line="240" w:lineRule="auto"/>
              <w:ind w:firstLine="320"/>
              <w:jc w:val="left"/>
            </w:pPr>
            <w:r>
              <w:rPr>
                <w:rFonts w:ascii="Consolas" w:eastAsia="Consolas" w:hAnsi="Consolas"/>
                <w:sz w:val="16"/>
              </w:rPr>
              <w:t xml:space="preserve"> </w:t>
            </w:r>
          </w:p>
          <w:p w14:paraId="3A801E50" w14:textId="77777777" w:rsidR="0096466D" w:rsidRDefault="00613DCD">
            <w:pPr>
              <w:keepLines/>
              <w:spacing w:line="240" w:lineRule="auto"/>
              <w:ind w:firstLine="320"/>
              <w:jc w:val="left"/>
            </w:pPr>
            <w:r>
              <w:rPr>
                <w:rFonts w:ascii="Consolas" w:eastAsia="Consolas" w:hAnsi="Consolas"/>
                <w:sz w:val="16"/>
              </w:rPr>
              <w:t xml:space="preserve">    session.get(LOGOUT_URL, timeout=30)</w:t>
            </w:r>
          </w:p>
        </w:tc>
      </w:tr>
    </w:tbl>
    <w:p w14:paraId="09801E0D" w14:textId="77777777" w:rsidR="0096466D" w:rsidRDefault="0096466D">
      <w:pPr>
        <w:ind w:firstLine="480"/>
      </w:pPr>
    </w:p>
    <w:p w14:paraId="130D8D53" w14:textId="6A3F53CF" w:rsidR="0096466D" w:rsidRDefault="00613DCD">
      <w:pPr>
        <w:pStyle w:val="1"/>
      </w:pPr>
      <w:r>
        <w:t>PowerShell</w:t>
      </w:r>
      <w:r>
        <w:t>下载</w:t>
      </w:r>
    </w:p>
    <w:p w14:paraId="09F37043" w14:textId="59292F59" w:rsidR="0096466D" w:rsidRDefault="00613DCD">
      <w:pPr>
        <w:ind w:firstLine="480"/>
      </w:pPr>
      <w:r>
        <w:t>PowerShell</w:t>
      </w:r>
      <w:r>
        <w:t>适合</w:t>
      </w:r>
      <w:r>
        <w:t>Windows</w:t>
      </w:r>
      <w:r>
        <w:t>环境中的一次性下载。以下示例先创建认证会话，再请求</w:t>
      </w:r>
      <w:r>
        <w:t>GP JSON</w:t>
      </w:r>
      <w:r>
        <w:t>。</w:t>
      </w:r>
      <w:r>
        <w:t xml:space="preserve">Invoke-RestMethod </w:t>
      </w:r>
      <w:r>
        <w:t>会把</w:t>
      </w:r>
      <w:r>
        <w:t>JSON</w:t>
      </w:r>
      <w:r>
        <w:t>转换为对象，随后重新序列化；如果需要逐字节保留服务器响应，建议使用</w:t>
      </w:r>
      <w:r>
        <w:t>Python</w:t>
      </w:r>
      <w:r>
        <w:t>示例或</w:t>
      </w:r>
      <w:r>
        <w:t>Invoke-WebRequest</w:t>
      </w:r>
      <w:r>
        <w:t>并直接保存</w:t>
      </w:r>
      <w:r>
        <w:t xml:space="preserve"> Content</w:t>
      </w:r>
      <w:r>
        <w:t>。</w:t>
      </w:r>
    </w:p>
    <w:p w14:paraId="5B267C47" w14:textId="77777777" w:rsidR="0096466D" w:rsidRDefault="00613DCD">
      <w:pPr>
        <w:pStyle w:val="ac"/>
        <w:spacing w:before="120" w:after="120"/>
      </w:pPr>
      <w:r>
        <w:lastRenderedPageBreak/>
        <w:t>代码</w:t>
      </w:r>
      <w:r>
        <w:t xml:space="preserve"> 9  PowerShell </w:t>
      </w:r>
      <w:r>
        <w:t>下载示例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87"/>
      </w:tblGrid>
      <w:tr w:rsidR="0096466D" w14:paraId="77ECC319" w14:textId="77777777">
        <w:trPr>
          <w:cantSplit/>
          <w:jc w:val="center"/>
        </w:trPr>
        <w:tc>
          <w:tcPr>
            <w:tcW w:w="8787" w:type="dxa"/>
            <w:shd w:val="clear" w:color="auto" w:fill="F5F5F5"/>
            <w:tcMar>
              <w:top w:w="100" w:type="dxa"/>
              <w:left w:w="120" w:type="dxa"/>
              <w:bottom w:w="100" w:type="dxa"/>
              <w:right w:w="120" w:type="dxa"/>
            </w:tcMar>
          </w:tcPr>
          <w:p w14:paraId="6E7A83A3" w14:textId="77777777" w:rsidR="0096466D" w:rsidRDefault="00613DCD">
            <w:pPr>
              <w:keepLines/>
              <w:spacing w:line="240" w:lineRule="auto"/>
              <w:ind w:firstLine="320"/>
              <w:jc w:val="left"/>
            </w:pPr>
            <w:r>
              <w:rPr>
                <w:rFonts w:ascii="Consolas" w:eastAsia="Consolas" w:hAnsi="Consolas"/>
                <w:sz w:val="16"/>
              </w:rPr>
              <w:t>$base = "https://www.space-track.org"</w:t>
            </w:r>
          </w:p>
          <w:p w14:paraId="6D18E7DE" w14:textId="77777777" w:rsidR="0096466D" w:rsidRDefault="00613DCD">
            <w:pPr>
              <w:keepLines/>
              <w:spacing w:line="240" w:lineRule="auto"/>
              <w:ind w:firstLine="320"/>
              <w:jc w:val="left"/>
            </w:pPr>
            <w:r>
              <w:rPr>
                <w:rFonts w:ascii="Consolas" w:eastAsia="Consolas" w:hAnsi="Consolas"/>
                <w:sz w:val="16"/>
              </w:rPr>
              <w:t>$loginBody = @{</w:t>
            </w:r>
          </w:p>
          <w:p w14:paraId="6F841FF7" w14:textId="77777777" w:rsidR="0096466D" w:rsidRDefault="00613DCD">
            <w:pPr>
              <w:keepLines/>
              <w:spacing w:line="240" w:lineRule="auto"/>
              <w:ind w:firstLine="320"/>
              <w:jc w:val="left"/>
            </w:pPr>
            <w:r>
              <w:rPr>
                <w:rFonts w:ascii="Consolas" w:eastAsia="Consolas" w:hAnsi="Consolas"/>
                <w:sz w:val="16"/>
              </w:rPr>
              <w:t xml:space="preserve">    identity = $env:SPACETRACK_IDENTITY</w:t>
            </w:r>
          </w:p>
          <w:p w14:paraId="3ACB2B5C" w14:textId="77777777" w:rsidR="0096466D" w:rsidRDefault="00613DCD">
            <w:pPr>
              <w:keepLines/>
              <w:spacing w:line="240" w:lineRule="auto"/>
              <w:ind w:firstLine="320"/>
              <w:jc w:val="left"/>
            </w:pPr>
            <w:r>
              <w:rPr>
                <w:rFonts w:ascii="Consolas" w:eastAsia="Consolas" w:hAnsi="Consolas"/>
                <w:sz w:val="16"/>
              </w:rPr>
              <w:t xml:space="preserve">    password = $env:SPACETRACK_PASSWORD</w:t>
            </w:r>
          </w:p>
          <w:p w14:paraId="1F4B402A" w14:textId="77777777" w:rsidR="0096466D" w:rsidRDefault="00613DCD">
            <w:pPr>
              <w:keepLines/>
              <w:spacing w:line="240" w:lineRule="auto"/>
              <w:ind w:firstLine="320"/>
              <w:jc w:val="left"/>
            </w:pPr>
            <w:r>
              <w:rPr>
                <w:rFonts w:ascii="Consolas" w:eastAsia="Consolas" w:hAnsi="Consolas"/>
                <w:sz w:val="16"/>
              </w:rPr>
              <w:t>}</w:t>
            </w:r>
          </w:p>
          <w:p w14:paraId="24E959A3" w14:textId="77777777" w:rsidR="0096466D" w:rsidRDefault="00613DCD">
            <w:pPr>
              <w:keepLines/>
              <w:spacing w:line="240" w:lineRule="auto"/>
              <w:ind w:firstLine="320"/>
              <w:jc w:val="left"/>
            </w:pPr>
            <w:r>
              <w:rPr>
                <w:rFonts w:ascii="Consolas" w:eastAsia="Consolas" w:hAnsi="Consolas"/>
                <w:sz w:val="16"/>
              </w:rPr>
              <w:t xml:space="preserve"> </w:t>
            </w:r>
          </w:p>
          <w:p w14:paraId="2720758B" w14:textId="77777777" w:rsidR="0096466D" w:rsidRDefault="00613DCD">
            <w:pPr>
              <w:keepLines/>
              <w:spacing w:line="240" w:lineRule="auto"/>
              <w:ind w:firstLine="320"/>
              <w:jc w:val="left"/>
            </w:pPr>
            <w:r>
              <w:rPr>
                <w:rFonts w:ascii="Consolas" w:eastAsia="Consolas" w:hAnsi="Consolas"/>
                <w:sz w:val="16"/>
              </w:rPr>
              <w:t>Invoke-WebRequest `</w:t>
            </w:r>
          </w:p>
          <w:p w14:paraId="234A193C" w14:textId="77777777" w:rsidR="0096466D" w:rsidRDefault="00613DCD">
            <w:pPr>
              <w:keepLines/>
              <w:spacing w:line="240" w:lineRule="auto"/>
              <w:ind w:firstLine="320"/>
              <w:jc w:val="left"/>
            </w:pPr>
            <w:r>
              <w:rPr>
                <w:rFonts w:ascii="Consolas" w:eastAsia="Consolas" w:hAnsi="Consolas"/>
                <w:sz w:val="16"/>
              </w:rPr>
              <w:t xml:space="preserve">    -Uri "$base/ajaxauth/login" `</w:t>
            </w:r>
          </w:p>
          <w:p w14:paraId="6CB6CE10" w14:textId="77777777" w:rsidR="0096466D" w:rsidRDefault="00613DCD">
            <w:pPr>
              <w:keepLines/>
              <w:spacing w:line="240" w:lineRule="auto"/>
              <w:ind w:firstLine="320"/>
              <w:jc w:val="left"/>
            </w:pPr>
            <w:r>
              <w:rPr>
                <w:rFonts w:ascii="Consolas" w:eastAsia="Consolas" w:hAnsi="Consolas"/>
                <w:sz w:val="16"/>
              </w:rPr>
              <w:t xml:space="preserve">    -Method Post `</w:t>
            </w:r>
          </w:p>
          <w:p w14:paraId="3C0C2FA7" w14:textId="77777777" w:rsidR="0096466D" w:rsidRDefault="00613DCD">
            <w:pPr>
              <w:keepLines/>
              <w:spacing w:line="240" w:lineRule="auto"/>
              <w:ind w:firstLine="320"/>
              <w:jc w:val="left"/>
            </w:pPr>
            <w:r>
              <w:rPr>
                <w:rFonts w:ascii="Consolas" w:eastAsia="Consolas" w:hAnsi="Consolas"/>
                <w:sz w:val="16"/>
              </w:rPr>
              <w:t xml:space="preserve">    -Body $loginBody `</w:t>
            </w:r>
          </w:p>
          <w:p w14:paraId="3A8CEC9D" w14:textId="77777777" w:rsidR="0096466D" w:rsidRDefault="00613DCD">
            <w:pPr>
              <w:keepLines/>
              <w:spacing w:line="240" w:lineRule="auto"/>
              <w:ind w:firstLine="320"/>
              <w:jc w:val="left"/>
            </w:pPr>
            <w:r>
              <w:rPr>
                <w:rFonts w:ascii="Consolas" w:eastAsia="Consolas" w:hAnsi="Consolas"/>
                <w:sz w:val="16"/>
              </w:rPr>
              <w:t xml:space="preserve">    -SessionVariable st | Out-Null</w:t>
            </w:r>
          </w:p>
          <w:p w14:paraId="4B5E1FCC" w14:textId="77777777" w:rsidR="0096466D" w:rsidRDefault="00613DCD">
            <w:pPr>
              <w:keepLines/>
              <w:spacing w:line="240" w:lineRule="auto"/>
              <w:ind w:firstLine="320"/>
              <w:jc w:val="left"/>
            </w:pPr>
            <w:r>
              <w:rPr>
                <w:rFonts w:ascii="Consolas" w:eastAsia="Consolas" w:hAnsi="Consolas"/>
                <w:sz w:val="16"/>
              </w:rPr>
              <w:t xml:space="preserve"> </w:t>
            </w:r>
          </w:p>
          <w:p w14:paraId="74F6AA00" w14:textId="77777777" w:rsidR="0096466D" w:rsidRDefault="00613DCD">
            <w:pPr>
              <w:keepLines/>
              <w:spacing w:line="240" w:lineRule="auto"/>
              <w:ind w:firstLine="320"/>
              <w:jc w:val="left"/>
            </w:pPr>
            <w:r>
              <w:rPr>
                <w:rFonts w:ascii="Consolas" w:eastAsia="Consolas" w:hAnsi="Consolas"/>
                <w:sz w:val="16"/>
              </w:rPr>
              <w:t>$query = "$base/basicspacedata/query/class/gp/" +</w:t>
            </w:r>
          </w:p>
          <w:p w14:paraId="35E4BA7C" w14:textId="77777777" w:rsidR="0096466D" w:rsidRDefault="00613DCD">
            <w:pPr>
              <w:keepLines/>
              <w:spacing w:line="240" w:lineRule="auto"/>
              <w:ind w:firstLine="320"/>
              <w:jc w:val="left"/>
            </w:pPr>
            <w:r>
              <w:rPr>
                <w:rFonts w:ascii="Consolas" w:eastAsia="Consolas" w:hAnsi="Consolas"/>
                <w:sz w:val="16"/>
              </w:rPr>
              <w:t xml:space="preserve">    "OBJECT_TYPE/PAYLOAD/LAUNCH_DATE/%3E2000-12-31/" +</w:t>
            </w:r>
          </w:p>
          <w:p w14:paraId="22D303E3" w14:textId="77777777" w:rsidR="0096466D" w:rsidRDefault="00613DCD">
            <w:pPr>
              <w:keepLines/>
              <w:spacing w:line="240" w:lineRule="auto"/>
              <w:ind w:firstLine="320"/>
              <w:jc w:val="left"/>
            </w:pPr>
            <w:r>
              <w:rPr>
                <w:rFonts w:ascii="Consolas" w:eastAsia="Consolas" w:hAnsi="Consolas"/>
                <w:sz w:val="16"/>
              </w:rPr>
              <w:t xml:space="preserve">    "DECAY_DATE/null-val/SEMIMAJOR_AXIS/%3E42164/" +</w:t>
            </w:r>
          </w:p>
          <w:p w14:paraId="1448D0F7" w14:textId="77777777" w:rsidR="0096466D" w:rsidRDefault="00613DCD">
            <w:pPr>
              <w:keepLines/>
              <w:spacing w:line="240" w:lineRule="auto"/>
              <w:ind w:firstLine="320"/>
              <w:jc w:val="left"/>
            </w:pPr>
            <w:r>
              <w:rPr>
                <w:rFonts w:ascii="Consolas" w:eastAsia="Consolas" w:hAnsi="Consolas"/>
                <w:sz w:val="16"/>
              </w:rPr>
              <w:t xml:space="preserve">    "orderby/NORAD_CAT_ID/format/json"</w:t>
            </w:r>
          </w:p>
          <w:p w14:paraId="488561BB" w14:textId="77777777" w:rsidR="0096466D" w:rsidRDefault="00613DCD">
            <w:pPr>
              <w:keepLines/>
              <w:spacing w:line="240" w:lineRule="auto"/>
              <w:ind w:firstLine="320"/>
              <w:jc w:val="left"/>
            </w:pPr>
            <w:r>
              <w:rPr>
                <w:rFonts w:ascii="Consolas" w:eastAsia="Consolas" w:hAnsi="Consolas"/>
                <w:sz w:val="16"/>
              </w:rPr>
              <w:t xml:space="preserve"> </w:t>
            </w:r>
          </w:p>
          <w:p w14:paraId="40032025" w14:textId="77777777" w:rsidR="0096466D" w:rsidRDefault="00613DCD">
            <w:pPr>
              <w:keepLines/>
              <w:spacing w:line="240" w:lineRule="auto"/>
              <w:ind w:firstLine="320"/>
              <w:jc w:val="left"/>
            </w:pPr>
            <w:r>
              <w:rPr>
                <w:rFonts w:ascii="Consolas" w:eastAsia="Consolas" w:hAnsi="Consolas"/>
                <w:sz w:val="16"/>
              </w:rPr>
              <w:t>$data = Invoke-RestMethod -Uri $query -WebSession $st</w:t>
            </w:r>
          </w:p>
          <w:p w14:paraId="52F503C8" w14:textId="77777777" w:rsidR="0096466D" w:rsidRDefault="00613DCD">
            <w:pPr>
              <w:keepLines/>
              <w:spacing w:line="240" w:lineRule="auto"/>
              <w:ind w:firstLine="320"/>
              <w:jc w:val="left"/>
            </w:pPr>
            <w:r>
              <w:rPr>
                <w:rFonts w:ascii="Consolas" w:eastAsia="Consolas" w:hAnsi="Consolas"/>
                <w:sz w:val="16"/>
              </w:rPr>
              <w:t>$data | ConvertTo-Json -Depth 10 |</w:t>
            </w:r>
          </w:p>
          <w:p w14:paraId="1C9EEF6B" w14:textId="77777777" w:rsidR="0096466D" w:rsidRDefault="00613DCD">
            <w:pPr>
              <w:keepLines/>
              <w:spacing w:line="240" w:lineRule="auto"/>
              <w:ind w:firstLine="320"/>
              <w:jc w:val="left"/>
            </w:pPr>
            <w:r>
              <w:rPr>
                <w:rFonts w:ascii="Consolas" w:eastAsia="Consolas" w:hAnsi="Consolas"/>
                <w:sz w:val="16"/>
              </w:rPr>
              <w:t xml:space="preserve">    Set-Content -LiteralPath ".\gp_payload_xgeo.json" -Encoding UTF8</w:t>
            </w:r>
          </w:p>
          <w:p w14:paraId="18539498" w14:textId="77777777" w:rsidR="0096466D" w:rsidRDefault="00613DCD">
            <w:pPr>
              <w:keepLines/>
              <w:spacing w:line="240" w:lineRule="auto"/>
              <w:ind w:firstLine="320"/>
              <w:jc w:val="left"/>
            </w:pPr>
            <w:r>
              <w:rPr>
                <w:rFonts w:ascii="Consolas" w:eastAsia="Consolas" w:hAnsi="Consolas"/>
                <w:sz w:val="16"/>
              </w:rPr>
              <w:t xml:space="preserve"> </w:t>
            </w:r>
          </w:p>
          <w:p w14:paraId="597851F3" w14:textId="77777777" w:rsidR="0096466D" w:rsidRDefault="00613DCD">
            <w:pPr>
              <w:keepLines/>
              <w:spacing w:line="240" w:lineRule="auto"/>
              <w:ind w:firstLine="320"/>
              <w:jc w:val="left"/>
            </w:pPr>
            <w:r>
              <w:rPr>
                <w:rFonts w:ascii="Consolas" w:eastAsia="Consolas" w:hAnsi="Consolas"/>
                <w:sz w:val="16"/>
              </w:rPr>
              <w:t>Invoke-WebRequest -Uri "$base/ajaxauth/logout" -WebSession $st | Out-Null</w:t>
            </w:r>
          </w:p>
        </w:tc>
      </w:tr>
    </w:tbl>
    <w:p w14:paraId="51057E88" w14:textId="77777777" w:rsidR="0096466D" w:rsidRDefault="0096466D">
      <w:pPr>
        <w:ind w:firstLine="480"/>
      </w:pPr>
    </w:p>
    <w:p w14:paraId="5AD40956" w14:textId="77777777" w:rsidR="0096466D" w:rsidRDefault="00613DCD">
      <w:pPr>
        <w:pStyle w:val="1"/>
      </w:pPr>
      <w:r>
        <w:t>下载结果校验</w:t>
      </w:r>
    </w:p>
    <w:p w14:paraId="13771198" w14:textId="77777777" w:rsidR="0096466D" w:rsidRDefault="00613DCD">
      <w:pPr>
        <w:ind w:firstLine="480"/>
      </w:pPr>
      <w:r>
        <w:t>下载成功不等于数据可直接入库。每次更新至少执行以下检查，并把检查结果和原始文件一起保存。</w:t>
      </w:r>
    </w:p>
    <w:p w14:paraId="59EAB687" w14:textId="611DA5CD" w:rsidR="0096466D" w:rsidRDefault="00613DCD" w:rsidP="00884276">
      <w:pPr>
        <w:ind w:firstLine="480"/>
      </w:pPr>
      <w:r>
        <w:t>（</w:t>
      </w:r>
      <w:r>
        <w:t>1</w:t>
      </w:r>
      <w:r>
        <w:t>）</w:t>
      </w:r>
      <w:r>
        <w:t>HTTP</w:t>
      </w:r>
      <w:r>
        <w:t>状态码为</w:t>
      </w:r>
      <w:r>
        <w:t>200</w:t>
      </w:r>
      <w:r>
        <w:t>，</w:t>
      </w:r>
      <w:r>
        <w:t>Content-Type</w:t>
      </w:r>
      <w:r>
        <w:t>与期望格式一致，文件内容不是登录页面或错误页面。</w:t>
      </w:r>
    </w:p>
    <w:p w14:paraId="1C694FBB" w14:textId="49956F05" w:rsidR="0096466D" w:rsidRDefault="00613DCD" w:rsidP="00884276">
      <w:pPr>
        <w:ind w:firstLine="480"/>
      </w:pPr>
      <w:r>
        <w:t>（</w:t>
      </w:r>
      <w:r>
        <w:t>2</w:t>
      </w:r>
      <w:r>
        <w:t>）返回对象是数组或预期的</w:t>
      </w:r>
      <w:r>
        <w:t>OMM</w:t>
      </w:r>
      <w:r>
        <w:t>文档，记录数大于零；若为空，应保留查询</w:t>
      </w:r>
      <w:r>
        <w:t>URL</w:t>
      </w:r>
      <w:r>
        <w:t>并检查日期、字段名和大小写。</w:t>
      </w:r>
    </w:p>
    <w:p w14:paraId="0F2487FC" w14:textId="5EA0945D" w:rsidR="0096466D" w:rsidRDefault="00613DCD" w:rsidP="00884276">
      <w:pPr>
        <w:ind w:firstLine="480"/>
      </w:pPr>
      <w:r>
        <w:t>（</w:t>
      </w:r>
      <w:r>
        <w:t>3</w:t>
      </w:r>
      <w:r>
        <w:t>）</w:t>
      </w:r>
      <w:r>
        <w:t>NORAD_CAT_ID</w:t>
      </w:r>
      <w:r>
        <w:t>可转换为整数且在结果中唯一。重复记录应先确认是否误用了</w:t>
      </w:r>
      <w:r>
        <w:t>gp_history</w:t>
      </w:r>
      <w:r>
        <w:t>。</w:t>
      </w:r>
    </w:p>
    <w:p w14:paraId="07819A3A" w14:textId="67ABD02E" w:rsidR="0096466D" w:rsidRDefault="00613DCD" w:rsidP="00884276">
      <w:pPr>
        <w:ind w:firstLine="480"/>
      </w:pPr>
      <w:r>
        <w:t>（</w:t>
      </w:r>
      <w:r>
        <w:t>4</w:t>
      </w:r>
      <w:r>
        <w:t>）</w:t>
      </w:r>
      <w:r>
        <w:t>OBJECT_TYPE</w:t>
      </w:r>
      <w:r>
        <w:t>全部等于</w:t>
      </w:r>
      <w:r>
        <w:t>PAYLOAD</w:t>
      </w:r>
      <w:r>
        <w:t>，</w:t>
      </w:r>
      <w:r>
        <w:t>LAUNCH_DATE</w:t>
      </w:r>
      <w:r>
        <w:t>晚于</w:t>
      </w:r>
      <w:r w:rsidR="00884276">
        <w:rPr>
          <w:rFonts w:hint="eastAsia"/>
        </w:rPr>
        <w:t>1999</w:t>
      </w:r>
      <w:r>
        <w:t>-12-31</w:t>
      </w:r>
      <w:r>
        <w:t>，</w:t>
      </w:r>
      <w:r>
        <w:t>DECAY_DATE</w:t>
      </w:r>
      <w:r>
        <w:t>为空。</w:t>
      </w:r>
    </w:p>
    <w:p w14:paraId="12066815" w14:textId="7537FFD1" w:rsidR="0096466D" w:rsidRDefault="00613DCD" w:rsidP="00884276">
      <w:pPr>
        <w:ind w:firstLine="480"/>
      </w:pPr>
      <w:r>
        <w:t>（</w:t>
      </w:r>
      <w:r>
        <w:t>5</w:t>
      </w:r>
      <w:r>
        <w:t>）</w:t>
      </w:r>
      <w:r>
        <w:t>SEMIMAJOR_AXIS</w:t>
      </w:r>
      <w:r>
        <w:t>可转换为数值且严格大于</w:t>
      </w:r>
      <w:r>
        <w:t>42164</w:t>
      </w:r>
      <w:r>
        <w:t>；不得用</w:t>
      </w:r>
      <w:r>
        <w:t>APOAPSIS</w:t>
      </w:r>
      <w:r>
        <w:t>或远地点高度替代半长轴条件。</w:t>
      </w:r>
    </w:p>
    <w:p w14:paraId="1AD3AC46" w14:textId="7DCE0BBC" w:rsidR="0096466D" w:rsidRDefault="00613DCD" w:rsidP="00884276">
      <w:pPr>
        <w:ind w:firstLine="480"/>
      </w:pPr>
      <w:r>
        <w:t>（</w:t>
      </w:r>
      <w:r>
        <w:t>6</w:t>
      </w:r>
      <w:r>
        <w:t>）</w:t>
      </w:r>
      <w:r>
        <w:t>GP</w:t>
      </w:r>
      <w:r>
        <w:t>与</w:t>
      </w:r>
      <w:r>
        <w:t>SATCAT</w:t>
      </w:r>
      <w:r>
        <w:t>通过</w:t>
      </w:r>
      <w:r>
        <w:t>NORAD_CAT_ID</w:t>
      </w:r>
      <w:r>
        <w:t>连接，并比较</w:t>
      </w:r>
      <w:r>
        <w:t>OBJECT_ID</w:t>
      </w:r>
      <w:r>
        <w:t>与</w:t>
      </w:r>
      <w:r>
        <w:t>INTLDES</w:t>
      </w:r>
      <w:r>
        <w:t>是否一致。</w:t>
      </w:r>
    </w:p>
    <w:p w14:paraId="4584A736" w14:textId="4B22FCFE" w:rsidR="0096466D" w:rsidRDefault="00613DCD" w:rsidP="00884276">
      <w:pPr>
        <w:ind w:firstLine="480"/>
      </w:pPr>
      <w:r>
        <w:t>（</w:t>
      </w:r>
      <w:r>
        <w:t>7</w:t>
      </w:r>
      <w:r>
        <w:t>）记录</w:t>
      </w:r>
      <w:r>
        <w:t>EPOCH</w:t>
      </w:r>
      <w:r>
        <w:t>和</w:t>
      </w:r>
      <w:r>
        <w:t>CREATION_DATE</w:t>
      </w:r>
      <w:r>
        <w:t>，计算数据年龄；过旧根数应标记，而不是静默删除。</w:t>
      </w:r>
    </w:p>
    <w:p w14:paraId="0D0F9BC9" w14:textId="4DE3295C" w:rsidR="0096466D" w:rsidRDefault="00613DCD" w:rsidP="00884276">
      <w:pPr>
        <w:ind w:firstLine="480"/>
      </w:pPr>
      <w:r>
        <w:lastRenderedPageBreak/>
        <w:t>（</w:t>
      </w:r>
      <w:r>
        <w:t>8</w:t>
      </w:r>
      <w:r>
        <w:t>）保存原始响应的</w:t>
      </w:r>
      <w:r>
        <w:t xml:space="preserve"> SHA-256</w:t>
      </w:r>
      <w:r>
        <w:t>、下载</w:t>
      </w:r>
      <w:r>
        <w:t>UTC</w:t>
      </w:r>
      <w:r>
        <w:t>时间、查询</w:t>
      </w:r>
      <w:r>
        <w:t>URL</w:t>
      </w:r>
      <w:r>
        <w:t>、脚本版本和记录数。</w:t>
      </w:r>
    </w:p>
    <w:p w14:paraId="2AD82757" w14:textId="5A17F536" w:rsidR="0096466D" w:rsidRDefault="00613DCD">
      <w:pPr>
        <w:pStyle w:val="1"/>
      </w:pPr>
      <w:r>
        <w:t>数据入库与</w:t>
      </w:r>
      <w:r>
        <w:t>Git</w:t>
      </w:r>
      <w:r>
        <w:t>目录</w:t>
      </w:r>
    </w:p>
    <w:p w14:paraId="416A0CB9" w14:textId="46C591F1" w:rsidR="0096466D" w:rsidRDefault="00613DCD">
      <w:pPr>
        <w:ind w:firstLine="480"/>
      </w:pPr>
      <w:r>
        <w:t>建议把</w:t>
      </w:r>
      <w:r>
        <w:t>Space-Track</w:t>
      </w:r>
      <w:r>
        <w:t>原始数据、标准化数据和人工维护表分开。原始文件只追加、不覆盖；标准化文件由脚本重新生成；人工字段单独保存，避免自动更新覆盖中文名称、身份判断和备注。</w:t>
      </w:r>
    </w:p>
    <w:p w14:paraId="1C76E010" w14:textId="77777777" w:rsidR="0096466D" w:rsidRDefault="00613DCD">
      <w:pPr>
        <w:pStyle w:val="ac"/>
        <w:spacing w:before="120" w:after="120"/>
      </w:pPr>
      <w:r>
        <w:t>代码</w:t>
      </w:r>
      <w:r>
        <w:t xml:space="preserve"> 10  </w:t>
      </w:r>
      <w:r>
        <w:t>推荐目录结构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87"/>
      </w:tblGrid>
      <w:tr w:rsidR="0096466D" w14:paraId="5188B2C4" w14:textId="77777777">
        <w:trPr>
          <w:cantSplit/>
          <w:jc w:val="center"/>
        </w:trPr>
        <w:tc>
          <w:tcPr>
            <w:tcW w:w="8787" w:type="dxa"/>
            <w:shd w:val="clear" w:color="auto" w:fill="F5F5F5"/>
            <w:tcMar>
              <w:top w:w="100" w:type="dxa"/>
              <w:left w:w="120" w:type="dxa"/>
              <w:bottom w:w="100" w:type="dxa"/>
              <w:right w:w="120" w:type="dxa"/>
            </w:tcMar>
          </w:tcPr>
          <w:p w14:paraId="177E8AE6" w14:textId="77777777" w:rsidR="0096466D" w:rsidRDefault="00613DCD">
            <w:pPr>
              <w:keepLines/>
              <w:spacing w:line="240" w:lineRule="auto"/>
              <w:ind w:firstLine="320"/>
              <w:jc w:val="left"/>
            </w:pPr>
            <w:r>
              <w:rPr>
                <w:rFonts w:ascii="Consolas" w:eastAsia="Consolas" w:hAnsi="Consolas"/>
                <w:sz w:val="16"/>
              </w:rPr>
              <w:t>data/</w:t>
            </w:r>
          </w:p>
          <w:p w14:paraId="6CA35F29" w14:textId="77777777" w:rsidR="0096466D" w:rsidRDefault="00613DCD">
            <w:pPr>
              <w:keepLines/>
              <w:spacing w:line="240" w:lineRule="auto"/>
              <w:ind w:firstLine="320"/>
              <w:jc w:val="left"/>
            </w:pPr>
            <w:r>
              <w:rPr>
                <w:rFonts w:ascii="Consolas" w:eastAsia="Consolas" w:hAnsi="Consolas"/>
                <w:sz w:val="16"/>
              </w:rPr>
              <w:t xml:space="preserve">  raw/spacetrack/2026-10-12/</w:t>
            </w:r>
          </w:p>
          <w:p w14:paraId="52869E48" w14:textId="77777777" w:rsidR="0096466D" w:rsidRDefault="00613DCD">
            <w:pPr>
              <w:keepLines/>
              <w:spacing w:line="240" w:lineRule="auto"/>
              <w:ind w:firstLine="320"/>
              <w:jc w:val="left"/>
            </w:pPr>
            <w:r>
              <w:rPr>
                <w:rFonts w:ascii="Consolas" w:eastAsia="Consolas" w:hAnsi="Consolas"/>
                <w:sz w:val="16"/>
              </w:rPr>
              <w:t xml:space="preserve">    gp_payload_xgeo.json</w:t>
            </w:r>
          </w:p>
          <w:p w14:paraId="117309B3" w14:textId="77777777" w:rsidR="0096466D" w:rsidRDefault="00613DCD">
            <w:pPr>
              <w:keepLines/>
              <w:spacing w:line="240" w:lineRule="auto"/>
              <w:ind w:firstLine="320"/>
              <w:jc w:val="left"/>
            </w:pPr>
            <w:r>
              <w:rPr>
                <w:rFonts w:ascii="Consolas" w:eastAsia="Consolas" w:hAnsi="Consolas"/>
                <w:sz w:val="16"/>
              </w:rPr>
              <w:t xml:space="preserve">    gp_payload_xgeo.metadata.json</w:t>
            </w:r>
          </w:p>
          <w:p w14:paraId="0547CDD4" w14:textId="77777777" w:rsidR="0096466D" w:rsidRDefault="00613DCD">
            <w:pPr>
              <w:keepLines/>
              <w:spacing w:line="240" w:lineRule="auto"/>
              <w:ind w:firstLine="320"/>
              <w:jc w:val="left"/>
            </w:pPr>
            <w:r>
              <w:rPr>
                <w:rFonts w:ascii="Consolas" w:eastAsia="Consolas" w:hAnsi="Consolas"/>
                <w:sz w:val="16"/>
              </w:rPr>
              <w:t xml:space="preserve">    satcat_payload_xgeo.json</w:t>
            </w:r>
          </w:p>
          <w:p w14:paraId="2EB00187" w14:textId="77777777" w:rsidR="0096466D" w:rsidRDefault="00613DCD">
            <w:pPr>
              <w:keepLines/>
              <w:spacing w:line="240" w:lineRule="auto"/>
              <w:ind w:firstLine="320"/>
              <w:jc w:val="left"/>
            </w:pPr>
            <w:r>
              <w:rPr>
                <w:rFonts w:ascii="Consolas" w:eastAsia="Consolas" w:hAnsi="Consolas"/>
                <w:sz w:val="16"/>
              </w:rPr>
              <w:t xml:space="preserve">    satcat_payload_xgeo.metadata.json</w:t>
            </w:r>
          </w:p>
          <w:p w14:paraId="313764C5" w14:textId="77777777" w:rsidR="0096466D" w:rsidRDefault="00613DCD">
            <w:pPr>
              <w:keepLines/>
              <w:spacing w:line="240" w:lineRule="auto"/>
              <w:ind w:firstLine="320"/>
              <w:jc w:val="left"/>
            </w:pPr>
            <w:r>
              <w:rPr>
                <w:rFonts w:ascii="Consolas" w:eastAsia="Consolas" w:hAnsi="Consolas"/>
                <w:sz w:val="16"/>
              </w:rPr>
              <w:t xml:space="preserve">  processed/</w:t>
            </w:r>
          </w:p>
          <w:p w14:paraId="3521B368" w14:textId="77777777" w:rsidR="0096466D" w:rsidRDefault="00613DCD">
            <w:pPr>
              <w:keepLines/>
              <w:spacing w:line="240" w:lineRule="auto"/>
              <w:ind w:firstLine="320"/>
              <w:jc w:val="left"/>
            </w:pPr>
            <w:r>
              <w:rPr>
                <w:rFonts w:ascii="Consolas" w:eastAsia="Consolas" w:hAnsi="Consolas"/>
                <w:sz w:val="16"/>
              </w:rPr>
              <w:t xml:space="preserve">    spacetrack_targets.csv</w:t>
            </w:r>
          </w:p>
          <w:p w14:paraId="68EC6E73" w14:textId="77777777" w:rsidR="0096466D" w:rsidRDefault="00613DCD">
            <w:pPr>
              <w:keepLines/>
              <w:spacing w:line="240" w:lineRule="auto"/>
              <w:ind w:firstLine="320"/>
              <w:jc w:val="left"/>
            </w:pPr>
            <w:r>
              <w:rPr>
                <w:rFonts w:ascii="Consolas" w:eastAsia="Consolas" w:hAnsi="Consolas"/>
                <w:sz w:val="16"/>
              </w:rPr>
              <w:t xml:space="preserve">  manual/</w:t>
            </w:r>
          </w:p>
          <w:p w14:paraId="51563188" w14:textId="77777777" w:rsidR="0096466D" w:rsidRDefault="00613DCD">
            <w:pPr>
              <w:keepLines/>
              <w:spacing w:line="240" w:lineRule="auto"/>
              <w:ind w:firstLine="320"/>
              <w:jc w:val="left"/>
            </w:pPr>
            <w:r>
              <w:rPr>
                <w:rFonts w:ascii="Consolas" w:eastAsia="Consolas" w:hAnsi="Consolas"/>
                <w:sz w:val="16"/>
              </w:rPr>
              <w:t xml:space="preserve">    target_annotations.csv</w:t>
            </w:r>
          </w:p>
          <w:p w14:paraId="72B6FCA1" w14:textId="77777777" w:rsidR="0096466D" w:rsidRDefault="00613DCD">
            <w:pPr>
              <w:keepLines/>
              <w:spacing w:line="240" w:lineRule="auto"/>
              <w:ind w:firstLine="320"/>
              <w:jc w:val="left"/>
            </w:pPr>
            <w:r>
              <w:rPr>
                <w:rFonts w:ascii="Consolas" w:eastAsia="Consolas" w:hAnsi="Consolas"/>
                <w:sz w:val="16"/>
              </w:rPr>
              <w:t>scripts/</w:t>
            </w:r>
          </w:p>
          <w:p w14:paraId="71069E9A" w14:textId="77777777" w:rsidR="0096466D" w:rsidRDefault="00613DCD">
            <w:pPr>
              <w:keepLines/>
              <w:spacing w:line="240" w:lineRule="auto"/>
              <w:ind w:firstLine="320"/>
              <w:jc w:val="left"/>
            </w:pPr>
            <w:r>
              <w:rPr>
                <w:rFonts w:ascii="Consolas" w:eastAsia="Consolas" w:hAnsi="Consolas"/>
                <w:sz w:val="16"/>
              </w:rPr>
              <w:t xml:space="preserve">  download_spacetrack.py</w:t>
            </w:r>
          </w:p>
          <w:p w14:paraId="25FF6C5D" w14:textId="77777777" w:rsidR="0096466D" w:rsidRDefault="00613DCD">
            <w:pPr>
              <w:keepLines/>
              <w:spacing w:line="240" w:lineRule="auto"/>
              <w:ind w:firstLine="320"/>
              <w:jc w:val="left"/>
            </w:pPr>
            <w:r>
              <w:rPr>
                <w:rFonts w:ascii="Consolas" w:eastAsia="Consolas" w:hAnsi="Consolas"/>
                <w:sz w:val="16"/>
              </w:rPr>
              <w:t xml:space="preserve">  normalize_spacetrack.py</w:t>
            </w:r>
          </w:p>
          <w:p w14:paraId="52ECED59" w14:textId="77777777" w:rsidR="0096466D" w:rsidRDefault="00613DCD">
            <w:pPr>
              <w:keepLines/>
              <w:spacing w:line="240" w:lineRule="auto"/>
              <w:ind w:firstLine="320"/>
              <w:jc w:val="left"/>
            </w:pPr>
            <w:r>
              <w:rPr>
                <w:rFonts w:ascii="Consolas" w:eastAsia="Consolas" w:hAnsi="Consolas"/>
                <w:sz w:val="16"/>
              </w:rPr>
              <w:t>schemas/</w:t>
            </w:r>
          </w:p>
          <w:p w14:paraId="665A46B2" w14:textId="77777777" w:rsidR="0096466D" w:rsidRDefault="00613DCD">
            <w:pPr>
              <w:keepLines/>
              <w:spacing w:line="240" w:lineRule="auto"/>
              <w:ind w:firstLine="320"/>
              <w:jc w:val="left"/>
            </w:pPr>
            <w:r>
              <w:rPr>
                <w:rFonts w:ascii="Consolas" w:eastAsia="Consolas" w:hAnsi="Consolas"/>
                <w:sz w:val="16"/>
              </w:rPr>
              <w:t xml:space="preserve">  target_registry.schema.json</w:t>
            </w:r>
          </w:p>
          <w:p w14:paraId="305712ED" w14:textId="77777777" w:rsidR="0096466D" w:rsidRDefault="00613DCD">
            <w:pPr>
              <w:keepLines/>
              <w:spacing w:line="240" w:lineRule="auto"/>
              <w:ind w:firstLine="320"/>
              <w:jc w:val="left"/>
            </w:pPr>
            <w:r>
              <w:rPr>
                <w:rFonts w:ascii="Consolas" w:eastAsia="Consolas" w:hAnsi="Consolas"/>
                <w:sz w:val="16"/>
              </w:rPr>
              <w:t>README.md</w:t>
            </w:r>
          </w:p>
          <w:p w14:paraId="177DD608" w14:textId="77777777" w:rsidR="0096466D" w:rsidRDefault="00613DCD">
            <w:pPr>
              <w:keepLines/>
              <w:spacing w:line="240" w:lineRule="auto"/>
              <w:ind w:firstLine="320"/>
              <w:jc w:val="left"/>
            </w:pPr>
            <w:r>
              <w:rPr>
                <w:rFonts w:ascii="Consolas" w:eastAsia="Consolas" w:hAnsi="Consolas"/>
                <w:sz w:val="16"/>
              </w:rPr>
              <w:t>.gitignore</w:t>
            </w:r>
          </w:p>
        </w:tc>
      </w:tr>
    </w:tbl>
    <w:p w14:paraId="043EFC72" w14:textId="77777777" w:rsidR="0096466D" w:rsidRDefault="0096466D">
      <w:pPr>
        <w:ind w:firstLine="480"/>
      </w:pPr>
    </w:p>
    <w:p w14:paraId="7F6762D3" w14:textId="10513122" w:rsidR="0096466D" w:rsidRDefault="00613DCD">
      <w:pPr>
        <w:ind w:firstLine="480"/>
      </w:pPr>
      <w:r>
        <w:t>对于公开</w:t>
      </w:r>
      <w:r>
        <w:t>GitHub</w:t>
      </w:r>
      <w:r>
        <w:t>仓库，应先核对</w:t>
      </w:r>
      <w:r>
        <w:t>Space-Track</w:t>
      </w:r>
      <w:r>
        <w:t>用户协议和数据再分发要求。最稳妥的做法是公开下载脚本、查询条件、字段映射和校验结果，并根据许可决定是否提交原始响应。账号、密码、</w:t>
      </w:r>
      <w:r>
        <w:t xml:space="preserve">Cookie </w:t>
      </w:r>
      <w:r>
        <w:t>和会话文件不得进入版本库。</w:t>
      </w:r>
    </w:p>
    <w:p w14:paraId="3C472872" w14:textId="77777777" w:rsidR="0096466D" w:rsidRDefault="00613DCD">
      <w:pPr>
        <w:pStyle w:val="1"/>
      </w:pPr>
      <w:r>
        <w:t>更新频率与请求控制</w:t>
      </w:r>
    </w:p>
    <w:p w14:paraId="10E7778E" w14:textId="5D5B2CAD" w:rsidR="0096466D" w:rsidRDefault="00613DCD">
      <w:pPr>
        <w:ind w:firstLine="480"/>
      </w:pPr>
      <w:r>
        <w:t>Space-Track</w:t>
      </w:r>
      <w:r>
        <w:t>会限制请求频率。官方当前要求总请求低于每分钟</w:t>
      </w:r>
      <w:r>
        <w:t>30</w:t>
      </w:r>
      <w:r>
        <w:t>次和每小时</w:t>
      </w:r>
      <w:r>
        <w:t>300</w:t>
      </w:r>
      <w:r>
        <w:t>次，并对不同产品规定了更低的推荐下载频率。</w:t>
      </w:r>
      <w:r>
        <w:t>GP</w:t>
      </w:r>
      <w:r>
        <w:t>通常每小时最多获取一次，</w:t>
      </w:r>
      <w:r>
        <w:t>SATCAT</w:t>
      </w:r>
      <w:r>
        <w:t>通常每天一次且建议在</w:t>
      </w:r>
      <w:r>
        <w:t>1700 UTC</w:t>
      </w:r>
      <w:r>
        <w:t>之后获取。历史根数应在本地长期保存，不要反复下载相同历史区间。</w:t>
      </w:r>
    </w:p>
    <w:p w14:paraId="1AE249C5" w14:textId="77777777" w:rsidR="0096466D" w:rsidRDefault="00613DCD">
      <w:pPr>
        <w:pStyle w:val="ac"/>
        <w:spacing w:before="120" w:after="120"/>
      </w:pPr>
      <w:r>
        <w:t>表</w:t>
      </w:r>
      <w:r>
        <w:t xml:space="preserve"> 5  </w:t>
      </w:r>
      <w:r>
        <w:t>本项目建议更新节奏</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891"/>
        <w:gridCol w:w="4195"/>
      </w:tblGrid>
      <w:tr w:rsidR="0096466D" w14:paraId="300023CF" w14:textId="77777777">
        <w:trPr>
          <w:tblHeader/>
          <w:jc w:val="center"/>
        </w:trPr>
        <w:tc>
          <w:tcPr>
            <w:tcW w:w="1928" w:type="dxa"/>
            <w:shd w:val="clear" w:color="auto" w:fill="D9EAF7"/>
            <w:tcMar>
              <w:top w:w="80" w:type="dxa"/>
              <w:left w:w="90" w:type="dxa"/>
              <w:bottom w:w="80" w:type="dxa"/>
              <w:right w:w="90" w:type="dxa"/>
            </w:tcMar>
            <w:vAlign w:val="center"/>
          </w:tcPr>
          <w:p w14:paraId="7634D378" w14:textId="77777777" w:rsidR="0096466D" w:rsidRDefault="00613DCD" w:rsidP="00884276">
            <w:pPr>
              <w:ind w:firstLineChars="0" w:firstLine="0"/>
            </w:pPr>
            <w:r>
              <w:rPr>
                <w:b/>
                <w:sz w:val="21"/>
              </w:rPr>
              <w:t>任务</w:t>
            </w:r>
          </w:p>
        </w:tc>
        <w:tc>
          <w:tcPr>
            <w:tcW w:w="2891" w:type="dxa"/>
            <w:shd w:val="clear" w:color="auto" w:fill="D9EAF7"/>
            <w:tcMar>
              <w:top w:w="80" w:type="dxa"/>
              <w:left w:w="90" w:type="dxa"/>
              <w:bottom w:w="80" w:type="dxa"/>
              <w:right w:w="90" w:type="dxa"/>
            </w:tcMar>
            <w:vAlign w:val="center"/>
          </w:tcPr>
          <w:p w14:paraId="63A198AE" w14:textId="77777777" w:rsidR="0096466D" w:rsidRDefault="00613DCD" w:rsidP="00884276">
            <w:pPr>
              <w:ind w:firstLineChars="0" w:firstLine="0"/>
            </w:pPr>
            <w:r>
              <w:rPr>
                <w:b/>
                <w:sz w:val="21"/>
              </w:rPr>
              <w:t>建议频率</w:t>
            </w:r>
          </w:p>
        </w:tc>
        <w:tc>
          <w:tcPr>
            <w:tcW w:w="4195" w:type="dxa"/>
            <w:shd w:val="clear" w:color="auto" w:fill="D9EAF7"/>
            <w:tcMar>
              <w:top w:w="80" w:type="dxa"/>
              <w:left w:w="90" w:type="dxa"/>
              <w:bottom w:w="80" w:type="dxa"/>
              <w:right w:w="90" w:type="dxa"/>
            </w:tcMar>
            <w:vAlign w:val="center"/>
          </w:tcPr>
          <w:p w14:paraId="496B2F3D" w14:textId="77777777" w:rsidR="0096466D" w:rsidRDefault="00613DCD" w:rsidP="00884276">
            <w:pPr>
              <w:ind w:firstLineChars="0" w:firstLine="0"/>
            </w:pPr>
            <w:r>
              <w:rPr>
                <w:b/>
                <w:sz w:val="21"/>
              </w:rPr>
              <w:t>实现方式</w:t>
            </w:r>
          </w:p>
        </w:tc>
      </w:tr>
      <w:tr w:rsidR="0096466D" w14:paraId="76EC5950" w14:textId="77777777">
        <w:trPr>
          <w:jc w:val="center"/>
        </w:trPr>
        <w:tc>
          <w:tcPr>
            <w:tcW w:w="1928" w:type="dxa"/>
            <w:tcMar>
              <w:top w:w="80" w:type="dxa"/>
              <w:left w:w="90" w:type="dxa"/>
              <w:bottom w:w="80" w:type="dxa"/>
              <w:right w:w="90" w:type="dxa"/>
            </w:tcMar>
            <w:vAlign w:val="center"/>
          </w:tcPr>
          <w:p w14:paraId="106A7E37" w14:textId="0DCDC8FC" w:rsidR="0096466D" w:rsidRDefault="00613DCD" w:rsidP="00884276">
            <w:pPr>
              <w:spacing w:line="276" w:lineRule="auto"/>
              <w:ind w:firstLineChars="0" w:firstLine="0"/>
            </w:pPr>
            <w:r>
              <w:rPr>
                <w:sz w:val="21"/>
              </w:rPr>
              <w:t>GP</w:t>
            </w:r>
            <w:r>
              <w:rPr>
                <w:sz w:val="21"/>
              </w:rPr>
              <w:t>当前目标</w:t>
            </w:r>
          </w:p>
        </w:tc>
        <w:tc>
          <w:tcPr>
            <w:tcW w:w="2891" w:type="dxa"/>
            <w:tcMar>
              <w:top w:w="80" w:type="dxa"/>
              <w:left w:w="90" w:type="dxa"/>
              <w:bottom w:w="80" w:type="dxa"/>
              <w:right w:w="90" w:type="dxa"/>
            </w:tcMar>
            <w:vAlign w:val="center"/>
          </w:tcPr>
          <w:p w14:paraId="6078B86E" w14:textId="77777777" w:rsidR="0096466D" w:rsidRDefault="00613DCD" w:rsidP="00884276">
            <w:pPr>
              <w:spacing w:line="276" w:lineRule="auto"/>
              <w:ind w:firstLineChars="0" w:firstLine="0"/>
            </w:pPr>
            <w:r>
              <w:rPr>
                <w:sz w:val="21"/>
              </w:rPr>
              <w:t>每日一次或按任务需要，最高不超过官方建议</w:t>
            </w:r>
          </w:p>
        </w:tc>
        <w:tc>
          <w:tcPr>
            <w:tcW w:w="4195" w:type="dxa"/>
            <w:tcMar>
              <w:top w:w="80" w:type="dxa"/>
              <w:left w:w="90" w:type="dxa"/>
              <w:bottom w:w="80" w:type="dxa"/>
              <w:right w:w="90" w:type="dxa"/>
            </w:tcMar>
            <w:vAlign w:val="center"/>
          </w:tcPr>
          <w:p w14:paraId="1248337F" w14:textId="77777777" w:rsidR="0096466D" w:rsidRDefault="00613DCD" w:rsidP="00884276">
            <w:pPr>
              <w:spacing w:line="276" w:lineRule="auto"/>
              <w:ind w:firstLineChars="0" w:firstLine="0"/>
              <w:jc w:val="left"/>
            </w:pPr>
            <w:r>
              <w:rPr>
                <w:sz w:val="21"/>
              </w:rPr>
              <w:t>一次服务器端条件查询，保存原始</w:t>
            </w:r>
            <w:r>
              <w:rPr>
                <w:sz w:val="21"/>
              </w:rPr>
              <w:t xml:space="preserve"> JSON</w:t>
            </w:r>
          </w:p>
        </w:tc>
      </w:tr>
      <w:tr w:rsidR="0096466D" w14:paraId="66C92E91" w14:textId="77777777">
        <w:trPr>
          <w:jc w:val="center"/>
        </w:trPr>
        <w:tc>
          <w:tcPr>
            <w:tcW w:w="1928" w:type="dxa"/>
            <w:shd w:val="clear" w:color="auto" w:fill="F7FAFC"/>
            <w:tcMar>
              <w:top w:w="80" w:type="dxa"/>
              <w:left w:w="90" w:type="dxa"/>
              <w:bottom w:w="80" w:type="dxa"/>
              <w:right w:w="90" w:type="dxa"/>
            </w:tcMar>
            <w:vAlign w:val="center"/>
          </w:tcPr>
          <w:p w14:paraId="642B4B85" w14:textId="2AA420BF" w:rsidR="0096466D" w:rsidRDefault="00613DCD" w:rsidP="00884276">
            <w:pPr>
              <w:spacing w:line="276" w:lineRule="auto"/>
              <w:ind w:firstLineChars="0" w:firstLine="0"/>
            </w:pPr>
            <w:r>
              <w:rPr>
                <w:sz w:val="21"/>
              </w:rPr>
              <w:lastRenderedPageBreak/>
              <w:t>SATCAT</w:t>
            </w:r>
            <w:r>
              <w:rPr>
                <w:sz w:val="21"/>
              </w:rPr>
              <w:t>属性</w:t>
            </w:r>
          </w:p>
        </w:tc>
        <w:tc>
          <w:tcPr>
            <w:tcW w:w="2891" w:type="dxa"/>
            <w:shd w:val="clear" w:color="auto" w:fill="F7FAFC"/>
            <w:tcMar>
              <w:top w:w="80" w:type="dxa"/>
              <w:left w:w="90" w:type="dxa"/>
              <w:bottom w:w="80" w:type="dxa"/>
              <w:right w:w="90" w:type="dxa"/>
            </w:tcMar>
            <w:vAlign w:val="center"/>
          </w:tcPr>
          <w:p w14:paraId="6BFD1816" w14:textId="7B591867" w:rsidR="0096466D" w:rsidRDefault="00613DCD" w:rsidP="00884276">
            <w:pPr>
              <w:spacing w:line="276" w:lineRule="auto"/>
              <w:ind w:firstLineChars="0" w:firstLine="0"/>
            </w:pPr>
            <w:r>
              <w:rPr>
                <w:sz w:val="21"/>
              </w:rPr>
              <w:t>每日一次，建议</w:t>
            </w:r>
            <w:r>
              <w:rPr>
                <w:sz w:val="21"/>
              </w:rPr>
              <w:t>1700 UTC</w:t>
            </w:r>
            <w:r>
              <w:rPr>
                <w:sz w:val="21"/>
              </w:rPr>
              <w:t>后</w:t>
            </w:r>
          </w:p>
        </w:tc>
        <w:tc>
          <w:tcPr>
            <w:tcW w:w="4195" w:type="dxa"/>
            <w:shd w:val="clear" w:color="auto" w:fill="F7FAFC"/>
            <w:tcMar>
              <w:top w:w="80" w:type="dxa"/>
              <w:left w:w="90" w:type="dxa"/>
              <w:bottom w:w="80" w:type="dxa"/>
              <w:right w:w="90" w:type="dxa"/>
            </w:tcMar>
            <w:vAlign w:val="center"/>
          </w:tcPr>
          <w:p w14:paraId="6791FDF9" w14:textId="36621C21" w:rsidR="0096466D" w:rsidRDefault="00613DCD" w:rsidP="00884276">
            <w:pPr>
              <w:spacing w:line="276" w:lineRule="auto"/>
              <w:ind w:firstLineChars="0" w:firstLine="0"/>
              <w:jc w:val="left"/>
            </w:pPr>
            <w:r>
              <w:rPr>
                <w:sz w:val="21"/>
              </w:rPr>
              <w:t>对目标</w:t>
            </w:r>
            <w:r>
              <w:rPr>
                <w:sz w:val="21"/>
              </w:rPr>
              <w:t>NORAD</w:t>
            </w:r>
            <w:r>
              <w:rPr>
                <w:sz w:val="21"/>
              </w:rPr>
              <w:t>列表一次查询</w:t>
            </w:r>
          </w:p>
        </w:tc>
      </w:tr>
      <w:tr w:rsidR="0096466D" w14:paraId="0D72DE10" w14:textId="77777777">
        <w:trPr>
          <w:jc w:val="center"/>
        </w:trPr>
        <w:tc>
          <w:tcPr>
            <w:tcW w:w="1928" w:type="dxa"/>
            <w:tcMar>
              <w:top w:w="80" w:type="dxa"/>
              <w:left w:w="90" w:type="dxa"/>
              <w:bottom w:w="80" w:type="dxa"/>
              <w:right w:w="90" w:type="dxa"/>
            </w:tcMar>
            <w:vAlign w:val="center"/>
          </w:tcPr>
          <w:p w14:paraId="4F0C6D35" w14:textId="096BBB62" w:rsidR="0096466D" w:rsidRDefault="00613DCD" w:rsidP="00884276">
            <w:pPr>
              <w:spacing w:line="276" w:lineRule="auto"/>
              <w:ind w:firstLineChars="0" w:firstLine="0"/>
            </w:pPr>
            <w:r>
              <w:rPr>
                <w:sz w:val="21"/>
              </w:rPr>
              <w:t>OMM XML</w:t>
            </w:r>
            <w:r>
              <w:rPr>
                <w:sz w:val="21"/>
              </w:rPr>
              <w:t>或</w:t>
            </w:r>
            <w:r>
              <w:rPr>
                <w:sz w:val="21"/>
              </w:rPr>
              <w:t>KVN</w:t>
            </w:r>
          </w:p>
        </w:tc>
        <w:tc>
          <w:tcPr>
            <w:tcW w:w="2891" w:type="dxa"/>
            <w:tcMar>
              <w:top w:w="80" w:type="dxa"/>
              <w:left w:w="90" w:type="dxa"/>
              <w:bottom w:w="80" w:type="dxa"/>
              <w:right w:w="90" w:type="dxa"/>
            </w:tcMar>
            <w:vAlign w:val="center"/>
          </w:tcPr>
          <w:p w14:paraId="2AC65FC0" w14:textId="77777777" w:rsidR="0096466D" w:rsidRDefault="00613DCD" w:rsidP="00884276">
            <w:pPr>
              <w:spacing w:line="276" w:lineRule="auto"/>
              <w:ind w:firstLineChars="0" w:firstLine="0"/>
            </w:pPr>
            <w:r>
              <w:rPr>
                <w:sz w:val="21"/>
              </w:rPr>
              <w:t>仅在下游接口需要时</w:t>
            </w:r>
          </w:p>
        </w:tc>
        <w:tc>
          <w:tcPr>
            <w:tcW w:w="4195" w:type="dxa"/>
            <w:tcMar>
              <w:top w:w="80" w:type="dxa"/>
              <w:left w:w="90" w:type="dxa"/>
              <w:bottom w:w="80" w:type="dxa"/>
              <w:right w:w="90" w:type="dxa"/>
            </w:tcMar>
            <w:vAlign w:val="center"/>
          </w:tcPr>
          <w:p w14:paraId="175405E5" w14:textId="77777777" w:rsidR="0096466D" w:rsidRDefault="00613DCD" w:rsidP="00884276">
            <w:pPr>
              <w:spacing w:line="276" w:lineRule="auto"/>
              <w:ind w:firstLineChars="0" w:firstLine="0"/>
              <w:jc w:val="left"/>
            </w:pPr>
            <w:r>
              <w:rPr>
                <w:sz w:val="21"/>
              </w:rPr>
              <w:t>选择一种主格式，避免同一窗口重复下载</w:t>
            </w:r>
          </w:p>
        </w:tc>
      </w:tr>
      <w:tr w:rsidR="0096466D" w14:paraId="484AC5A1" w14:textId="77777777">
        <w:trPr>
          <w:jc w:val="center"/>
        </w:trPr>
        <w:tc>
          <w:tcPr>
            <w:tcW w:w="1928" w:type="dxa"/>
            <w:shd w:val="clear" w:color="auto" w:fill="F7FAFC"/>
            <w:tcMar>
              <w:top w:w="80" w:type="dxa"/>
              <w:left w:w="90" w:type="dxa"/>
              <w:bottom w:w="80" w:type="dxa"/>
              <w:right w:w="90" w:type="dxa"/>
            </w:tcMar>
            <w:vAlign w:val="center"/>
          </w:tcPr>
          <w:p w14:paraId="0ABDC450" w14:textId="758917E0" w:rsidR="0096466D" w:rsidRDefault="00613DCD" w:rsidP="00884276">
            <w:pPr>
              <w:spacing w:line="276" w:lineRule="auto"/>
              <w:ind w:firstLineChars="0" w:firstLine="0"/>
            </w:pPr>
            <w:r>
              <w:rPr>
                <w:sz w:val="21"/>
              </w:rPr>
              <w:t>GP</w:t>
            </w:r>
            <w:r>
              <w:rPr>
                <w:sz w:val="21"/>
              </w:rPr>
              <w:t>历史</w:t>
            </w:r>
          </w:p>
        </w:tc>
        <w:tc>
          <w:tcPr>
            <w:tcW w:w="2891" w:type="dxa"/>
            <w:shd w:val="clear" w:color="auto" w:fill="F7FAFC"/>
            <w:tcMar>
              <w:top w:w="80" w:type="dxa"/>
              <w:left w:w="90" w:type="dxa"/>
              <w:bottom w:w="80" w:type="dxa"/>
              <w:right w:w="90" w:type="dxa"/>
            </w:tcMar>
            <w:vAlign w:val="center"/>
          </w:tcPr>
          <w:p w14:paraId="2D20E2E4" w14:textId="77777777" w:rsidR="0096466D" w:rsidRDefault="00613DCD" w:rsidP="00884276">
            <w:pPr>
              <w:spacing w:line="276" w:lineRule="auto"/>
              <w:ind w:firstLineChars="0" w:firstLine="0"/>
            </w:pPr>
            <w:r>
              <w:rPr>
                <w:sz w:val="21"/>
              </w:rPr>
              <w:t>按研究任务一次性获取</w:t>
            </w:r>
          </w:p>
        </w:tc>
        <w:tc>
          <w:tcPr>
            <w:tcW w:w="4195" w:type="dxa"/>
            <w:shd w:val="clear" w:color="auto" w:fill="F7FAFC"/>
            <w:tcMar>
              <w:top w:w="80" w:type="dxa"/>
              <w:left w:w="90" w:type="dxa"/>
              <w:bottom w:w="80" w:type="dxa"/>
              <w:right w:w="90" w:type="dxa"/>
            </w:tcMar>
            <w:vAlign w:val="center"/>
          </w:tcPr>
          <w:p w14:paraId="61AD16A6" w14:textId="77777777" w:rsidR="0096466D" w:rsidRDefault="00613DCD" w:rsidP="00884276">
            <w:pPr>
              <w:spacing w:line="276" w:lineRule="auto"/>
              <w:ind w:firstLineChars="0" w:firstLine="0"/>
              <w:jc w:val="left"/>
            </w:pPr>
            <w:r>
              <w:rPr>
                <w:sz w:val="21"/>
              </w:rPr>
              <w:t>记录已下载区间，本地增量维护</w:t>
            </w:r>
          </w:p>
        </w:tc>
      </w:tr>
    </w:tbl>
    <w:p w14:paraId="778C9DD5" w14:textId="77777777" w:rsidR="0096466D" w:rsidRDefault="0096466D">
      <w:pPr>
        <w:spacing w:line="240" w:lineRule="auto"/>
        <w:ind w:firstLine="480"/>
      </w:pPr>
    </w:p>
    <w:p w14:paraId="688FE73E" w14:textId="1B2E698B" w:rsidR="0096466D" w:rsidRDefault="00613DCD">
      <w:pPr>
        <w:ind w:firstLine="480"/>
      </w:pPr>
      <w:r>
        <w:t>自动任务遇到</w:t>
      </w:r>
      <w:r>
        <w:t>429</w:t>
      </w:r>
      <w:r>
        <w:t>、</w:t>
      </w:r>
      <w:r>
        <w:t>503</w:t>
      </w:r>
      <w:r>
        <w:t>或网络超时时，应采用指数退避并停止密集重试。不要通过多个账号绕过限制。定时任务应随机避开整点和半点，并把上次成功下载时间保存在本地状态文件中。</w:t>
      </w:r>
    </w:p>
    <w:p w14:paraId="73A720E5" w14:textId="77777777" w:rsidR="0096466D" w:rsidRDefault="00613DCD">
      <w:pPr>
        <w:pStyle w:val="1"/>
      </w:pPr>
      <w:r>
        <w:t>常见问题与处理</w:t>
      </w:r>
    </w:p>
    <w:p w14:paraId="6DA5D631" w14:textId="77777777" w:rsidR="0096466D" w:rsidRDefault="00613DCD">
      <w:pPr>
        <w:pStyle w:val="ac"/>
        <w:spacing w:before="120" w:after="120"/>
      </w:pPr>
      <w:r>
        <w:t>表</w:t>
      </w:r>
      <w:r>
        <w:t xml:space="preserve"> 6  </w:t>
      </w:r>
      <w:r>
        <w:t>常见错误排查</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98"/>
        <w:gridCol w:w="3005"/>
        <w:gridCol w:w="3912"/>
      </w:tblGrid>
      <w:tr w:rsidR="0096466D" w14:paraId="48430C1A" w14:textId="77777777">
        <w:trPr>
          <w:tblHeader/>
          <w:jc w:val="center"/>
        </w:trPr>
        <w:tc>
          <w:tcPr>
            <w:tcW w:w="2098" w:type="dxa"/>
            <w:shd w:val="clear" w:color="auto" w:fill="D9EAF7"/>
            <w:tcMar>
              <w:top w:w="80" w:type="dxa"/>
              <w:left w:w="90" w:type="dxa"/>
              <w:bottom w:w="80" w:type="dxa"/>
              <w:right w:w="90" w:type="dxa"/>
            </w:tcMar>
            <w:vAlign w:val="center"/>
          </w:tcPr>
          <w:p w14:paraId="0E171050" w14:textId="77777777" w:rsidR="0096466D" w:rsidRDefault="00613DCD" w:rsidP="00884276">
            <w:pPr>
              <w:ind w:firstLineChars="0" w:firstLine="0"/>
            </w:pPr>
            <w:r>
              <w:rPr>
                <w:b/>
                <w:sz w:val="21"/>
              </w:rPr>
              <w:t>现象</w:t>
            </w:r>
          </w:p>
        </w:tc>
        <w:tc>
          <w:tcPr>
            <w:tcW w:w="3005" w:type="dxa"/>
            <w:shd w:val="clear" w:color="auto" w:fill="D9EAF7"/>
            <w:tcMar>
              <w:top w:w="80" w:type="dxa"/>
              <w:left w:w="90" w:type="dxa"/>
              <w:bottom w:w="80" w:type="dxa"/>
              <w:right w:w="90" w:type="dxa"/>
            </w:tcMar>
            <w:vAlign w:val="center"/>
          </w:tcPr>
          <w:p w14:paraId="25D97FF1" w14:textId="77777777" w:rsidR="0096466D" w:rsidRDefault="00613DCD" w:rsidP="00884276">
            <w:pPr>
              <w:ind w:firstLineChars="0" w:firstLine="0"/>
            </w:pPr>
            <w:r>
              <w:rPr>
                <w:b/>
                <w:sz w:val="21"/>
              </w:rPr>
              <w:t>常见原因</w:t>
            </w:r>
          </w:p>
        </w:tc>
        <w:tc>
          <w:tcPr>
            <w:tcW w:w="3912" w:type="dxa"/>
            <w:shd w:val="clear" w:color="auto" w:fill="D9EAF7"/>
            <w:tcMar>
              <w:top w:w="80" w:type="dxa"/>
              <w:left w:w="90" w:type="dxa"/>
              <w:bottom w:w="80" w:type="dxa"/>
              <w:right w:w="90" w:type="dxa"/>
            </w:tcMar>
            <w:vAlign w:val="center"/>
          </w:tcPr>
          <w:p w14:paraId="240E00D7" w14:textId="77777777" w:rsidR="0096466D" w:rsidRDefault="00613DCD" w:rsidP="00884276">
            <w:pPr>
              <w:ind w:firstLineChars="0" w:firstLine="0"/>
            </w:pPr>
            <w:r>
              <w:rPr>
                <w:b/>
                <w:sz w:val="21"/>
              </w:rPr>
              <w:t>处理方法</w:t>
            </w:r>
          </w:p>
        </w:tc>
      </w:tr>
      <w:tr w:rsidR="0096466D" w14:paraId="7D8CB47C" w14:textId="77777777">
        <w:trPr>
          <w:jc w:val="center"/>
        </w:trPr>
        <w:tc>
          <w:tcPr>
            <w:tcW w:w="2098" w:type="dxa"/>
            <w:tcMar>
              <w:top w:w="80" w:type="dxa"/>
              <w:left w:w="90" w:type="dxa"/>
              <w:bottom w:w="80" w:type="dxa"/>
              <w:right w:w="90" w:type="dxa"/>
            </w:tcMar>
            <w:vAlign w:val="center"/>
          </w:tcPr>
          <w:p w14:paraId="4F340CAC" w14:textId="77777777" w:rsidR="0096466D" w:rsidRDefault="00613DCD" w:rsidP="00884276">
            <w:pPr>
              <w:spacing w:line="276" w:lineRule="auto"/>
              <w:ind w:firstLineChars="0" w:firstLine="0"/>
              <w:jc w:val="left"/>
            </w:pPr>
            <w:r>
              <w:rPr>
                <w:sz w:val="21"/>
              </w:rPr>
              <w:t>返回登录页面</w:t>
            </w:r>
          </w:p>
        </w:tc>
        <w:tc>
          <w:tcPr>
            <w:tcW w:w="3005" w:type="dxa"/>
            <w:tcMar>
              <w:top w:w="80" w:type="dxa"/>
              <w:left w:w="90" w:type="dxa"/>
              <w:bottom w:w="80" w:type="dxa"/>
              <w:right w:w="90" w:type="dxa"/>
            </w:tcMar>
            <w:vAlign w:val="center"/>
          </w:tcPr>
          <w:p w14:paraId="1AD70A6A" w14:textId="5E93B583" w:rsidR="0096466D" w:rsidRDefault="00613DCD" w:rsidP="00884276">
            <w:pPr>
              <w:spacing w:line="276" w:lineRule="auto"/>
              <w:ind w:firstLineChars="0" w:firstLine="0"/>
              <w:jc w:val="left"/>
            </w:pPr>
            <w:r>
              <w:rPr>
                <w:sz w:val="21"/>
              </w:rPr>
              <w:t>会话未认证、</w:t>
            </w:r>
            <w:r>
              <w:rPr>
                <w:sz w:val="21"/>
              </w:rPr>
              <w:t>Cookie</w:t>
            </w:r>
            <w:r>
              <w:rPr>
                <w:sz w:val="21"/>
              </w:rPr>
              <w:t>失效</w:t>
            </w:r>
          </w:p>
        </w:tc>
        <w:tc>
          <w:tcPr>
            <w:tcW w:w="3912" w:type="dxa"/>
            <w:tcMar>
              <w:top w:w="80" w:type="dxa"/>
              <w:left w:w="90" w:type="dxa"/>
              <w:bottom w:w="80" w:type="dxa"/>
              <w:right w:w="90" w:type="dxa"/>
            </w:tcMar>
            <w:vAlign w:val="center"/>
          </w:tcPr>
          <w:p w14:paraId="46B73583" w14:textId="249D58EA" w:rsidR="0096466D" w:rsidRDefault="00613DCD" w:rsidP="00884276">
            <w:pPr>
              <w:spacing w:line="276" w:lineRule="auto"/>
              <w:ind w:firstLineChars="0" w:firstLine="0"/>
              <w:jc w:val="left"/>
            </w:pPr>
            <w:r>
              <w:rPr>
                <w:sz w:val="21"/>
              </w:rPr>
              <w:t>重新登录；检查是否使用同一</w:t>
            </w:r>
            <w:r>
              <w:rPr>
                <w:sz w:val="21"/>
              </w:rPr>
              <w:t>Session</w:t>
            </w:r>
            <w:r>
              <w:rPr>
                <w:sz w:val="21"/>
              </w:rPr>
              <w:t>；验证</w:t>
            </w:r>
            <w:r>
              <w:rPr>
                <w:sz w:val="21"/>
              </w:rPr>
              <w:t>Content-Type</w:t>
            </w:r>
          </w:p>
        </w:tc>
      </w:tr>
      <w:tr w:rsidR="0096466D" w14:paraId="16313964" w14:textId="77777777">
        <w:trPr>
          <w:jc w:val="center"/>
        </w:trPr>
        <w:tc>
          <w:tcPr>
            <w:tcW w:w="2098" w:type="dxa"/>
            <w:shd w:val="clear" w:color="auto" w:fill="F7FAFC"/>
            <w:tcMar>
              <w:top w:w="80" w:type="dxa"/>
              <w:left w:w="90" w:type="dxa"/>
              <w:bottom w:w="80" w:type="dxa"/>
              <w:right w:w="90" w:type="dxa"/>
            </w:tcMar>
            <w:vAlign w:val="center"/>
          </w:tcPr>
          <w:p w14:paraId="19F4E758" w14:textId="77777777" w:rsidR="0096466D" w:rsidRDefault="00613DCD" w:rsidP="00884276">
            <w:pPr>
              <w:spacing w:line="276" w:lineRule="auto"/>
              <w:ind w:firstLineChars="0" w:firstLine="0"/>
              <w:jc w:val="left"/>
            </w:pPr>
            <w:r>
              <w:rPr>
                <w:sz w:val="21"/>
              </w:rPr>
              <w:t>结果为空</w:t>
            </w:r>
          </w:p>
        </w:tc>
        <w:tc>
          <w:tcPr>
            <w:tcW w:w="3005" w:type="dxa"/>
            <w:shd w:val="clear" w:color="auto" w:fill="F7FAFC"/>
            <w:tcMar>
              <w:top w:w="80" w:type="dxa"/>
              <w:left w:w="90" w:type="dxa"/>
              <w:bottom w:w="80" w:type="dxa"/>
              <w:right w:w="90" w:type="dxa"/>
            </w:tcMar>
            <w:vAlign w:val="center"/>
          </w:tcPr>
          <w:p w14:paraId="635BDCD4" w14:textId="77777777" w:rsidR="0096466D" w:rsidRDefault="00613DCD" w:rsidP="00884276">
            <w:pPr>
              <w:spacing w:line="276" w:lineRule="auto"/>
              <w:ind w:firstLineChars="0" w:firstLine="0"/>
              <w:jc w:val="left"/>
            </w:pPr>
            <w:r>
              <w:rPr>
                <w:sz w:val="21"/>
              </w:rPr>
              <w:t>条件过严、日期边界错误、字段名错误</w:t>
            </w:r>
          </w:p>
        </w:tc>
        <w:tc>
          <w:tcPr>
            <w:tcW w:w="3912" w:type="dxa"/>
            <w:shd w:val="clear" w:color="auto" w:fill="F7FAFC"/>
            <w:tcMar>
              <w:top w:w="80" w:type="dxa"/>
              <w:left w:w="90" w:type="dxa"/>
              <w:bottom w:w="80" w:type="dxa"/>
              <w:right w:w="90" w:type="dxa"/>
            </w:tcMar>
            <w:vAlign w:val="center"/>
          </w:tcPr>
          <w:p w14:paraId="5633A441" w14:textId="5DEE42A9" w:rsidR="0096466D" w:rsidRDefault="00613DCD" w:rsidP="00884276">
            <w:pPr>
              <w:spacing w:line="276" w:lineRule="auto"/>
              <w:ind w:firstLineChars="0" w:firstLine="0"/>
              <w:jc w:val="left"/>
            </w:pPr>
            <w:r>
              <w:rPr>
                <w:sz w:val="21"/>
              </w:rPr>
              <w:t>逐段移除条件；先查询单个</w:t>
            </w:r>
            <w:r>
              <w:rPr>
                <w:sz w:val="21"/>
              </w:rPr>
              <w:t>NORAD</w:t>
            </w:r>
            <w:r>
              <w:rPr>
                <w:sz w:val="21"/>
              </w:rPr>
              <w:t>；检查</w:t>
            </w:r>
            <w:r>
              <w:rPr>
                <w:sz w:val="21"/>
              </w:rPr>
              <w:t>modeldef</w:t>
            </w:r>
          </w:p>
        </w:tc>
      </w:tr>
      <w:tr w:rsidR="0096466D" w14:paraId="6053CEE7" w14:textId="77777777">
        <w:trPr>
          <w:jc w:val="center"/>
        </w:trPr>
        <w:tc>
          <w:tcPr>
            <w:tcW w:w="2098" w:type="dxa"/>
            <w:tcMar>
              <w:top w:w="80" w:type="dxa"/>
              <w:left w:w="90" w:type="dxa"/>
              <w:bottom w:w="80" w:type="dxa"/>
              <w:right w:w="90" w:type="dxa"/>
            </w:tcMar>
            <w:vAlign w:val="center"/>
          </w:tcPr>
          <w:p w14:paraId="79737AC1" w14:textId="4368DB94" w:rsidR="0096466D" w:rsidRDefault="00613DCD" w:rsidP="00884276">
            <w:pPr>
              <w:spacing w:line="276" w:lineRule="auto"/>
              <w:ind w:firstLineChars="0" w:firstLine="0"/>
              <w:jc w:val="left"/>
            </w:pPr>
            <w:r>
              <w:rPr>
                <w:sz w:val="21"/>
              </w:rPr>
              <w:t>HTTP429</w:t>
            </w:r>
          </w:p>
        </w:tc>
        <w:tc>
          <w:tcPr>
            <w:tcW w:w="3005" w:type="dxa"/>
            <w:tcMar>
              <w:top w:w="80" w:type="dxa"/>
              <w:left w:w="90" w:type="dxa"/>
              <w:bottom w:w="80" w:type="dxa"/>
              <w:right w:w="90" w:type="dxa"/>
            </w:tcMar>
            <w:vAlign w:val="center"/>
          </w:tcPr>
          <w:p w14:paraId="5E393E9D" w14:textId="77777777" w:rsidR="0096466D" w:rsidRDefault="00613DCD" w:rsidP="00884276">
            <w:pPr>
              <w:spacing w:line="276" w:lineRule="auto"/>
              <w:ind w:firstLineChars="0" w:firstLine="0"/>
              <w:jc w:val="left"/>
            </w:pPr>
            <w:r>
              <w:rPr>
                <w:sz w:val="21"/>
              </w:rPr>
              <w:t>请求过密</w:t>
            </w:r>
          </w:p>
        </w:tc>
        <w:tc>
          <w:tcPr>
            <w:tcW w:w="3912" w:type="dxa"/>
            <w:tcMar>
              <w:top w:w="80" w:type="dxa"/>
              <w:left w:w="90" w:type="dxa"/>
              <w:bottom w:w="80" w:type="dxa"/>
              <w:right w:w="90" w:type="dxa"/>
            </w:tcMar>
            <w:vAlign w:val="center"/>
          </w:tcPr>
          <w:p w14:paraId="5523FAA7" w14:textId="77777777" w:rsidR="0096466D" w:rsidRDefault="00613DCD" w:rsidP="00884276">
            <w:pPr>
              <w:spacing w:line="276" w:lineRule="auto"/>
              <w:ind w:firstLineChars="0" w:firstLine="0"/>
              <w:jc w:val="left"/>
            </w:pPr>
            <w:r>
              <w:rPr>
                <w:sz w:val="21"/>
              </w:rPr>
              <w:t>停止请求，按响应和官方限制退避；合并对象列表</w:t>
            </w:r>
          </w:p>
        </w:tc>
      </w:tr>
      <w:tr w:rsidR="0096466D" w14:paraId="02DA31AF" w14:textId="77777777">
        <w:trPr>
          <w:jc w:val="center"/>
        </w:trPr>
        <w:tc>
          <w:tcPr>
            <w:tcW w:w="2098" w:type="dxa"/>
            <w:shd w:val="clear" w:color="auto" w:fill="F7FAFC"/>
            <w:tcMar>
              <w:top w:w="80" w:type="dxa"/>
              <w:left w:w="90" w:type="dxa"/>
              <w:bottom w:w="80" w:type="dxa"/>
              <w:right w:w="90" w:type="dxa"/>
            </w:tcMar>
            <w:vAlign w:val="center"/>
          </w:tcPr>
          <w:p w14:paraId="0A3565E3" w14:textId="28BC9D0D" w:rsidR="0096466D" w:rsidRDefault="00613DCD" w:rsidP="00884276">
            <w:pPr>
              <w:spacing w:line="276" w:lineRule="auto"/>
              <w:ind w:firstLineChars="0" w:firstLine="0"/>
              <w:jc w:val="left"/>
            </w:pPr>
            <w:r>
              <w:rPr>
                <w:sz w:val="21"/>
              </w:rPr>
              <w:t>HTTP403</w:t>
            </w:r>
          </w:p>
        </w:tc>
        <w:tc>
          <w:tcPr>
            <w:tcW w:w="3005" w:type="dxa"/>
            <w:shd w:val="clear" w:color="auto" w:fill="F7FAFC"/>
            <w:tcMar>
              <w:top w:w="80" w:type="dxa"/>
              <w:left w:w="90" w:type="dxa"/>
              <w:bottom w:w="80" w:type="dxa"/>
              <w:right w:w="90" w:type="dxa"/>
            </w:tcMar>
            <w:vAlign w:val="center"/>
          </w:tcPr>
          <w:p w14:paraId="3D927382" w14:textId="77777777" w:rsidR="0096466D" w:rsidRDefault="00613DCD" w:rsidP="00884276">
            <w:pPr>
              <w:spacing w:line="276" w:lineRule="auto"/>
              <w:ind w:firstLineChars="0" w:firstLine="0"/>
              <w:jc w:val="left"/>
            </w:pPr>
            <w:r>
              <w:rPr>
                <w:sz w:val="21"/>
              </w:rPr>
              <w:t>账号权限或用户协议问题</w:t>
            </w:r>
          </w:p>
        </w:tc>
        <w:tc>
          <w:tcPr>
            <w:tcW w:w="3912" w:type="dxa"/>
            <w:shd w:val="clear" w:color="auto" w:fill="F7FAFC"/>
            <w:tcMar>
              <w:top w:w="80" w:type="dxa"/>
              <w:left w:w="90" w:type="dxa"/>
              <w:bottom w:w="80" w:type="dxa"/>
              <w:right w:w="90" w:type="dxa"/>
            </w:tcMar>
            <w:vAlign w:val="center"/>
          </w:tcPr>
          <w:p w14:paraId="366604FD" w14:textId="77777777" w:rsidR="0096466D" w:rsidRDefault="00613DCD" w:rsidP="00884276">
            <w:pPr>
              <w:spacing w:line="276" w:lineRule="auto"/>
              <w:ind w:firstLineChars="0" w:firstLine="0"/>
              <w:jc w:val="left"/>
            </w:pPr>
            <w:r>
              <w:rPr>
                <w:sz w:val="21"/>
              </w:rPr>
              <w:t>登录网页确认账号状态和协议；不要自动反复尝试</w:t>
            </w:r>
          </w:p>
        </w:tc>
      </w:tr>
      <w:tr w:rsidR="0096466D" w14:paraId="037809E3" w14:textId="77777777">
        <w:trPr>
          <w:jc w:val="center"/>
        </w:trPr>
        <w:tc>
          <w:tcPr>
            <w:tcW w:w="2098" w:type="dxa"/>
            <w:tcMar>
              <w:top w:w="80" w:type="dxa"/>
              <w:left w:w="90" w:type="dxa"/>
              <w:bottom w:w="80" w:type="dxa"/>
              <w:right w:w="90" w:type="dxa"/>
            </w:tcMar>
            <w:vAlign w:val="center"/>
          </w:tcPr>
          <w:p w14:paraId="07B0BCE7" w14:textId="78E93610" w:rsidR="0096466D" w:rsidRDefault="00613DCD" w:rsidP="00884276">
            <w:pPr>
              <w:spacing w:line="276" w:lineRule="auto"/>
              <w:ind w:firstLineChars="0" w:firstLine="0"/>
              <w:jc w:val="left"/>
            </w:pPr>
            <w:r>
              <w:rPr>
                <w:sz w:val="21"/>
              </w:rPr>
              <w:t>OMM</w:t>
            </w:r>
            <w:r>
              <w:rPr>
                <w:sz w:val="21"/>
              </w:rPr>
              <w:t>与</w:t>
            </w:r>
            <w:r>
              <w:rPr>
                <w:sz w:val="21"/>
              </w:rPr>
              <w:t>SATCAT</w:t>
            </w:r>
            <w:r>
              <w:rPr>
                <w:sz w:val="21"/>
              </w:rPr>
              <w:t>数量不同</w:t>
            </w:r>
          </w:p>
        </w:tc>
        <w:tc>
          <w:tcPr>
            <w:tcW w:w="3005" w:type="dxa"/>
            <w:tcMar>
              <w:top w:w="80" w:type="dxa"/>
              <w:left w:w="90" w:type="dxa"/>
              <w:bottom w:w="80" w:type="dxa"/>
              <w:right w:w="90" w:type="dxa"/>
            </w:tcMar>
            <w:vAlign w:val="center"/>
          </w:tcPr>
          <w:p w14:paraId="224B917C" w14:textId="77777777" w:rsidR="0096466D" w:rsidRDefault="00613DCD" w:rsidP="00884276">
            <w:pPr>
              <w:spacing w:line="276" w:lineRule="auto"/>
              <w:ind w:firstLineChars="0" w:firstLine="0"/>
              <w:jc w:val="left"/>
            </w:pPr>
            <w:r>
              <w:rPr>
                <w:sz w:val="21"/>
              </w:rPr>
              <w:t>目录更新时差、对象字段缺失或编号清单不一致</w:t>
            </w:r>
          </w:p>
        </w:tc>
        <w:tc>
          <w:tcPr>
            <w:tcW w:w="3912" w:type="dxa"/>
            <w:tcMar>
              <w:top w:w="80" w:type="dxa"/>
              <w:left w:w="90" w:type="dxa"/>
              <w:bottom w:w="80" w:type="dxa"/>
              <w:right w:w="90" w:type="dxa"/>
            </w:tcMar>
            <w:vAlign w:val="center"/>
          </w:tcPr>
          <w:p w14:paraId="481908EB" w14:textId="343339E8" w:rsidR="0096466D" w:rsidRDefault="00613DCD" w:rsidP="00884276">
            <w:pPr>
              <w:spacing w:line="276" w:lineRule="auto"/>
              <w:ind w:firstLineChars="0" w:firstLine="0"/>
              <w:jc w:val="left"/>
            </w:pPr>
            <w:r>
              <w:rPr>
                <w:sz w:val="21"/>
              </w:rPr>
              <w:t>按</w:t>
            </w:r>
            <w:r>
              <w:rPr>
                <w:sz w:val="21"/>
              </w:rPr>
              <w:t>NORAD</w:t>
            </w:r>
            <w:r>
              <w:rPr>
                <w:sz w:val="21"/>
              </w:rPr>
              <w:t>做外连接并输出缺失清单</w:t>
            </w:r>
          </w:p>
        </w:tc>
      </w:tr>
      <w:tr w:rsidR="0096466D" w14:paraId="0D70854A" w14:textId="77777777">
        <w:trPr>
          <w:jc w:val="center"/>
        </w:trPr>
        <w:tc>
          <w:tcPr>
            <w:tcW w:w="2098" w:type="dxa"/>
            <w:shd w:val="clear" w:color="auto" w:fill="F7FAFC"/>
            <w:tcMar>
              <w:top w:w="80" w:type="dxa"/>
              <w:left w:w="90" w:type="dxa"/>
              <w:bottom w:w="80" w:type="dxa"/>
              <w:right w:w="90" w:type="dxa"/>
            </w:tcMar>
            <w:vAlign w:val="center"/>
          </w:tcPr>
          <w:p w14:paraId="2F1FF17A" w14:textId="25CBFA20" w:rsidR="0096466D" w:rsidRDefault="00613DCD" w:rsidP="00884276">
            <w:pPr>
              <w:spacing w:line="276" w:lineRule="auto"/>
              <w:ind w:firstLineChars="0" w:firstLine="0"/>
              <w:jc w:val="left"/>
            </w:pPr>
            <w:r>
              <w:rPr>
                <w:sz w:val="21"/>
              </w:rPr>
              <w:t>200</w:t>
            </w:r>
            <w:r>
              <w:rPr>
                <w:sz w:val="21"/>
              </w:rPr>
              <w:t>状态但解析失败</w:t>
            </w:r>
          </w:p>
        </w:tc>
        <w:tc>
          <w:tcPr>
            <w:tcW w:w="3005" w:type="dxa"/>
            <w:shd w:val="clear" w:color="auto" w:fill="F7FAFC"/>
            <w:tcMar>
              <w:top w:w="80" w:type="dxa"/>
              <w:left w:w="90" w:type="dxa"/>
              <w:bottom w:w="80" w:type="dxa"/>
              <w:right w:w="90" w:type="dxa"/>
            </w:tcMar>
            <w:vAlign w:val="center"/>
          </w:tcPr>
          <w:p w14:paraId="777FAF02" w14:textId="77777777" w:rsidR="0096466D" w:rsidRDefault="00613DCD">
            <w:pPr>
              <w:spacing w:line="276" w:lineRule="auto"/>
              <w:ind w:firstLine="420"/>
              <w:jc w:val="left"/>
            </w:pPr>
            <w:r>
              <w:rPr>
                <w:sz w:val="21"/>
              </w:rPr>
              <w:t>服务器返回</w:t>
            </w:r>
            <w:r>
              <w:rPr>
                <w:sz w:val="21"/>
              </w:rPr>
              <w:t xml:space="preserve"> HTML </w:t>
            </w:r>
            <w:r>
              <w:rPr>
                <w:sz w:val="21"/>
              </w:rPr>
              <w:t>错误页或维护页</w:t>
            </w:r>
          </w:p>
        </w:tc>
        <w:tc>
          <w:tcPr>
            <w:tcW w:w="3912" w:type="dxa"/>
            <w:shd w:val="clear" w:color="auto" w:fill="F7FAFC"/>
            <w:tcMar>
              <w:top w:w="80" w:type="dxa"/>
              <w:left w:w="90" w:type="dxa"/>
              <w:bottom w:w="80" w:type="dxa"/>
              <w:right w:w="90" w:type="dxa"/>
            </w:tcMar>
            <w:vAlign w:val="center"/>
          </w:tcPr>
          <w:p w14:paraId="7869C9D2" w14:textId="379CF19D" w:rsidR="0096466D" w:rsidRDefault="00613DCD" w:rsidP="00884276">
            <w:pPr>
              <w:spacing w:line="276" w:lineRule="auto"/>
              <w:ind w:firstLineChars="0" w:firstLine="0"/>
              <w:jc w:val="left"/>
            </w:pPr>
            <w:r>
              <w:rPr>
                <w:sz w:val="21"/>
              </w:rPr>
              <w:t>检查</w:t>
            </w:r>
            <w:r>
              <w:rPr>
                <w:sz w:val="21"/>
              </w:rPr>
              <w:t>Content-Type</w:t>
            </w:r>
            <w:r>
              <w:rPr>
                <w:sz w:val="21"/>
              </w:rPr>
              <w:t>和响应前</w:t>
            </w:r>
            <w:r>
              <w:rPr>
                <w:sz w:val="21"/>
              </w:rPr>
              <w:t>200</w:t>
            </w:r>
            <w:r>
              <w:rPr>
                <w:sz w:val="21"/>
              </w:rPr>
              <w:t>字符</w:t>
            </w:r>
          </w:p>
        </w:tc>
      </w:tr>
      <w:tr w:rsidR="0096466D" w14:paraId="4F0C4325" w14:textId="77777777">
        <w:trPr>
          <w:jc w:val="center"/>
        </w:trPr>
        <w:tc>
          <w:tcPr>
            <w:tcW w:w="2098" w:type="dxa"/>
            <w:tcMar>
              <w:top w:w="80" w:type="dxa"/>
              <w:left w:w="90" w:type="dxa"/>
              <w:bottom w:w="80" w:type="dxa"/>
              <w:right w:w="90" w:type="dxa"/>
            </w:tcMar>
            <w:vAlign w:val="center"/>
          </w:tcPr>
          <w:p w14:paraId="30B60F12" w14:textId="1D477046" w:rsidR="0096466D" w:rsidRDefault="00613DCD" w:rsidP="00884276">
            <w:pPr>
              <w:spacing w:line="276" w:lineRule="auto"/>
              <w:ind w:firstLineChars="0" w:firstLine="0"/>
              <w:jc w:val="left"/>
            </w:pPr>
            <w:r>
              <w:rPr>
                <w:sz w:val="21"/>
              </w:rPr>
              <w:t>TLE</w:t>
            </w:r>
            <w:r>
              <w:rPr>
                <w:sz w:val="21"/>
              </w:rPr>
              <w:t>目录号含字母</w:t>
            </w:r>
          </w:p>
        </w:tc>
        <w:tc>
          <w:tcPr>
            <w:tcW w:w="3005" w:type="dxa"/>
            <w:tcMar>
              <w:top w:w="80" w:type="dxa"/>
              <w:left w:w="90" w:type="dxa"/>
              <w:bottom w:w="80" w:type="dxa"/>
              <w:right w:w="90" w:type="dxa"/>
            </w:tcMar>
            <w:vAlign w:val="center"/>
          </w:tcPr>
          <w:p w14:paraId="536CFF4D" w14:textId="0C5E7576" w:rsidR="0096466D" w:rsidRDefault="00613DCD" w:rsidP="00884276">
            <w:pPr>
              <w:spacing w:line="276" w:lineRule="auto"/>
              <w:ind w:firstLineChars="0" w:firstLine="0"/>
              <w:jc w:val="left"/>
            </w:pPr>
            <w:r>
              <w:rPr>
                <w:sz w:val="21"/>
              </w:rPr>
              <w:t>Alpha-5</w:t>
            </w:r>
            <w:r>
              <w:rPr>
                <w:sz w:val="21"/>
              </w:rPr>
              <w:t>编号</w:t>
            </w:r>
          </w:p>
        </w:tc>
        <w:tc>
          <w:tcPr>
            <w:tcW w:w="3912" w:type="dxa"/>
            <w:tcMar>
              <w:top w:w="80" w:type="dxa"/>
              <w:left w:w="90" w:type="dxa"/>
              <w:bottom w:w="80" w:type="dxa"/>
              <w:right w:w="90" w:type="dxa"/>
            </w:tcMar>
            <w:vAlign w:val="center"/>
          </w:tcPr>
          <w:p w14:paraId="178B1E0B" w14:textId="30E2A438" w:rsidR="0096466D" w:rsidRDefault="00613DCD" w:rsidP="00884276">
            <w:pPr>
              <w:spacing w:line="276" w:lineRule="auto"/>
              <w:ind w:firstLineChars="0" w:firstLine="0"/>
              <w:jc w:val="left"/>
            </w:pPr>
            <w:r>
              <w:rPr>
                <w:sz w:val="21"/>
              </w:rPr>
              <w:t>改用</w:t>
            </w:r>
            <w:r>
              <w:rPr>
                <w:sz w:val="21"/>
              </w:rPr>
              <w:t>JSON XML KVN</w:t>
            </w:r>
            <w:r>
              <w:rPr>
                <w:sz w:val="21"/>
              </w:rPr>
              <w:t>；查询时仍用整数</w:t>
            </w:r>
            <w:r>
              <w:rPr>
                <w:sz w:val="21"/>
              </w:rPr>
              <w:t>NORAD_CAT_ID</w:t>
            </w:r>
          </w:p>
        </w:tc>
      </w:tr>
      <w:tr w:rsidR="0096466D" w14:paraId="5F470890" w14:textId="77777777">
        <w:trPr>
          <w:jc w:val="center"/>
        </w:trPr>
        <w:tc>
          <w:tcPr>
            <w:tcW w:w="2098" w:type="dxa"/>
            <w:shd w:val="clear" w:color="auto" w:fill="F7FAFC"/>
            <w:tcMar>
              <w:top w:w="80" w:type="dxa"/>
              <w:left w:w="90" w:type="dxa"/>
              <w:bottom w:w="80" w:type="dxa"/>
              <w:right w:w="90" w:type="dxa"/>
            </w:tcMar>
            <w:vAlign w:val="center"/>
          </w:tcPr>
          <w:p w14:paraId="2478B04B" w14:textId="30857ECE" w:rsidR="0096466D" w:rsidRDefault="00613DCD" w:rsidP="00884276">
            <w:pPr>
              <w:spacing w:line="276" w:lineRule="auto"/>
              <w:ind w:firstLineChars="0" w:firstLine="0"/>
              <w:jc w:val="left"/>
            </w:pPr>
            <w:r>
              <w:rPr>
                <w:sz w:val="21"/>
              </w:rPr>
              <w:t>高轨目标被</w:t>
            </w:r>
            <w:r>
              <w:rPr>
                <w:sz w:val="21"/>
              </w:rPr>
              <w:t>EPOCH</w:t>
            </w:r>
            <w:r>
              <w:rPr>
                <w:sz w:val="21"/>
              </w:rPr>
              <w:t>条件删除</w:t>
            </w:r>
          </w:p>
        </w:tc>
        <w:tc>
          <w:tcPr>
            <w:tcW w:w="3005" w:type="dxa"/>
            <w:shd w:val="clear" w:color="auto" w:fill="F7FAFC"/>
            <w:tcMar>
              <w:top w:w="80" w:type="dxa"/>
              <w:left w:w="90" w:type="dxa"/>
              <w:bottom w:w="80" w:type="dxa"/>
              <w:right w:w="90" w:type="dxa"/>
            </w:tcMar>
            <w:vAlign w:val="center"/>
          </w:tcPr>
          <w:p w14:paraId="450FFC85" w14:textId="37C9DB28" w:rsidR="0096466D" w:rsidRDefault="00613DCD" w:rsidP="00884276">
            <w:pPr>
              <w:spacing w:line="276" w:lineRule="auto"/>
              <w:ind w:firstLineChars="0" w:firstLine="0"/>
              <w:jc w:val="left"/>
            </w:pPr>
            <w:r>
              <w:rPr>
                <w:sz w:val="21"/>
              </w:rPr>
              <w:t>最近</w:t>
            </w:r>
            <w:r>
              <w:rPr>
                <w:sz w:val="21"/>
              </w:rPr>
              <w:t>10</w:t>
            </w:r>
            <w:r>
              <w:rPr>
                <w:sz w:val="21"/>
              </w:rPr>
              <w:t>天没有新根数</w:t>
            </w:r>
          </w:p>
        </w:tc>
        <w:tc>
          <w:tcPr>
            <w:tcW w:w="3912" w:type="dxa"/>
            <w:shd w:val="clear" w:color="auto" w:fill="F7FAFC"/>
            <w:tcMar>
              <w:top w:w="80" w:type="dxa"/>
              <w:left w:w="90" w:type="dxa"/>
              <w:bottom w:w="80" w:type="dxa"/>
              <w:right w:w="90" w:type="dxa"/>
            </w:tcMar>
            <w:vAlign w:val="center"/>
          </w:tcPr>
          <w:p w14:paraId="11575AE7" w14:textId="7349DA8C" w:rsidR="0096466D" w:rsidRDefault="00613DCD" w:rsidP="00884276">
            <w:pPr>
              <w:spacing w:line="276" w:lineRule="auto"/>
              <w:ind w:firstLineChars="0" w:firstLine="0"/>
              <w:jc w:val="left"/>
            </w:pPr>
            <w:r>
              <w:rPr>
                <w:sz w:val="21"/>
              </w:rPr>
              <w:t>发现查询不加</w:t>
            </w:r>
            <w:r>
              <w:rPr>
                <w:sz w:val="21"/>
              </w:rPr>
              <w:t>EPOCH</w:t>
            </w:r>
            <w:r>
              <w:rPr>
                <w:sz w:val="21"/>
              </w:rPr>
              <w:t>条件，另设数据年龄字段</w:t>
            </w:r>
          </w:p>
        </w:tc>
      </w:tr>
    </w:tbl>
    <w:p w14:paraId="43206271" w14:textId="77777777" w:rsidR="0096466D" w:rsidRDefault="0096466D">
      <w:pPr>
        <w:spacing w:line="240" w:lineRule="auto"/>
        <w:ind w:firstLine="480"/>
      </w:pPr>
    </w:p>
    <w:p w14:paraId="4C6D52A1" w14:textId="77777777" w:rsidR="0096466D" w:rsidRDefault="00613DCD">
      <w:pPr>
        <w:pStyle w:val="1"/>
      </w:pPr>
      <w:r>
        <w:t>操作检查清单</w:t>
      </w:r>
    </w:p>
    <w:p w14:paraId="1907D291" w14:textId="0EE7A93F" w:rsidR="0096466D" w:rsidRDefault="00613DCD" w:rsidP="0032616F">
      <w:pPr>
        <w:ind w:firstLine="480"/>
        <w:jc w:val="left"/>
      </w:pPr>
      <w:r>
        <w:t>（</w:t>
      </w:r>
      <w:r>
        <w:t>1</w:t>
      </w:r>
      <w:r>
        <w:t>）已确认查询使用</w:t>
      </w:r>
      <w:r>
        <w:t>gp</w:t>
      </w:r>
      <w:r>
        <w:t>而不是</w:t>
      </w:r>
      <w:r>
        <w:t>gp_history</w:t>
      </w:r>
      <w:r>
        <w:t>获取当前根数。</w:t>
      </w:r>
    </w:p>
    <w:p w14:paraId="5C25C39D" w14:textId="602352A1" w:rsidR="0096466D" w:rsidRDefault="00613DCD" w:rsidP="0032616F">
      <w:pPr>
        <w:ind w:firstLine="480"/>
        <w:jc w:val="left"/>
      </w:pPr>
      <w:r>
        <w:lastRenderedPageBreak/>
        <w:t>（</w:t>
      </w:r>
      <w:r>
        <w:t>2</w:t>
      </w:r>
      <w:r>
        <w:t>）已将</w:t>
      </w:r>
      <w:r>
        <w:t>&gt;</w:t>
      </w:r>
      <w:r>
        <w:t>和</w:t>
      </w:r>
      <w:r>
        <w:t>&lt;</w:t>
      </w:r>
      <w:r>
        <w:t>编码为</w:t>
      </w:r>
      <w:r>
        <w:t>%3E</w:t>
      </w:r>
      <w:r>
        <w:t>和</w:t>
      </w:r>
      <w:r>
        <w:t>%3C</w:t>
      </w:r>
      <w:r>
        <w:t>。</w:t>
      </w:r>
    </w:p>
    <w:p w14:paraId="2FCE4E0E" w14:textId="70D88D07" w:rsidR="0096466D" w:rsidRDefault="00613DCD" w:rsidP="0032616F">
      <w:pPr>
        <w:ind w:firstLine="480"/>
        <w:jc w:val="left"/>
      </w:pPr>
      <w:r>
        <w:t>（</w:t>
      </w:r>
      <w:r>
        <w:t>3</w:t>
      </w:r>
      <w:r>
        <w:t>）已明确</w:t>
      </w:r>
      <w:r>
        <w:t>2000</w:t>
      </w:r>
      <w:r>
        <w:t>年后对应</w:t>
      </w:r>
      <w:r>
        <w:t>LAUNCH_DATE&gt;</w:t>
      </w:r>
      <w:r w:rsidR="00884276">
        <w:rPr>
          <w:rFonts w:hint="eastAsia"/>
        </w:rPr>
        <w:t>1999</w:t>
      </w:r>
      <w:r>
        <w:t>-12-31</w:t>
      </w:r>
      <w:r>
        <w:t>。</w:t>
      </w:r>
    </w:p>
    <w:p w14:paraId="189537C5" w14:textId="6A7CA95F" w:rsidR="0096466D" w:rsidRDefault="00613DCD" w:rsidP="0032616F">
      <w:pPr>
        <w:ind w:firstLine="480"/>
        <w:jc w:val="left"/>
      </w:pPr>
      <w:r>
        <w:t>（</w:t>
      </w:r>
      <w:r>
        <w:t>4</w:t>
      </w:r>
      <w:r>
        <w:t>）已明确</w:t>
      </w:r>
      <w:r>
        <w:t>GEO</w:t>
      </w:r>
      <w:r>
        <w:t>以远按</w:t>
      </w:r>
      <w:r>
        <w:t>SEMIMAJOR_AXIS&gt;42164 km</w:t>
      </w:r>
      <w:r>
        <w:t>判定。</w:t>
      </w:r>
    </w:p>
    <w:p w14:paraId="2F893B63" w14:textId="51110527" w:rsidR="0096466D" w:rsidRDefault="00613DCD" w:rsidP="0032616F">
      <w:pPr>
        <w:ind w:firstLine="480"/>
        <w:jc w:val="left"/>
      </w:pPr>
      <w:r>
        <w:t>（</w:t>
      </w:r>
      <w:r>
        <w:t>5</w:t>
      </w:r>
      <w:r>
        <w:t>）未把</w:t>
      </w:r>
      <w:r>
        <w:t>DECAY_DATE</w:t>
      </w:r>
      <w:r>
        <w:t>为空或</w:t>
      </w:r>
      <w:r>
        <w:t>CURRENT=Y</w:t>
      </w:r>
      <w:r>
        <w:t>写成正常运行。</w:t>
      </w:r>
    </w:p>
    <w:p w14:paraId="3EB80EFF" w14:textId="7D3CDFDC" w:rsidR="0096466D" w:rsidRDefault="00613DCD" w:rsidP="0032616F">
      <w:pPr>
        <w:ind w:firstLine="480"/>
        <w:jc w:val="left"/>
      </w:pPr>
      <w:r>
        <w:t>（</w:t>
      </w:r>
      <w:r>
        <w:t>6</w:t>
      </w:r>
      <w:r>
        <w:t>）认证信息来自环境变量，未写入脚本或</w:t>
      </w:r>
      <w:r>
        <w:t>Git</w:t>
      </w:r>
      <w:r>
        <w:t>。</w:t>
      </w:r>
    </w:p>
    <w:p w14:paraId="362411CC" w14:textId="24BCE228" w:rsidR="0096466D" w:rsidRDefault="00613DCD" w:rsidP="0032616F">
      <w:pPr>
        <w:ind w:firstLine="480"/>
        <w:jc w:val="left"/>
      </w:pPr>
      <w:r>
        <w:t>（</w:t>
      </w:r>
      <w:r>
        <w:t>7</w:t>
      </w:r>
      <w:r>
        <w:t>）一次请求组合多个</w:t>
      </w:r>
      <w:r>
        <w:t>NORAD</w:t>
      </w:r>
      <w:r>
        <w:t>编号，没有逐星循环请求。</w:t>
      </w:r>
    </w:p>
    <w:p w14:paraId="20CB8BB0" w14:textId="0BC611D0" w:rsidR="0096466D" w:rsidRDefault="00613DCD" w:rsidP="0032616F">
      <w:pPr>
        <w:ind w:firstLine="480"/>
        <w:jc w:val="left"/>
      </w:pPr>
      <w:r>
        <w:t>（</w:t>
      </w:r>
      <w:r>
        <w:t>8</w:t>
      </w:r>
      <w:r>
        <w:t>）原始响应、查询</w:t>
      </w:r>
      <w:r>
        <w:t>URL</w:t>
      </w:r>
      <w:r>
        <w:t>、</w:t>
      </w:r>
      <w:r>
        <w:t>UTC</w:t>
      </w:r>
      <w:r>
        <w:t>时间、记录数和</w:t>
      </w:r>
      <w:r>
        <w:t>SHA-256</w:t>
      </w:r>
      <w:r>
        <w:t>已保存。</w:t>
      </w:r>
    </w:p>
    <w:p w14:paraId="3BBAAAD7" w14:textId="69D32A68" w:rsidR="0096466D" w:rsidRDefault="00613DCD" w:rsidP="0032616F">
      <w:pPr>
        <w:ind w:firstLine="480"/>
        <w:jc w:val="left"/>
      </w:pPr>
      <w:r>
        <w:t>（</w:t>
      </w:r>
      <w:r>
        <w:t>9</w:t>
      </w:r>
      <w:r>
        <w:t>）</w:t>
      </w:r>
      <w:r>
        <w:t>GP</w:t>
      </w:r>
      <w:r>
        <w:t>与</w:t>
      </w:r>
      <w:r>
        <w:t>SATCAT</w:t>
      </w:r>
      <w:r>
        <w:t>已按</w:t>
      </w:r>
      <w:r>
        <w:t>NORAD_CAT_ID</w:t>
      </w:r>
      <w:r>
        <w:t>对齐并输出缺失项。</w:t>
      </w:r>
    </w:p>
    <w:p w14:paraId="0338D406" w14:textId="77777777" w:rsidR="0096466D" w:rsidRDefault="00613DCD" w:rsidP="0032616F">
      <w:pPr>
        <w:ind w:firstLine="480"/>
        <w:jc w:val="left"/>
      </w:pPr>
      <w:r>
        <w:t>（</w:t>
      </w:r>
      <w:r>
        <w:t>10</w:t>
      </w:r>
      <w:r>
        <w:t>）更新任务遵守官方请求频率和产品下载节奏。</w:t>
      </w:r>
    </w:p>
    <w:p w14:paraId="362A9C75" w14:textId="77777777" w:rsidR="0096466D" w:rsidRDefault="00613DCD">
      <w:pPr>
        <w:pStyle w:val="1"/>
      </w:pPr>
      <w:r>
        <w:t>官方资料</w:t>
      </w:r>
    </w:p>
    <w:p w14:paraId="1BC109C7" w14:textId="77777777" w:rsidR="0096466D" w:rsidRDefault="00613DCD">
      <w:pPr>
        <w:spacing w:after="60" w:line="288" w:lineRule="auto"/>
        <w:ind w:left="420" w:firstLine="480"/>
        <w:jc w:val="left"/>
      </w:pPr>
      <w:r>
        <w:t xml:space="preserve">[1] Space Track Help Documentation and API Use Guidelines  </w:t>
      </w:r>
      <w:hyperlink r:id="rId8">
        <w:r>
          <w:rPr>
            <w:color w:val="0563C1"/>
            <w:u w:val="single"/>
          </w:rPr>
          <w:t>https://www.space-track.org/documentation</w:t>
        </w:r>
      </w:hyperlink>
      <w:r>
        <w:t xml:space="preserve">  </w:t>
      </w:r>
      <w:r>
        <w:t>访问日期</w:t>
      </w:r>
      <w:r>
        <w:t xml:space="preserve"> 2026-10-12</w:t>
      </w:r>
    </w:p>
    <w:p w14:paraId="57A0D688" w14:textId="77777777" w:rsidR="0096466D" w:rsidRDefault="00613DCD">
      <w:pPr>
        <w:spacing w:after="60" w:line="288" w:lineRule="auto"/>
        <w:ind w:left="420" w:firstLine="480"/>
        <w:jc w:val="left"/>
      </w:pPr>
      <w:r>
        <w:t xml:space="preserve">[2] Space Track GP Data Model Definition  </w:t>
      </w:r>
      <w:hyperlink r:id="rId9">
        <w:r>
          <w:rPr>
            <w:color w:val="0563C1"/>
            <w:u w:val="single"/>
          </w:rPr>
          <w:t>https://www.space-track.org/basicspacedata/modeldef/class/gp/format/html</w:t>
        </w:r>
      </w:hyperlink>
      <w:r>
        <w:t xml:space="preserve">  </w:t>
      </w:r>
      <w:r>
        <w:t>访问日期</w:t>
      </w:r>
      <w:r>
        <w:t xml:space="preserve"> 2026-10-12</w:t>
      </w:r>
    </w:p>
    <w:p w14:paraId="505304EF" w14:textId="77777777" w:rsidR="0096466D" w:rsidRDefault="00613DCD">
      <w:pPr>
        <w:spacing w:after="60" w:line="288" w:lineRule="auto"/>
        <w:ind w:left="420" w:firstLine="480"/>
        <w:jc w:val="left"/>
      </w:pPr>
      <w:r>
        <w:t xml:space="preserve">[3] Space Track SATCAT Data Model Definition  </w:t>
      </w:r>
      <w:hyperlink r:id="rId10">
        <w:r>
          <w:rPr>
            <w:color w:val="0563C1"/>
            <w:u w:val="single"/>
          </w:rPr>
          <w:t>https://www.space-track.org/basicspacedata/modeldef/class/satcat/format/html</w:t>
        </w:r>
      </w:hyperlink>
      <w:r>
        <w:t xml:space="preserve">  </w:t>
      </w:r>
      <w:r>
        <w:t>访问日期</w:t>
      </w:r>
      <w:r>
        <w:t xml:space="preserve"> 2026-10-12</w:t>
      </w:r>
    </w:p>
    <w:p w14:paraId="1BF12363" w14:textId="77777777" w:rsidR="0096466D" w:rsidRDefault="00613DCD">
      <w:pPr>
        <w:spacing w:after="60" w:line="288" w:lineRule="auto"/>
        <w:ind w:left="420" w:firstLine="480"/>
        <w:jc w:val="left"/>
      </w:pPr>
      <w:r>
        <w:t xml:space="preserve">[4] Space Track Login  </w:t>
      </w:r>
      <w:hyperlink r:id="rId11">
        <w:r>
          <w:rPr>
            <w:color w:val="0563C1"/>
            <w:u w:val="single"/>
          </w:rPr>
          <w:t>https://www.space-track.org/auth/login</w:t>
        </w:r>
      </w:hyperlink>
      <w:r>
        <w:t xml:space="preserve">  </w:t>
      </w:r>
      <w:r>
        <w:t>访问日期</w:t>
      </w:r>
      <w:r>
        <w:t xml:space="preserve"> 2026-10-12</w:t>
      </w:r>
    </w:p>
    <w:sectPr w:rsidR="0096466D" w:rsidSect="007C7B75">
      <w:headerReference w:type="even" r:id="rId12"/>
      <w:headerReference w:type="default" r:id="rId13"/>
      <w:footerReference w:type="default" r:id="rId14"/>
      <w:headerReference w:type="first" r:id="rId15"/>
      <w:footnotePr>
        <w:numRestart w:val="eachPage"/>
      </w:footnotePr>
      <w:pgSz w:w="11906" w:h="16838" w:code="9"/>
      <w:pgMar w:top="1418" w:right="1418" w:bottom="1418" w:left="1701"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5A51" w14:textId="77777777" w:rsidR="00984D9B" w:rsidRDefault="00984D9B" w:rsidP="00387838">
      <w:pPr>
        <w:spacing w:before="120" w:after="120" w:line="240" w:lineRule="auto"/>
        <w:ind w:firstLine="480"/>
      </w:pPr>
      <w:r>
        <w:separator/>
      </w:r>
    </w:p>
  </w:endnote>
  <w:endnote w:type="continuationSeparator" w:id="0">
    <w:p w14:paraId="18EF8D1A" w14:textId="77777777" w:rsidR="00984D9B" w:rsidRDefault="00984D9B" w:rsidP="00387838">
      <w:pPr>
        <w:spacing w:before="120"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1B022" w14:textId="77777777" w:rsidR="00D35617" w:rsidRDefault="00D35617" w:rsidP="000E600D">
    <w:pPr>
      <w:pStyle w:val="aa"/>
      <w:spacing w:before="120" w:after="120"/>
    </w:pPr>
    <w:r>
      <w:fldChar w:fldCharType="begin"/>
    </w:r>
    <w:r>
      <w:instrText>PAGE   \* MERGEFORMAT</w:instrText>
    </w:r>
    <w:r>
      <w:fldChar w:fldCharType="separate"/>
    </w:r>
    <w:r w:rsidR="00381A21" w:rsidRPr="00381A21">
      <w:rPr>
        <w:noProof/>
        <w:lang w:val="zh-CN"/>
      </w:rPr>
      <w:t>19</w:t>
    </w:r>
    <w:r>
      <w:fldChar w:fldCharType="end"/>
    </w:r>
  </w:p>
  <w:p w14:paraId="411EBDED" w14:textId="77777777" w:rsidR="00D35617" w:rsidRDefault="00D35617">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9543A" w14:textId="77777777" w:rsidR="00984D9B" w:rsidRDefault="00984D9B" w:rsidP="00387838">
      <w:pPr>
        <w:spacing w:before="120" w:after="120" w:line="240" w:lineRule="auto"/>
        <w:ind w:firstLine="480"/>
      </w:pPr>
      <w:r>
        <w:separator/>
      </w:r>
    </w:p>
  </w:footnote>
  <w:footnote w:type="continuationSeparator" w:id="0">
    <w:p w14:paraId="53A24A8E" w14:textId="77777777" w:rsidR="00984D9B" w:rsidRDefault="00984D9B" w:rsidP="00387838">
      <w:pPr>
        <w:spacing w:before="120" w:after="12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75330" w14:textId="77777777" w:rsidR="00D35617" w:rsidRDefault="00D35617">
    <w:pPr>
      <w:pStyle w:val="af3"/>
      <w:ind w:firstLine="360"/>
    </w:pPr>
    <w:r>
      <w:rPr>
        <w:noProof/>
        <w:snapToGrid/>
      </w:rPr>
      <w:drawing>
        <wp:anchor distT="0" distB="0" distL="114300" distR="114300" simplePos="0" relativeHeight="251662848" behindDoc="1" locked="0" layoutInCell="0" allowOverlap="1" wp14:anchorId="72BB18CF" wp14:editId="75EFC179">
          <wp:simplePos x="0" y="0"/>
          <wp:positionH relativeFrom="margin">
            <wp:align>center</wp:align>
          </wp:positionH>
          <wp:positionV relativeFrom="margin">
            <wp:align>center</wp:align>
          </wp:positionV>
          <wp:extent cx="5360035" cy="6451600"/>
          <wp:effectExtent l="0" t="0" r="0" b="6350"/>
          <wp:wrapNone/>
          <wp:docPr id="36" name="图片 36"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水印"/>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360035" cy="64516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9A52" w14:textId="77777777" w:rsidR="00D35617" w:rsidRDefault="00D35617">
    <w:pPr>
      <w:pStyle w:val="af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1F43" w14:textId="77777777" w:rsidR="00D35617" w:rsidRDefault="00D35617">
    <w:pPr>
      <w:pStyle w:val="af3"/>
      <w:ind w:firstLine="360"/>
    </w:pPr>
    <w:r>
      <w:rPr>
        <w:noProof/>
        <w:snapToGrid/>
      </w:rPr>
      <w:drawing>
        <wp:anchor distT="0" distB="0" distL="114300" distR="114300" simplePos="0" relativeHeight="251661824" behindDoc="1" locked="0" layoutInCell="0" allowOverlap="1" wp14:anchorId="20170E82" wp14:editId="149AD382">
          <wp:simplePos x="0" y="0"/>
          <wp:positionH relativeFrom="margin">
            <wp:align>center</wp:align>
          </wp:positionH>
          <wp:positionV relativeFrom="margin">
            <wp:align>center</wp:align>
          </wp:positionV>
          <wp:extent cx="5360035" cy="6451600"/>
          <wp:effectExtent l="0" t="0" r="0" b="6350"/>
          <wp:wrapNone/>
          <wp:docPr id="37" name="图片 37"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水印"/>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360035" cy="64516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A4644"/>
    <w:multiLevelType w:val="hybridMultilevel"/>
    <w:tmpl w:val="4CE8D4FC"/>
    <w:lvl w:ilvl="0" w:tplc="57D4F0EC">
      <w:start w:val="1"/>
      <w:numFmt w:val="decimal"/>
      <w:pStyle w:val="-"/>
      <w:lvlText w:val="[%1]"/>
      <w:lvlJc w:val="left"/>
      <w:pPr>
        <w:ind w:left="420" w:hanging="420"/>
      </w:pPr>
      <w:rPr>
        <w:rFonts w:hint="eastAsia"/>
        <w:b w:val="0"/>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0A291B"/>
    <w:multiLevelType w:val="multilevel"/>
    <w:tmpl w:val="386A9686"/>
    <w:styleLink w:val="2"/>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1C120561"/>
    <w:multiLevelType w:val="hybridMultilevel"/>
    <w:tmpl w:val="7BBC4488"/>
    <w:lvl w:ilvl="0" w:tplc="237A65DE">
      <w:start w:val="1"/>
      <w:numFmt w:val="decimal"/>
      <w:suff w:val="space"/>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FF6F18"/>
    <w:multiLevelType w:val="multilevel"/>
    <w:tmpl w:val="E786C3AE"/>
    <w:lvl w:ilvl="0">
      <w:start w:val="1"/>
      <w:numFmt w:val="decimal"/>
      <w:pStyle w:val="AltC"/>
      <w:suff w:val="space"/>
      <w:lvlText w:val="%1)"/>
      <w:lvlJc w:val="left"/>
      <w:pPr>
        <w:ind w:left="0" w:firstLine="539"/>
      </w:pPr>
      <w:rPr>
        <w:rFonts w:hint="eastAsia"/>
      </w:rPr>
    </w:lvl>
    <w:lvl w:ilvl="1">
      <w:start w:val="1"/>
      <w:numFmt w:val="decimal"/>
      <w:pStyle w:val="AltD"/>
      <w:suff w:val="space"/>
      <w:lvlText w:val="(%2)"/>
      <w:lvlJc w:val="left"/>
      <w:pPr>
        <w:ind w:left="0" w:firstLine="539"/>
      </w:pPr>
      <w:rPr>
        <w:rFonts w:hint="eastAsia"/>
        <w:b w:val="0"/>
        <w:bCs w:val="0"/>
      </w:rPr>
    </w:lvl>
    <w:lvl w:ilvl="2">
      <w:start w:val="1"/>
      <w:numFmt w:val="lowerLetter"/>
      <w:pStyle w:val="AltE"/>
      <w:suff w:val="space"/>
      <w:lvlText w:val="%3."/>
      <w:lvlJc w:val="left"/>
      <w:pPr>
        <w:ind w:left="0" w:firstLine="539"/>
      </w:pPr>
      <w:rPr>
        <w:rFonts w:hint="eastAsia"/>
      </w:rPr>
    </w:lvl>
    <w:lvl w:ilvl="3">
      <w:start w:val="1"/>
      <w:numFmt w:val="decimal"/>
      <w:pStyle w:val="a"/>
      <w:suff w:val="nothing"/>
      <w:lvlText w:val="注%4："/>
      <w:lvlJc w:val="left"/>
      <w:rPr>
        <w:rFonts w:ascii="Times New Roman" w:hAnsi="Times New Roman" w:cs="Times New Roman" w:hint="eastAsia"/>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chineseCountingThousand"/>
      <w:pStyle w:val="a0"/>
      <w:suff w:val="space"/>
      <w:lvlText w:val="%5"/>
      <w:lvlJc w:val="center"/>
      <w:pPr>
        <w:ind w:left="0" w:firstLine="288"/>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4" w15:restartNumberingAfterBreak="0">
    <w:nsid w:val="418D0E56"/>
    <w:multiLevelType w:val="multilevel"/>
    <w:tmpl w:val="CB122704"/>
    <w:lvl w:ilvl="0">
      <w:start w:val="1"/>
      <w:numFmt w:val="decimal"/>
      <w:pStyle w:val="1"/>
      <w:lvlText w:val="%1"/>
      <w:lvlJc w:val="left"/>
      <w:pPr>
        <w:ind w:left="0" w:firstLine="0"/>
      </w:pPr>
      <w:rPr>
        <w:rFonts w:hint="eastAsia"/>
        <w:b/>
        <w:i w:val="0"/>
      </w:rPr>
    </w:lvl>
    <w:lvl w:ilvl="1">
      <w:start w:val="1"/>
      <w:numFmt w:val="decimal"/>
      <w:pStyle w:val="20"/>
      <w:lvlText w:val="%1.%2"/>
      <w:lvlJc w:val="left"/>
      <w:pPr>
        <w:ind w:left="0" w:firstLine="0"/>
      </w:pPr>
      <w:rPr>
        <w:rFonts w:hint="eastAsia"/>
        <w:b/>
        <w:i w:val="0"/>
        <w:color w:val="auto"/>
        <w:sz w:val="30"/>
        <w:szCs w:val="30"/>
      </w:rPr>
    </w:lvl>
    <w:lvl w:ilvl="2">
      <w:start w:val="1"/>
      <w:numFmt w:val="decimal"/>
      <w:pStyle w:val="3"/>
      <w:lvlText w:val="%1.%2.%3"/>
      <w:lvlJc w:val="left"/>
      <w:pPr>
        <w:ind w:left="0" w:firstLine="0"/>
      </w:pPr>
      <w:rPr>
        <w:rFonts w:hint="eastAsia"/>
        <w:b/>
        <w:i w:val="0"/>
      </w:rPr>
    </w:lvl>
    <w:lvl w:ilvl="3">
      <w:start w:val="1"/>
      <w:numFmt w:val="decimal"/>
      <w:pStyle w:val="4"/>
      <w:lvlText w:val="%1.%2.%3.%4"/>
      <w:lvlJc w:val="left"/>
      <w:pPr>
        <w:ind w:left="0" w:firstLine="0"/>
      </w:pPr>
      <w:rPr>
        <w:rFonts w:hint="eastAsia"/>
        <w:b/>
        <w:i w:val="0"/>
      </w:rPr>
    </w:lvl>
    <w:lvl w:ilvl="4">
      <w:start w:val="1"/>
      <w:numFmt w:val="upperLetter"/>
      <w:lvlRestart w:val="1"/>
      <w:pStyle w:val="5"/>
      <w:suff w:val="nothing"/>
      <w:lvlText w:val="附录%5"/>
      <w:lvlJc w:val="left"/>
      <w:pPr>
        <w:ind w:left="0" w:firstLine="0"/>
      </w:pPr>
      <w:rPr>
        <w:rFonts w:hint="eastAsia"/>
      </w:rPr>
    </w:lvl>
    <w:lvl w:ilvl="5">
      <w:start w:val="1"/>
      <w:numFmt w:val="decimal"/>
      <w:pStyle w:val="6"/>
      <w:lvlText w:val="%5.%6"/>
      <w:lvlJc w:val="left"/>
      <w:pPr>
        <w:ind w:left="0" w:firstLine="0"/>
      </w:pPr>
      <w:rPr>
        <w:rFonts w:hint="eastAsia"/>
      </w:rPr>
    </w:lvl>
    <w:lvl w:ilvl="6">
      <w:start w:val="1"/>
      <w:numFmt w:val="decimal"/>
      <w:pStyle w:val="7"/>
      <w:lvlText w:val="%5.%6.%7"/>
      <w:lvlJc w:val="left"/>
      <w:pPr>
        <w:ind w:left="0" w:firstLine="0"/>
      </w:pPr>
      <w:rPr>
        <w:rFonts w:hint="eastAsia"/>
      </w:rPr>
    </w:lvl>
    <w:lvl w:ilvl="7">
      <w:start w:val="1"/>
      <w:numFmt w:val="decimal"/>
      <w:pStyle w:val="8"/>
      <w:lvlText w:val="%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487D3507"/>
    <w:multiLevelType w:val="hybridMultilevel"/>
    <w:tmpl w:val="C87CB450"/>
    <w:lvl w:ilvl="0" w:tplc="BF747E0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F164C7F"/>
    <w:multiLevelType w:val="hybridMultilevel"/>
    <w:tmpl w:val="FA206018"/>
    <w:lvl w:ilvl="0" w:tplc="093C9562">
      <w:start w:val="1"/>
      <w:numFmt w:val="decimal"/>
      <w:pStyle w:val="a1"/>
      <w:lvlText w:val="[%1]"/>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2386448"/>
    <w:multiLevelType w:val="hybridMultilevel"/>
    <w:tmpl w:val="72AC9A20"/>
    <w:lvl w:ilvl="0" w:tplc="6F1CE38E">
      <w:start w:val="1"/>
      <w:numFmt w:val="decimal"/>
      <w:pStyle w:val="AltT"/>
      <w:lvlText w:val="图%1"/>
      <w:lvlJc w:val="left"/>
      <w:pPr>
        <w:ind w:left="3255" w:hanging="420"/>
      </w:pPr>
      <w:rPr>
        <w:rFonts w:hint="eastAsia"/>
      </w:rPr>
    </w:lvl>
    <w:lvl w:ilvl="1" w:tplc="04090019" w:tentative="1">
      <w:start w:val="1"/>
      <w:numFmt w:val="lowerLetter"/>
      <w:lvlText w:val="%2)"/>
      <w:lvlJc w:val="left"/>
      <w:pPr>
        <w:ind w:left="4157" w:hanging="420"/>
      </w:pPr>
    </w:lvl>
    <w:lvl w:ilvl="2" w:tplc="0409001B" w:tentative="1">
      <w:start w:val="1"/>
      <w:numFmt w:val="lowerRoman"/>
      <w:lvlText w:val="%3."/>
      <w:lvlJc w:val="right"/>
      <w:pPr>
        <w:ind w:left="4577" w:hanging="420"/>
      </w:pPr>
    </w:lvl>
    <w:lvl w:ilvl="3" w:tplc="0409000F" w:tentative="1">
      <w:start w:val="1"/>
      <w:numFmt w:val="decimal"/>
      <w:lvlText w:val="%4."/>
      <w:lvlJc w:val="left"/>
      <w:pPr>
        <w:ind w:left="4997" w:hanging="420"/>
      </w:pPr>
    </w:lvl>
    <w:lvl w:ilvl="4" w:tplc="04090019" w:tentative="1">
      <w:start w:val="1"/>
      <w:numFmt w:val="lowerLetter"/>
      <w:lvlText w:val="%5)"/>
      <w:lvlJc w:val="left"/>
      <w:pPr>
        <w:ind w:left="5417" w:hanging="420"/>
      </w:pPr>
    </w:lvl>
    <w:lvl w:ilvl="5" w:tplc="0409001B" w:tentative="1">
      <w:start w:val="1"/>
      <w:numFmt w:val="lowerRoman"/>
      <w:lvlText w:val="%6."/>
      <w:lvlJc w:val="right"/>
      <w:pPr>
        <w:ind w:left="5837" w:hanging="420"/>
      </w:pPr>
    </w:lvl>
    <w:lvl w:ilvl="6" w:tplc="0409000F" w:tentative="1">
      <w:start w:val="1"/>
      <w:numFmt w:val="decimal"/>
      <w:lvlText w:val="%7."/>
      <w:lvlJc w:val="left"/>
      <w:pPr>
        <w:ind w:left="6257" w:hanging="420"/>
      </w:pPr>
    </w:lvl>
    <w:lvl w:ilvl="7" w:tplc="04090019" w:tentative="1">
      <w:start w:val="1"/>
      <w:numFmt w:val="lowerLetter"/>
      <w:lvlText w:val="%8)"/>
      <w:lvlJc w:val="left"/>
      <w:pPr>
        <w:ind w:left="6677" w:hanging="420"/>
      </w:pPr>
    </w:lvl>
    <w:lvl w:ilvl="8" w:tplc="0409001B" w:tentative="1">
      <w:start w:val="1"/>
      <w:numFmt w:val="lowerRoman"/>
      <w:lvlText w:val="%9."/>
      <w:lvlJc w:val="right"/>
      <w:pPr>
        <w:ind w:left="7097" w:hanging="420"/>
      </w:pPr>
    </w:lvl>
  </w:abstractNum>
  <w:abstractNum w:abstractNumId="8" w15:restartNumberingAfterBreak="0">
    <w:nsid w:val="570242E2"/>
    <w:multiLevelType w:val="multilevel"/>
    <w:tmpl w:val="0B8E944C"/>
    <w:styleLink w:val="30"/>
    <w:lvl w:ilvl="0">
      <w:start w:val="1"/>
      <w:numFmt w:val="upperLetter"/>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9" w15:restartNumberingAfterBreak="0">
    <w:nsid w:val="5E64609B"/>
    <w:multiLevelType w:val="hybridMultilevel"/>
    <w:tmpl w:val="C87CB450"/>
    <w:lvl w:ilvl="0" w:tplc="BF747E0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F7437C4"/>
    <w:multiLevelType w:val="hybridMultilevel"/>
    <w:tmpl w:val="7BBC4488"/>
    <w:lvl w:ilvl="0" w:tplc="237A65DE">
      <w:start w:val="1"/>
      <w:numFmt w:val="decimal"/>
      <w:suff w:val="space"/>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8610F9F"/>
    <w:multiLevelType w:val="multilevel"/>
    <w:tmpl w:val="02863E84"/>
    <w:lvl w:ilvl="0">
      <w:start w:val="1"/>
      <w:numFmt w:val="decimal"/>
      <w:pStyle w:val="Sec1"/>
      <w:lvlText w:val="%1"/>
      <w:lvlJc w:val="left"/>
      <w:pPr>
        <w:ind w:left="0" w:firstLine="0"/>
      </w:pPr>
      <w:rPr>
        <w:rFonts w:hint="eastAsia"/>
      </w:rPr>
    </w:lvl>
    <w:lvl w:ilvl="1">
      <w:start w:val="1"/>
      <w:numFmt w:val="decimal"/>
      <w:pStyle w:val="Sec2"/>
      <w:lvlText w:val="%1.%2"/>
      <w:lvlJc w:val="left"/>
      <w:pPr>
        <w:ind w:left="0" w:firstLine="0"/>
      </w:pPr>
      <w:rPr>
        <w:rFonts w:hint="eastAsia"/>
      </w:rPr>
    </w:lvl>
    <w:lvl w:ilvl="2">
      <w:start w:val="1"/>
      <w:numFmt w:val="decimal"/>
      <w:pStyle w:val="Sec3"/>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645816392">
    <w:abstractNumId w:val="4"/>
  </w:num>
  <w:num w:numId="2" w16cid:durableId="1560051209">
    <w:abstractNumId w:val="6"/>
  </w:num>
  <w:num w:numId="3" w16cid:durableId="1027678250">
    <w:abstractNumId w:val="1"/>
  </w:num>
  <w:num w:numId="4" w16cid:durableId="1112744698">
    <w:abstractNumId w:val="8"/>
  </w:num>
  <w:num w:numId="5" w16cid:durableId="150870712">
    <w:abstractNumId w:val="3"/>
  </w:num>
  <w:num w:numId="6" w16cid:durableId="2129425592">
    <w:abstractNumId w:val="7"/>
  </w:num>
  <w:num w:numId="7" w16cid:durableId="366443607">
    <w:abstractNumId w:val="0"/>
  </w:num>
  <w:num w:numId="8" w16cid:durableId="1423256132">
    <w:abstractNumId w:val="11"/>
  </w:num>
  <w:num w:numId="9" w16cid:durableId="1047491685">
    <w:abstractNumId w:val="5"/>
  </w:num>
  <w:num w:numId="10" w16cid:durableId="902832689">
    <w:abstractNumId w:val="9"/>
  </w:num>
  <w:num w:numId="11" w16cid:durableId="1064329970">
    <w:abstractNumId w:val="4"/>
  </w:num>
  <w:num w:numId="12" w16cid:durableId="1702826205">
    <w:abstractNumId w:val="4"/>
  </w:num>
  <w:num w:numId="13" w16cid:durableId="2051571500">
    <w:abstractNumId w:val="4"/>
  </w:num>
  <w:num w:numId="14" w16cid:durableId="488329790">
    <w:abstractNumId w:val="4"/>
  </w:num>
  <w:num w:numId="15" w16cid:durableId="420298855">
    <w:abstractNumId w:val="4"/>
  </w:num>
  <w:num w:numId="16" w16cid:durableId="610357761">
    <w:abstractNumId w:val="4"/>
  </w:num>
  <w:num w:numId="17" w16cid:durableId="939751849">
    <w:abstractNumId w:val="4"/>
  </w:num>
  <w:num w:numId="18" w16cid:durableId="3887691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1993856">
    <w:abstractNumId w:val="4"/>
  </w:num>
  <w:num w:numId="20" w16cid:durableId="2058889901">
    <w:abstractNumId w:val="2"/>
  </w:num>
  <w:num w:numId="21" w16cid:durableId="16621936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66365358">
    <w:abstractNumId w:val="4"/>
  </w:num>
  <w:num w:numId="23" w16cid:durableId="695229849">
    <w:abstractNumId w:val="10"/>
  </w:num>
  <w:num w:numId="24" w16cid:durableId="1250041943">
    <w:abstractNumId w:val="4"/>
  </w:num>
  <w:num w:numId="25" w16cid:durableId="963390548">
    <w:abstractNumId w:val="4"/>
  </w:num>
  <w:num w:numId="26" w16cid:durableId="1855220896">
    <w:abstractNumId w:val="4"/>
  </w:num>
  <w:num w:numId="27" w16cid:durableId="1499078635">
    <w:abstractNumId w:val="4"/>
  </w:num>
  <w:num w:numId="28" w16cid:durableId="1527907452">
    <w:abstractNumId w:val="4"/>
  </w:num>
  <w:num w:numId="29" w16cid:durableId="748188182">
    <w:abstractNumId w:val="4"/>
  </w:num>
  <w:num w:numId="30" w16cid:durableId="46224452">
    <w:abstractNumId w:val="4"/>
  </w:num>
  <w:num w:numId="31" w16cid:durableId="344093393">
    <w:abstractNumId w:val="4"/>
  </w:num>
  <w:num w:numId="32" w16cid:durableId="1173257373">
    <w:abstractNumId w:val="4"/>
  </w:num>
  <w:num w:numId="33" w16cid:durableId="994992362">
    <w:abstractNumId w:val="4"/>
  </w:num>
  <w:num w:numId="34" w16cid:durableId="1584334672">
    <w:abstractNumId w:val="4"/>
  </w:num>
  <w:num w:numId="35" w16cid:durableId="873689838">
    <w:abstractNumId w:val="4"/>
  </w:num>
  <w:num w:numId="36" w16cid:durableId="979531645">
    <w:abstractNumId w:val="4"/>
  </w:num>
  <w:num w:numId="37" w16cid:durableId="306011476">
    <w:abstractNumId w:val="4"/>
  </w:num>
  <w:num w:numId="38" w16cid:durableId="672034328">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mirrorMargin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zh-CN" w:vendorID="64" w:dllVersion="4096" w:nlCheck="1" w:checkStyle="0"/>
  <w:activeWritingStyle w:appName="MSWord" w:lang="en-US" w:vendorID="64" w:dllVersion="4096" w:nlCheck="1" w:checkStyle="0"/>
  <w:attachedTemplate r:id="rId1"/>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AzsDQws7C0NDcwNzJU0lEKTi0uzszPAykwNKwFAFMjVx8tAAAA"/>
  </w:docVars>
  <w:rsids>
    <w:rsidRoot w:val="00266200"/>
    <w:rsid w:val="0000008E"/>
    <w:rsid w:val="00000158"/>
    <w:rsid w:val="00000417"/>
    <w:rsid w:val="00000DFB"/>
    <w:rsid w:val="00000F18"/>
    <w:rsid w:val="000015C5"/>
    <w:rsid w:val="000021CD"/>
    <w:rsid w:val="00002879"/>
    <w:rsid w:val="00002ACB"/>
    <w:rsid w:val="00002BF4"/>
    <w:rsid w:val="00002BFF"/>
    <w:rsid w:val="00002EED"/>
    <w:rsid w:val="00002FA0"/>
    <w:rsid w:val="00003100"/>
    <w:rsid w:val="00003156"/>
    <w:rsid w:val="000036FB"/>
    <w:rsid w:val="00003B01"/>
    <w:rsid w:val="00003C19"/>
    <w:rsid w:val="00003CFD"/>
    <w:rsid w:val="000048FA"/>
    <w:rsid w:val="000049FF"/>
    <w:rsid w:val="00004AA4"/>
    <w:rsid w:val="00004BAC"/>
    <w:rsid w:val="00004CA4"/>
    <w:rsid w:val="00005A6F"/>
    <w:rsid w:val="00005FAC"/>
    <w:rsid w:val="00005FC8"/>
    <w:rsid w:val="0000611C"/>
    <w:rsid w:val="0000619C"/>
    <w:rsid w:val="000065C2"/>
    <w:rsid w:val="00006AFA"/>
    <w:rsid w:val="00006B85"/>
    <w:rsid w:val="00006D73"/>
    <w:rsid w:val="00006EA6"/>
    <w:rsid w:val="0000793F"/>
    <w:rsid w:val="00007974"/>
    <w:rsid w:val="00010647"/>
    <w:rsid w:val="00010E0A"/>
    <w:rsid w:val="00010FF0"/>
    <w:rsid w:val="0001126C"/>
    <w:rsid w:val="0001127B"/>
    <w:rsid w:val="0001171E"/>
    <w:rsid w:val="00011A4A"/>
    <w:rsid w:val="00011FDE"/>
    <w:rsid w:val="00012852"/>
    <w:rsid w:val="00012D2C"/>
    <w:rsid w:val="00012E6D"/>
    <w:rsid w:val="0001300B"/>
    <w:rsid w:val="000132ED"/>
    <w:rsid w:val="0001395F"/>
    <w:rsid w:val="00013D36"/>
    <w:rsid w:val="00014103"/>
    <w:rsid w:val="0001436F"/>
    <w:rsid w:val="000143E4"/>
    <w:rsid w:val="00014561"/>
    <w:rsid w:val="00014730"/>
    <w:rsid w:val="000148E9"/>
    <w:rsid w:val="00014FF3"/>
    <w:rsid w:val="000150ED"/>
    <w:rsid w:val="0001569C"/>
    <w:rsid w:val="000156FC"/>
    <w:rsid w:val="00015ADD"/>
    <w:rsid w:val="000160C7"/>
    <w:rsid w:val="00016817"/>
    <w:rsid w:val="00016849"/>
    <w:rsid w:val="00016D1D"/>
    <w:rsid w:val="00016F91"/>
    <w:rsid w:val="00017772"/>
    <w:rsid w:val="000179D0"/>
    <w:rsid w:val="000179E7"/>
    <w:rsid w:val="00017E60"/>
    <w:rsid w:val="00020C79"/>
    <w:rsid w:val="00020D5A"/>
    <w:rsid w:val="00021634"/>
    <w:rsid w:val="000229B7"/>
    <w:rsid w:val="00022C7F"/>
    <w:rsid w:val="000233E2"/>
    <w:rsid w:val="00023505"/>
    <w:rsid w:val="000237B7"/>
    <w:rsid w:val="000249C5"/>
    <w:rsid w:val="00024DAE"/>
    <w:rsid w:val="00024F14"/>
    <w:rsid w:val="0002535C"/>
    <w:rsid w:val="000258A7"/>
    <w:rsid w:val="00025AA6"/>
    <w:rsid w:val="00025CC5"/>
    <w:rsid w:val="00026129"/>
    <w:rsid w:val="000264F4"/>
    <w:rsid w:val="00026923"/>
    <w:rsid w:val="000269FD"/>
    <w:rsid w:val="00026B1F"/>
    <w:rsid w:val="00026E6C"/>
    <w:rsid w:val="000271E5"/>
    <w:rsid w:val="00027299"/>
    <w:rsid w:val="0002746E"/>
    <w:rsid w:val="000274CC"/>
    <w:rsid w:val="00027669"/>
    <w:rsid w:val="00027B80"/>
    <w:rsid w:val="00027C96"/>
    <w:rsid w:val="00030909"/>
    <w:rsid w:val="00030982"/>
    <w:rsid w:val="00030E4F"/>
    <w:rsid w:val="000310B6"/>
    <w:rsid w:val="000310BD"/>
    <w:rsid w:val="000311AB"/>
    <w:rsid w:val="00031C32"/>
    <w:rsid w:val="000327F4"/>
    <w:rsid w:val="00033952"/>
    <w:rsid w:val="00033C87"/>
    <w:rsid w:val="0003418C"/>
    <w:rsid w:val="000341F7"/>
    <w:rsid w:val="00034210"/>
    <w:rsid w:val="0003473D"/>
    <w:rsid w:val="00034B6D"/>
    <w:rsid w:val="00034E29"/>
    <w:rsid w:val="0003549C"/>
    <w:rsid w:val="00035BD3"/>
    <w:rsid w:val="00035C36"/>
    <w:rsid w:val="00035E9D"/>
    <w:rsid w:val="00035F51"/>
    <w:rsid w:val="0003607A"/>
    <w:rsid w:val="00036841"/>
    <w:rsid w:val="00036CBC"/>
    <w:rsid w:val="00036CDE"/>
    <w:rsid w:val="000375E8"/>
    <w:rsid w:val="00037689"/>
    <w:rsid w:val="00040122"/>
    <w:rsid w:val="000403CC"/>
    <w:rsid w:val="0004193D"/>
    <w:rsid w:val="00041A92"/>
    <w:rsid w:val="00041AC0"/>
    <w:rsid w:val="00041AC4"/>
    <w:rsid w:val="00041C7A"/>
    <w:rsid w:val="00041EC8"/>
    <w:rsid w:val="00041FDD"/>
    <w:rsid w:val="00042023"/>
    <w:rsid w:val="000422F1"/>
    <w:rsid w:val="000429DB"/>
    <w:rsid w:val="000437E4"/>
    <w:rsid w:val="00043887"/>
    <w:rsid w:val="00044760"/>
    <w:rsid w:val="000448B9"/>
    <w:rsid w:val="00044A6F"/>
    <w:rsid w:val="00044B1D"/>
    <w:rsid w:val="0004511B"/>
    <w:rsid w:val="000451F8"/>
    <w:rsid w:val="000452D2"/>
    <w:rsid w:val="00045320"/>
    <w:rsid w:val="0004535D"/>
    <w:rsid w:val="00045991"/>
    <w:rsid w:val="000459B8"/>
    <w:rsid w:val="00045B75"/>
    <w:rsid w:val="0004708E"/>
    <w:rsid w:val="0004757F"/>
    <w:rsid w:val="0004768A"/>
    <w:rsid w:val="00047801"/>
    <w:rsid w:val="00047B95"/>
    <w:rsid w:val="00047BC2"/>
    <w:rsid w:val="00047F2D"/>
    <w:rsid w:val="0005050B"/>
    <w:rsid w:val="000505AC"/>
    <w:rsid w:val="000509DF"/>
    <w:rsid w:val="00051BDA"/>
    <w:rsid w:val="00051D2F"/>
    <w:rsid w:val="0005200E"/>
    <w:rsid w:val="000520D2"/>
    <w:rsid w:val="000527EC"/>
    <w:rsid w:val="000533E4"/>
    <w:rsid w:val="00053441"/>
    <w:rsid w:val="00053449"/>
    <w:rsid w:val="0005345A"/>
    <w:rsid w:val="00053ACD"/>
    <w:rsid w:val="00053B40"/>
    <w:rsid w:val="00054970"/>
    <w:rsid w:val="000550E5"/>
    <w:rsid w:val="000550EB"/>
    <w:rsid w:val="000554FC"/>
    <w:rsid w:val="00055BC8"/>
    <w:rsid w:val="000563FE"/>
    <w:rsid w:val="00056585"/>
    <w:rsid w:val="00056B92"/>
    <w:rsid w:val="00056C5E"/>
    <w:rsid w:val="00056DEB"/>
    <w:rsid w:val="00057B09"/>
    <w:rsid w:val="00057D09"/>
    <w:rsid w:val="00060227"/>
    <w:rsid w:val="000604EF"/>
    <w:rsid w:val="00060500"/>
    <w:rsid w:val="0006055F"/>
    <w:rsid w:val="00060CDE"/>
    <w:rsid w:val="00060DE3"/>
    <w:rsid w:val="00060EFB"/>
    <w:rsid w:val="00061557"/>
    <w:rsid w:val="0006173B"/>
    <w:rsid w:val="0006175E"/>
    <w:rsid w:val="00061814"/>
    <w:rsid w:val="00061E35"/>
    <w:rsid w:val="0006207D"/>
    <w:rsid w:val="0006287C"/>
    <w:rsid w:val="000628A2"/>
    <w:rsid w:val="0006298C"/>
    <w:rsid w:val="00062BE4"/>
    <w:rsid w:val="00062D83"/>
    <w:rsid w:val="00062ED2"/>
    <w:rsid w:val="000635C6"/>
    <w:rsid w:val="00063A97"/>
    <w:rsid w:val="00063AA7"/>
    <w:rsid w:val="00063E78"/>
    <w:rsid w:val="00064610"/>
    <w:rsid w:val="00064D7A"/>
    <w:rsid w:val="00065257"/>
    <w:rsid w:val="000653A9"/>
    <w:rsid w:val="00065B84"/>
    <w:rsid w:val="00065BA5"/>
    <w:rsid w:val="00065C19"/>
    <w:rsid w:val="00065C56"/>
    <w:rsid w:val="00065D18"/>
    <w:rsid w:val="00066A31"/>
    <w:rsid w:val="00066CB9"/>
    <w:rsid w:val="00067B24"/>
    <w:rsid w:val="00067EF0"/>
    <w:rsid w:val="0007008A"/>
    <w:rsid w:val="000717BD"/>
    <w:rsid w:val="00071928"/>
    <w:rsid w:val="000721A5"/>
    <w:rsid w:val="00072C75"/>
    <w:rsid w:val="000732F4"/>
    <w:rsid w:val="0007398E"/>
    <w:rsid w:val="00073A9F"/>
    <w:rsid w:val="0007460E"/>
    <w:rsid w:val="00074ABD"/>
    <w:rsid w:val="00074BAD"/>
    <w:rsid w:val="000759D8"/>
    <w:rsid w:val="00075C3C"/>
    <w:rsid w:val="00075DF2"/>
    <w:rsid w:val="00075F8D"/>
    <w:rsid w:val="00076BE9"/>
    <w:rsid w:val="00076F6A"/>
    <w:rsid w:val="0007716D"/>
    <w:rsid w:val="000775B3"/>
    <w:rsid w:val="00077875"/>
    <w:rsid w:val="00077905"/>
    <w:rsid w:val="00077A57"/>
    <w:rsid w:val="00077C3D"/>
    <w:rsid w:val="00077D6C"/>
    <w:rsid w:val="00077D7E"/>
    <w:rsid w:val="0008015F"/>
    <w:rsid w:val="0008025F"/>
    <w:rsid w:val="000802E3"/>
    <w:rsid w:val="00080414"/>
    <w:rsid w:val="00080747"/>
    <w:rsid w:val="0008090E"/>
    <w:rsid w:val="00080C32"/>
    <w:rsid w:val="00080C50"/>
    <w:rsid w:val="00081107"/>
    <w:rsid w:val="0008130E"/>
    <w:rsid w:val="00081636"/>
    <w:rsid w:val="00081E3F"/>
    <w:rsid w:val="0008291B"/>
    <w:rsid w:val="00082BD8"/>
    <w:rsid w:val="000838DA"/>
    <w:rsid w:val="00083B41"/>
    <w:rsid w:val="00083CCA"/>
    <w:rsid w:val="00083DCE"/>
    <w:rsid w:val="00083E26"/>
    <w:rsid w:val="00084600"/>
    <w:rsid w:val="00085144"/>
    <w:rsid w:val="000861F6"/>
    <w:rsid w:val="0008634A"/>
    <w:rsid w:val="0008672A"/>
    <w:rsid w:val="000867E7"/>
    <w:rsid w:val="00086A5F"/>
    <w:rsid w:val="00086F2F"/>
    <w:rsid w:val="0008706B"/>
    <w:rsid w:val="00087299"/>
    <w:rsid w:val="0008787C"/>
    <w:rsid w:val="0009032D"/>
    <w:rsid w:val="0009060C"/>
    <w:rsid w:val="0009092C"/>
    <w:rsid w:val="0009128C"/>
    <w:rsid w:val="000913DB"/>
    <w:rsid w:val="000914A1"/>
    <w:rsid w:val="0009157F"/>
    <w:rsid w:val="000915DF"/>
    <w:rsid w:val="0009180A"/>
    <w:rsid w:val="00092154"/>
    <w:rsid w:val="000922D1"/>
    <w:rsid w:val="000923AB"/>
    <w:rsid w:val="00092444"/>
    <w:rsid w:val="000924E2"/>
    <w:rsid w:val="00092BB1"/>
    <w:rsid w:val="0009379D"/>
    <w:rsid w:val="00093820"/>
    <w:rsid w:val="000939C9"/>
    <w:rsid w:val="00093D8E"/>
    <w:rsid w:val="00094136"/>
    <w:rsid w:val="00094C30"/>
    <w:rsid w:val="00094C9E"/>
    <w:rsid w:val="00095298"/>
    <w:rsid w:val="000961E3"/>
    <w:rsid w:val="00096FB1"/>
    <w:rsid w:val="000975DD"/>
    <w:rsid w:val="000976BB"/>
    <w:rsid w:val="00097A4B"/>
    <w:rsid w:val="00097FAA"/>
    <w:rsid w:val="000A0863"/>
    <w:rsid w:val="000A0B59"/>
    <w:rsid w:val="000A122D"/>
    <w:rsid w:val="000A15AA"/>
    <w:rsid w:val="000A1B8E"/>
    <w:rsid w:val="000A1C1B"/>
    <w:rsid w:val="000A2789"/>
    <w:rsid w:val="000A27A3"/>
    <w:rsid w:val="000A299D"/>
    <w:rsid w:val="000A2A05"/>
    <w:rsid w:val="000A2AD4"/>
    <w:rsid w:val="000A308E"/>
    <w:rsid w:val="000A3B46"/>
    <w:rsid w:val="000A431D"/>
    <w:rsid w:val="000A43C6"/>
    <w:rsid w:val="000A51EE"/>
    <w:rsid w:val="000A53A6"/>
    <w:rsid w:val="000A5FC9"/>
    <w:rsid w:val="000A65A4"/>
    <w:rsid w:val="000A67EC"/>
    <w:rsid w:val="000A6E8D"/>
    <w:rsid w:val="000A76CA"/>
    <w:rsid w:val="000A7AE9"/>
    <w:rsid w:val="000A7E03"/>
    <w:rsid w:val="000B05DF"/>
    <w:rsid w:val="000B073E"/>
    <w:rsid w:val="000B0949"/>
    <w:rsid w:val="000B09A0"/>
    <w:rsid w:val="000B0A11"/>
    <w:rsid w:val="000B0F1E"/>
    <w:rsid w:val="000B15C5"/>
    <w:rsid w:val="000B19F1"/>
    <w:rsid w:val="000B1F74"/>
    <w:rsid w:val="000B2110"/>
    <w:rsid w:val="000B21A4"/>
    <w:rsid w:val="000B2773"/>
    <w:rsid w:val="000B2CA6"/>
    <w:rsid w:val="000B3272"/>
    <w:rsid w:val="000B3462"/>
    <w:rsid w:val="000B3550"/>
    <w:rsid w:val="000B3691"/>
    <w:rsid w:val="000B4351"/>
    <w:rsid w:val="000B4EFE"/>
    <w:rsid w:val="000B4F40"/>
    <w:rsid w:val="000B5005"/>
    <w:rsid w:val="000B5118"/>
    <w:rsid w:val="000B52BE"/>
    <w:rsid w:val="000B573F"/>
    <w:rsid w:val="000B5A79"/>
    <w:rsid w:val="000B6013"/>
    <w:rsid w:val="000B6258"/>
    <w:rsid w:val="000B6273"/>
    <w:rsid w:val="000B63BA"/>
    <w:rsid w:val="000B6554"/>
    <w:rsid w:val="000B6576"/>
    <w:rsid w:val="000B6EED"/>
    <w:rsid w:val="000B6FF3"/>
    <w:rsid w:val="000B7231"/>
    <w:rsid w:val="000B757D"/>
    <w:rsid w:val="000B794E"/>
    <w:rsid w:val="000C0179"/>
    <w:rsid w:val="000C027C"/>
    <w:rsid w:val="000C05FF"/>
    <w:rsid w:val="000C0A06"/>
    <w:rsid w:val="000C1298"/>
    <w:rsid w:val="000C136D"/>
    <w:rsid w:val="000C1B06"/>
    <w:rsid w:val="000C1C8C"/>
    <w:rsid w:val="000C1D26"/>
    <w:rsid w:val="000C1E74"/>
    <w:rsid w:val="000C299B"/>
    <w:rsid w:val="000C2DF0"/>
    <w:rsid w:val="000C31CA"/>
    <w:rsid w:val="000C3366"/>
    <w:rsid w:val="000C366B"/>
    <w:rsid w:val="000C3B87"/>
    <w:rsid w:val="000C3C08"/>
    <w:rsid w:val="000C3C5C"/>
    <w:rsid w:val="000C3FD9"/>
    <w:rsid w:val="000C4F50"/>
    <w:rsid w:val="000C5205"/>
    <w:rsid w:val="000C55E5"/>
    <w:rsid w:val="000C56FA"/>
    <w:rsid w:val="000C5C12"/>
    <w:rsid w:val="000C5C13"/>
    <w:rsid w:val="000C6014"/>
    <w:rsid w:val="000C6287"/>
    <w:rsid w:val="000C674E"/>
    <w:rsid w:val="000C73F4"/>
    <w:rsid w:val="000C75FA"/>
    <w:rsid w:val="000C78CE"/>
    <w:rsid w:val="000C7A58"/>
    <w:rsid w:val="000C7E18"/>
    <w:rsid w:val="000D071B"/>
    <w:rsid w:val="000D090F"/>
    <w:rsid w:val="000D0B35"/>
    <w:rsid w:val="000D10BB"/>
    <w:rsid w:val="000D1496"/>
    <w:rsid w:val="000D1BEC"/>
    <w:rsid w:val="000D1EA4"/>
    <w:rsid w:val="000D1EF9"/>
    <w:rsid w:val="000D2279"/>
    <w:rsid w:val="000D270C"/>
    <w:rsid w:val="000D2CDA"/>
    <w:rsid w:val="000D3007"/>
    <w:rsid w:val="000D31B9"/>
    <w:rsid w:val="000D3205"/>
    <w:rsid w:val="000D3364"/>
    <w:rsid w:val="000D349C"/>
    <w:rsid w:val="000D3DD0"/>
    <w:rsid w:val="000D43E0"/>
    <w:rsid w:val="000D43E7"/>
    <w:rsid w:val="000D442B"/>
    <w:rsid w:val="000D46F3"/>
    <w:rsid w:val="000D49CB"/>
    <w:rsid w:val="000D4D5D"/>
    <w:rsid w:val="000D52C1"/>
    <w:rsid w:val="000D55AD"/>
    <w:rsid w:val="000D59AE"/>
    <w:rsid w:val="000D5A7F"/>
    <w:rsid w:val="000D6122"/>
    <w:rsid w:val="000D636B"/>
    <w:rsid w:val="000D664E"/>
    <w:rsid w:val="000D6708"/>
    <w:rsid w:val="000D6902"/>
    <w:rsid w:val="000D6BDE"/>
    <w:rsid w:val="000D6CCF"/>
    <w:rsid w:val="000D71B0"/>
    <w:rsid w:val="000D77AD"/>
    <w:rsid w:val="000D77D2"/>
    <w:rsid w:val="000D7992"/>
    <w:rsid w:val="000D7A09"/>
    <w:rsid w:val="000D7AD2"/>
    <w:rsid w:val="000D7F25"/>
    <w:rsid w:val="000E0225"/>
    <w:rsid w:val="000E03D0"/>
    <w:rsid w:val="000E0764"/>
    <w:rsid w:val="000E0ACC"/>
    <w:rsid w:val="000E0E47"/>
    <w:rsid w:val="000E1026"/>
    <w:rsid w:val="000E1115"/>
    <w:rsid w:val="000E117C"/>
    <w:rsid w:val="000E1183"/>
    <w:rsid w:val="000E15B5"/>
    <w:rsid w:val="000E19B7"/>
    <w:rsid w:val="000E2354"/>
    <w:rsid w:val="000E2B88"/>
    <w:rsid w:val="000E2DB1"/>
    <w:rsid w:val="000E2EE3"/>
    <w:rsid w:val="000E30EE"/>
    <w:rsid w:val="000E39C3"/>
    <w:rsid w:val="000E3ED6"/>
    <w:rsid w:val="000E3F68"/>
    <w:rsid w:val="000E411B"/>
    <w:rsid w:val="000E42C6"/>
    <w:rsid w:val="000E441E"/>
    <w:rsid w:val="000E46F6"/>
    <w:rsid w:val="000E473E"/>
    <w:rsid w:val="000E4C13"/>
    <w:rsid w:val="000E4DCB"/>
    <w:rsid w:val="000E4E52"/>
    <w:rsid w:val="000E5B26"/>
    <w:rsid w:val="000E5EF7"/>
    <w:rsid w:val="000E600D"/>
    <w:rsid w:val="000E6111"/>
    <w:rsid w:val="000E637A"/>
    <w:rsid w:val="000E73CE"/>
    <w:rsid w:val="000E7725"/>
    <w:rsid w:val="000E773C"/>
    <w:rsid w:val="000F00B2"/>
    <w:rsid w:val="000F058A"/>
    <w:rsid w:val="000F0669"/>
    <w:rsid w:val="000F0DEC"/>
    <w:rsid w:val="000F0DFA"/>
    <w:rsid w:val="000F10E5"/>
    <w:rsid w:val="000F13E6"/>
    <w:rsid w:val="000F1A76"/>
    <w:rsid w:val="000F1CC8"/>
    <w:rsid w:val="000F1D74"/>
    <w:rsid w:val="000F1F6F"/>
    <w:rsid w:val="000F2364"/>
    <w:rsid w:val="000F2A57"/>
    <w:rsid w:val="000F32F7"/>
    <w:rsid w:val="000F3450"/>
    <w:rsid w:val="000F36FE"/>
    <w:rsid w:val="000F3D68"/>
    <w:rsid w:val="000F469C"/>
    <w:rsid w:val="000F4EE0"/>
    <w:rsid w:val="000F5784"/>
    <w:rsid w:val="000F5B1E"/>
    <w:rsid w:val="000F5CB2"/>
    <w:rsid w:val="000F61E6"/>
    <w:rsid w:val="000F6849"/>
    <w:rsid w:val="000F6A1E"/>
    <w:rsid w:val="000F7171"/>
    <w:rsid w:val="000F71AD"/>
    <w:rsid w:val="000F7E5B"/>
    <w:rsid w:val="000F7ECC"/>
    <w:rsid w:val="00100304"/>
    <w:rsid w:val="0010044E"/>
    <w:rsid w:val="0010081A"/>
    <w:rsid w:val="0010099A"/>
    <w:rsid w:val="001009FB"/>
    <w:rsid w:val="00100D78"/>
    <w:rsid w:val="00101107"/>
    <w:rsid w:val="00101354"/>
    <w:rsid w:val="00101396"/>
    <w:rsid w:val="00101CCA"/>
    <w:rsid w:val="00101D96"/>
    <w:rsid w:val="00101EE2"/>
    <w:rsid w:val="00102009"/>
    <w:rsid w:val="001021BF"/>
    <w:rsid w:val="001022C0"/>
    <w:rsid w:val="001024B2"/>
    <w:rsid w:val="0010275E"/>
    <w:rsid w:val="00102A27"/>
    <w:rsid w:val="0010311E"/>
    <w:rsid w:val="001036E5"/>
    <w:rsid w:val="001036F3"/>
    <w:rsid w:val="00103CA7"/>
    <w:rsid w:val="00103EBB"/>
    <w:rsid w:val="00104139"/>
    <w:rsid w:val="0010497B"/>
    <w:rsid w:val="00104E93"/>
    <w:rsid w:val="0010522C"/>
    <w:rsid w:val="00105267"/>
    <w:rsid w:val="001054D8"/>
    <w:rsid w:val="001057B0"/>
    <w:rsid w:val="00105A44"/>
    <w:rsid w:val="00105C72"/>
    <w:rsid w:val="00106B0E"/>
    <w:rsid w:val="00106EC7"/>
    <w:rsid w:val="0010724C"/>
    <w:rsid w:val="00107333"/>
    <w:rsid w:val="00107881"/>
    <w:rsid w:val="00107C38"/>
    <w:rsid w:val="00107F32"/>
    <w:rsid w:val="00107FB6"/>
    <w:rsid w:val="001102B0"/>
    <w:rsid w:val="001102CC"/>
    <w:rsid w:val="001102E9"/>
    <w:rsid w:val="00110419"/>
    <w:rsid w:val="001105F2"/>
    <w:rsid w:val="00110741"/>
    <w:rsid w:val="00110AF9"/>
    <w:rsid w:val="00110B05"/>
    <w:rsid w:val="0011134F"/>
    <w:rsid w:val="00111635"/>
    <w:rsid w:val="00111766"/>
    <w:rsid w:val="00111D47"/>
    <w:rsid w:val="0011218B"/>
    <w:rsid w:val="001122A0"/>
    <w:rsid w:val="001124C1"/>
    <w:rsid w:val="001127EE"/>
    <w:rsid w:val="001129CF"/>
    <w:rsid w:val="00112B21"/>
    <w:rsid w:val="001131AD"/>
    <w:rsid w:val="00113256"/>
    <w:rsid w:val="001139E1"/>
    <w:rsid w:val="00113E8E"/>
    <w:rsid w:val="001145E6"/>
    <w:rsid w:val="00115181"/>
    <w:rsid w:val="00116518"/>
    <w:rsid w:val="001168DC"/>
    <w:rsid w:val="001170F4"/>
    <w:rsid w:val="00117143"/>
    <w:rsid w:val="00117222"/>
    <w:rsid w:val="00117627"/>
    <w:rsid w:val="001178D3"/>
    <w:rsid w:val="00117B87"/>
    <w:rsid w:val="00117E3A"/>
    <w:rsid w:val="00117EC8"/>
    <w:rsid w:val="00120152"/>
    <w:rsid w:val="0012055B"/>
    <w:rsid w:val="00120B74"/>
    <w:rsid w:val="00120CE2"/>
    <w:rsid w:val="001215EA"/>
    <w:rsid w:val="0012180A"/>
    <w:rsid w:val="00121BBF"/>
    <w:rsid w:val="00122504"/>
    <w:rsid w:val="0012251B"/>
    <w:rsid w:val="00122EE7"/>
    <w:rsid w:val="00122F70"/>
    <w:rsid w:val="00123057"/>
    <w:rsid w:val="001232EE"/>
    <w:rsid w:val="0012363E"/>
    <w:rsid w:val="001237B7"/>
    <w:rsid w:val="0012380F"/>
    <w:rsid w:val="00123BD9"/>
    <w:rsid w:val="0012408E"/>
    <w:rsid w:val="001244BD"/>
    <w:rsid w:val="00124C16"/>
    <w:rsid w:val="00124D4E"/>
    <w:rsid w:val="00124E7E"/>
    <w:rsid w:val="001250AB"/>
    <w:rsid w:val="00125BF8"/>
    <w:rsid w:val="00125FA4"/>
    <w:rsid w:val="00126529"/>
    <w:rsid w:val="00126755"/>
    <w:rsid w:val="001268FC"/>
    <w:rsid w:val="001270F9"/>
    <w:rsid w:val="00127699"/>
    <w:rsid w:val="00127E43"/>
    <w:rsid w:val="00130443"/>
    <w:rsid w:val="001305D3"/>
    <w:rsid w:val="001308C9"/>
    <w:rsid w:val="001309DB"/>
    <w:rsid w:val="001311C1"/>
    <w:rsid w:val="00131363"/>
    <w:rsid w:val="001320A4"/>
    <w:rsid w:val="001322CF"/>
    <w:rsid w:val="00132476"/>
    <w:rsid w:val="0013263F"/>
    <w:rsid w:val="00132B3D"/>
    <w:rsid w:val="00132BD3"/>
    <w:rsid w:val="00132EB8"/>
    <w:rsid w:val="00133198"/>
    <w:rsid w:val="00133F75"/>
    <w:rsid w:val="001349DA"/>
    <w:rsid w:val="001349F3"/>
    <w:rsid w:val="00134BDD"/>
    <w:rsid w:val="001350DA"/>
    <w:rsid w:val="001356A1"/>
    <w:rsid w:val="00135825"/>
    <w:rsid w:val="001359CD"/>
    <w:rsid w:val="00135ED0"/>
    <w:rsid w:val="001360FC"/>
    <w:rsid w:val="00136185"/>
    <w:rsid w:val="001362CD"/>
    <w:rsid w:val="001364B3"/>
    <w:rsid w:val="00140928"/>
    <w:rsid w:val="0014095A"/>
    <w:rsid w:val="00140D8A"/>
    <w:rsid w:val="001414CA"/>
    <w:rsid w:val="001415EF"/>
    <w:rsid w:val="00141A46"/>
    <w:rsid w:val="00142915"/>
    <w:rsid w:val="00142B53"/>
    <w:rsid w:val="00142D2C"/>
    <w:rsid w:val="00142F61"/>
    <w:rsid w:val="00143465"/>
    <w:rsid w:val="00143666"/>
    <w:rsid w:val="00143695"/>
    <w:rsid w:val="00143B45"/>
    <w:rsid w:val="00143F4D"/>
    <w:rsid w:val="00143F7D"/>
    <w:rsid w:val="00143FE1"/>
    <w:rsid w:val="00143FF0"/>
    <w:rsid w:val="001446C5"/>
    <w:rsid w:val="001449CD"/>
    <w:rsid w:val="00144C73"/>
    <w:rsid w:val="00145C14"/>
    <w:rsid w:val="00145C5C"/>
    <w:rsid w:val="00145C8C"/>
    <w:rsid w:val="00146721"/>
    <w:rsid w:val="0014697C"/>
    <w:rsid w:val="00146A88"/>
    <w:rsid w:val="0014758A"/>
    <w:rsid w:val="001476ED"/>
    <w:rsid w:val="00147D68"/>
    <w:rsid w:val="00147E19"/>
    <w:rsid w:val="001504B0"/>
    <w:rsid w:val="00150842"/>
    <w:rsid w:val="0015099C"/>
    <w:rsid w:val="00150BC4"/>
    <w:rsid w:val="00150DBD"/>
    <w:rsid w:val="00150E45"/>
    <w:rsid w:val="00150F2A"/>
    <w:rsid w:val="00150F3C"/>
    <w:rsid w:val="001516FA"/>
    <w:rsid w:val="00151A86"/>
    <w:rsid w:val="0015202B"/>
    <w:rsid w:val="00152250"/>
    <w:rsid w:val="001523E2"/>
    <w:rsid w:val="00152493"/>
    <w:rsid w:val="001535D7"/>
    <w:rsid w:val="00153901"/>
    <w:rsid w:val="00153E72"/>
    <w:rsid w:val="00153EB0"/>
    <w:rsid w:val="00154240"/>
    <w:rsid w:val="001548A6"/>
    <w:rsid w:val="001548B2"/>
    <w:rsid w:val="00154B08"/>
    <w:rsid w:val="00154C30"/>
    <w:rsid w:val="00154F34"/>
    <w:rsid w:val="00155122"/>
    <w:rsid w:val="00155127"/>
    <w:rsid w:val="001556C1"/>
    <w:rsid w:val="00155CF3"/>
    <w:rsid w:val="00155D2D"/>
    <w:rsid w:val="001567FB"/>
    <w:rsid w:val="00156AE0"/>
    <w:rsid w:val="00156BEC"/>
    <w:rsid w:val="00156D9F"/>
    <w:rsid w:val="00156F65"/>
    <w:rsid w:val="0015727B"/>
    <w:rsid w:val="00157513"/>
    <w:rsid w:val="00157544"/>
    <w:rsid w:val="00157639"/>
    <w:rsid w:val="0015771E"/>
    <w:rsid w:val="001602AB"/>
    <w:rsid w:val="00160956"/>
    <w:rsid w:val="00160AD7"/>
    <w:rsid w:val="00160D5F"/>
    <w:rsid w:val="001614BC"/>
    <w:rsid w:val="0016156A"/>
    <w:rsid w:val="00161EDB"/>
    <w:rsid w:val="00161F55"/>
    <w:rsid w:val="0016209E"/>
    <w:rsid w:val="001629FE"/>
    <w:rsid w:val="00162B18"/>
    <w:rsid w:val="00162C58"/>
    <w:rsid w:val="00162F32"/>
    <w:rsid w:val="00163053"/>
    <w:rsid w:val="0016334E"/>
    <w:rsid w:val="00163833"/>
    <w:rsid w:val="001639FA"/>
    <w:rsid w:val="00163C15"/>
    <w:rsid w:val="0016425A"/>
    <w:rsid w:val="00164731"/>
    <w:rsid w:val="00165414"/>
    <w:rsid w:val="001658C9"/>
    <w:rsid w:val="00166020"/>
    <w:rsid w:val="001662AF"/>
    <w:rsid w:val="0016644F"/>
    <w:rsid w:val="00166720"/>
    <w:rsid w:val="00166AF3"/>
    <w:rsid w:val="00166D27"/>
    <w:rsid w:val="00166EFB"/>
    <w:rsid w:val="00166FC9"/>
    <w:rsid w:val="00167606"/>
    <w:rsid w:val="0016772B"/>
    <w:rsid w:val="00167D51"/>
    <w:rsid w:val="0017001B"/>
    <w:rsid w:val="001701B1"/>
    <w:rsid w:val="0017100C"/>
    <w:rsid w:val="0017193F"/>
    <w:rsid w:val="001719DB"/>
    <w:rsid w:val="00171F20"/>
    <w:rsid w:val="0017204A"/>
    <w:rsid w:val="001737BA"/>
    <w:rsid w:val="00173B14"/>
    <w:rsid w:val="00174E7A"/>
    <w:rsid w:val="00174FD4"/>
    <w:rsid w:val="001754C1"/>
    <w:rsid w:val="001756C6"/>
    <w:rsid w:val="00175810"/>
    <w:rsid w:val="00175F50"/>
    <w:rsid w:val="00176827"/>
    <w:rsid w:val="00176949"/>
    <w:rsid w:val="00176C19"/>
    <w:rsid w:val="00177134"/>
    <w:rsid w:val="0017746C"/>
    <w:rsid w:val="00177733"/>
    <w:rsid w:val="00177886"/>
    <w:rsid w:val="00177BA3"/>
    <w:rsid w:val="00177CC9"/>
    <w:rsid w:val="00180065"/>
    <w:rsid w:val="00180129"/>
    <w:rsid w:val="00180C11"/>
    <w:rsid w:val="00180E80"/>
    <w:rsid w:val="001814D3"/>
    <w:rsid w:val="00181626"/>
    <w:rsid w:val="00181B65"/>
    <w:rsid w:val="00181C84"/>
    <w:rsid w:val="00181D22"/>
    <w:rsid w:val="0018301E"/>
    <w:rsid w:val="00183C91"/>
    <w:rsid w:val="001842B4"/>
    <w:rsid w:val="0018441F"/>
    <w:rsid w:val="0018460A"/>
    <w:rsid w:val="00184B82"/>
    <w:rsid w:val="00184D38"/>
    <w:rsid w:val="001851CB"/>
    <w:rsid w:val="00185629"/>
    <w:rsid w:val="00185BB1"/>
    <w:rsid w:val="00185BF7"/>
    <w:rsid w:val="00185D0F"/>
    <w:rsid w:val="00186F40"/>
    <w:rsid w:val="00186FD5"/>
    <w:rsid w:val="0018724F"/>
    <w:rsid w:val="001878F5"/>
    <w:rsid w:val="0019028C"/>
    <w:rsid w:val="001902A4"/>
    <w:rsid w:val="00190651"/>
    <w:rsid w:val="001909F7"/>
    <w:rsid w:val="00191A23"/>
    <w:rsid w:val="00191C4C"/>
    <w:rsid w:val="00191EE0"/>
    <w:rsid w:val="001924BA"/>
    <w:rsid w:val="00192652"/>
    <w:rsid w:val="00192682"/>
    <w:rsid w:val="00192C72"/>
    <w:rsid w:val="00192D13"/>
    <w:rsid w:val="00193032"/>
    <w:rsid w:val="00193246"/>
    <w:rsid w:val="00193414"/>
    <w:rsid w:val="00193450"/>
    <w:rsid w:val="001934C4"/>
    <w:rsid w:val="00193848"/>
    <w:rsid w:val="00193919"/>
    <w:rsid w:val="00193952"/>
    <w:rsid w:val="00193D89"/>
    <w:rsid w:val="001945EA"/>
    <w:rsid w:val="00194BE4"/>
    <w:rsid w:val="0019511F"/>
    <w:rsid w:val="0019550D"/>
    <w:rsid w:val="001957A6"/>
    <w:rsid w:val="00195DE8"/>
    <w:rsid w:val="00195E5B"/>
    <w:rsid w:val="00195FC5"/>
    <w:rsid w:val="001960D8"/>
    <w:rsid w:val="001964A7"/>
    <w:rsid w:val="001967C0"/>
    <w:rsid w:val="00196ACB"/>
    <w:rsid w:val="00196E73"/>
    <w:rsid w:val="001971E8"/>
    <w:rsid w:val="00197471"/>
    <w:rsid w:val="00197F78"/>
    <w:rsid w:val="001A09D1"/>
    <w:rsid w:val="001A0A87"/>
    <w:rsid w:val="001A0A9F"/>
    <w:rsid w:val="001A16D8"/>
    <w:rsid w:val="001A1874"/>
    <w:rsid w:val="001A1894"/>
    <w:rsid w:val="001A18C0"/>
    <w:rsid w:val="001A1ADF"/>
    <w:rsid w:val="001A24C0"/>
    <w:rsid w:val="001A2908"/>
    <w:rsid w:val="001A2C9E"/>
    <w:rsid w:val="001A317E"/>
    <w:rsid w:val="001A342E"/>
    <w:rsid w:val="001A444E"/>
    <w:rsid w:val="001A47F1"/>
    <w:rsid w:val="001A4B5B"/>
    <w:rsid w:val="001A57BF"/>
    <w:rsid w:val="001A629F"/>
    <w:rsid w:val="001A6DC2"/>
    <w:rsid w:val="001A6E27"/>
    <w:rsid w:val="001A7058"/>
    <w:rsid w:val="001A71BD"/>
    <w:rsid w:val="001A7AD7"/>
    <w:rsid w:val="001A7DF3"/>
    <w:rsid w:val="001B0556"/>
    <w:rsid w:val="001B068A"/>
    <w:rsid w:val="001B0977"/>
    <w:rsid w:val="001B0A1A"/>
    <w:rsid w:val="001B0E8D"/>
    <w:rsid w:val="001B0ED7"/>
    <w:rsid w:val="001B173C"/>
    <w:rsid w:val="001B201F"/>
    <w:rsid w:val="001B2A7B"/>
    <w:rsid w:val="001B2CEC"/>
    <w:rsid w:val="001B3445"/>
    <w:rsid w:val="001B3744"/>
    <w:rsid w:val="001B42DE"/>
    <w:rsid w:val="001B445F"/>
    <w:rsid w:val="001B44CA"/>
    <w:rsid w:val="001B4D10"/>
    <w:rsid w:val="001B5100"/>
    <w:rsid w:val="001B5949"/>
    <w:rsid w:val="001B5C9B"/>
    <w:rsid w:val="001B625F"/>
    <w:rsid w:val="001B71EB"/>
    <w:rsid w:val="001B73FC"/>
    <w:rsid w:val="001B7BEA"/>
    <w:rsid w:val="001B7E73"/>
    <w:rsid w:val="001B7FA2"/>
    <w:rsid w:val="001C07C3"/>
    <w:rsid w:val="001C09C2"/>
    <w:rsid w:val="001C0CF0"/>
    <w:rsid w:val="001C19D7"/>
    <w:rsid w:val="001C19FB"/>
    <w:rsid w:val="001C20D9"/>
    <w:rsid w:val="001C2309"/>
    <w:rsid w:val="001C2382"/>
    <w:rsid w:val="001C252A"/>
    <w:rsid w:val="001C261D"/>
    <w:rsid w:val="001C2672"/>
    <w:rsid w:val="001C2B06"/>
    <w:rsid w:val="001C2B68"/>
    <w:rsid w:val="001C2BD6"/>
    <w:rsid w:val="001C2DA0"/>
    <w:rsid w:val="001C321F"/>
    <w:rsid w:val="001C3637"/>
    <w:rsid w:val="001C3906"/>
    <w:rsid w:val="001C3A20"/>
    <w:rsid w:val="001C3A82"/>
    <w:rsid w:val="001C3AB6"/>
    <w:rsid w:val="001C3FA2"/>
    <w:rsid w:val="001C434F"/>
    <w:rsid w:val="001C4888"/>
    <w:rsid w:val="001C49B6"/>
    <w:rsid w:val="001C4A78"/>
    <w:rsid w:val="001C4BB0"/>
    <w:rsid w:val="001C4F2E"/>
    <w:rsid w:val="001C55C0"/>
    <w:rsid w:val="001C5A34"/>
    <w:rsid w:val="001C5E50"/>
    <w:rsid w:val="001C6042"/>
    <w:rsid w:val="001C6588"/>
    <w:rsid w:val="001C6672"/>
    <w:rsid w:val="001C6CE7"/>
    <w:rsid w:val="001C704E"/>
    <w:rsid w:val="001C7423"/>
    <w:rsid w:val="001C76B7"/>
    <w:rsid w:val="001C7727"/>
    <w:rsid w:val="001C79F3"/>
    <w:rsid w:val="001C7EFB"/>
    <w:rsid w:val="001D0315"/>
    <w:rsid w:val="001D0659"/>
    <w:rsid w:val="001D0888"/>
    <w:rsid w:val="001D097F"/>
    <w:rsid w:val="001D0C69"/>
    <w:rsid w:val="001D12D4"/>
    <w:rsid w:val="001D14AB"/>
    <w:rsid w:val="001D15BA"/>
    <w:rsid w:val="001D1B88"/>
    <w:rsid w:val="001D1BD7"/>
    <w:rsid w:val="001D203A"/>
    <w:rsid w:val="001D2044"/>
    <w:rsid w:val="001D2374"/>
    <w:rsid w:val="001D2380"/>
    <w:rsid w:val="001D2CCF"/>
    <w:rsid w:val="001D3FDC"/>
    <w:rsid w:val="001D43AC"/>
    <w:rsid w:val="001D4969"/>
    <w:rsid w:val="001D499D"/>
    <w:rsid w:val="001D4CE2"/>
    <w:rsid w:val="001D5876"/>
    <w:rsid w:val="001D5B9D"/>
    <w:rsid w:val="001D5E38"/>
    <w:rsid w:val="001D60EA"/>
    <w:rsid w:val="001D621E"/>
    <w:rsid w:val="001D6395"/>
    <w:rsid w:val="001D6652"/>
    <w:rsid w:val="001D66D4"/>
    <w:rsid w:val="001D6B3E"/>
    <w:rsid w:val="001D7151"/>
    <w:rsid w:val="001D75E3"/>
    <w:rsid w:val="001D76E5"/>
    <w:rsid w:val="001D7C6A"/>
    <w:rsid w:val="001D7E51"/>
    <w:rsid w:val="001D7F8E"/>
    <w:rsid w:val="001E03F3"/>
    <w:rsid w:val="001E0920"/>
    <w:rsid w:val="001E0AF9"/>
    <w:rsid w:val="001E0B5A"/>
    <w:rsid w:val="001E0BD3"/>
    <w:rsid w:val="001E106A"/>
    <w:rsid w:val="001E1095"/>
    <w:rsid w:val="001E1708"/>
    <w:rsid w:val="001E17F7"/>
    <w:rsid w:val="001E1BAE"/>
    <w:rsid w:val="001E1BDD"/>
    <w:rsid w:val="001E1C08"/>
    <w:rsid w:val="001E1F05"/>
    <w:rsid w:val="001E210C"/>
    <w:rsid w:val="001E2177"/>
    <w:rsid w:val="001E2614"/>
    <w:rsid w:val="001E2E89"/>
    <w:rsid w:val="001E2FEF"/>
    <w:rsid w:val="001E310E"/>
    <w:rsid w:val="001E346D"/>
    <w:rsid w:val="001E354D"/>
    <w:rsid w:val="001E37E9"/>
    <w:rsid w:val="001E3E89"/>
    <w:rsid w:val="001E4550"/>
    <w:rsid w:val="001E4566"/>
    <w:rsid w:val="001E4897"/>
    <w:rsid w:val="001E48BA"/>
    <w:rsid w:val="001E4A30"/>
    <w:rsid w:val="001E5271"/>
    <w:rsid w:val="001E534B"/>
    <w:rsid w:val="001E5ACD"/>
    <w:rsid w:val="001E5C5A"/>
    <w:rsid w:val="001E6145"/>
    <w:rsid w:val="001E6982"/>
    <w:rsid w:val="001E6A4F"/>
    <w:rsid w:val="001E6C06"/>
    <w:rsid w:val="001E6EC8"/>
    <w:rsid w:val="001E71FC"/>
    <w:rsid w:val="001E7700"/>
    <w:rsid w:val="001E799E"/>
    <w:rsid w:val="001F0267"/>
    <w:rsid w:val="001F02C7"/>
    <w:rsid w:val="001F0411"/>
    <w:rsid w:val="001F086C"/>
    <w:rsid w:val="001F08CC"/>
    <w:rsid w:val="001F0904"/>
    <w:rsid w:val="001F0BE5"/>
    <w:rsid w:val="001F12A5"/>
    <w:rsid w:val="001F12FB"/>
    <w:rsid w:val="001F171B"/>
    <w:rsid w:val="001F225A"/>
    <w:rsid w:val="001F2349"/>
    <w:rsid w:val="001F2559"/>
    <w:rsid w:val="001F2579"/>
    <w:rsid w:val="001F27A3"/>
    <w:rsid w:val="001F27CF"/>
    <w:rsid w:val="001F29CB"/>
    <w:rsid w:val="001F30F5"/>
    <w:rsid w:val="001F33FF"/>
    <w:rsid w:val="001F3927"/>
    <w:rsid w:val="001F3D33"/>
    <w:rsid w:val="001F4080"/>
    <w:rsid w:val="001F4949"/>
    <w:rsid w:val="001F4ADF"/>
    <w:rsid w:val="001F5172"/>
    <w:rsid w:val="001F5419"/>
    <w:rsid w:val="001F5526"/>
    <w:rsid w:val="001F5844"/>
    <w:rsid w:val="001F5DDD"/>
    <w:rsid w:val="001F6924"/>
    <w:rsid w:val="001F6D7F"/>
    <w:rsid w:val="001F70B4"/>
    <w:rsid w:val="001F71B0"/>
    <w:rsid w:val="001F742F"/>
    <w:rsid w:val="001F78C9"/>
    <w:rsid w:val="001F79FA"/>
    <w:rsid w:val="001F7AC1"/>
    <w:rsid w:val="001F7B38"/>
    <w:rsid w:val="00200581"/>
    <w:rsid w:val="002005E2"/>
    <w:rsid w:val="00200AD3"/>
    <w:rsid w:val="00200EAF"/>
    <w:rsid w:val="002018DF"/>
    <w:rsid w:val="00201A72"/>
    <w:rsid w:val="00201E18"/>
    <w:rsid w:val="00202294"/>
    <w:rsid w:val="00202415"/>
    <w:rsid w:val="0020245D"/>
    <w:rsid w:val="002029FC"/>
    <w:rsid w:val="0020340F"/>
    <w:rsid w:val="00203588"/>
    <w:rsid w:val="0020402C"/>
    <w:rsid w:val="00204603"/>
    <w:rsid w:val="00204777"/>
    <w:rsid w:val="00204894"/>
    <w:rsid w:val="00204B76"/>
    <w:rsid w:val="00204C59"/>
    <w:rsid w:val="00204E80"/>
    <w:rsid w:val="00205A0C"/>
    <w:rsid w:val="00205F7F"/>
    <w:rsid w:val="002061EA"/>
    <w:rsid w:val="00206534"/>
    <w:rsid w:val="002065E4"/>
    <w:rsid w:val="00206746"/>
    <w:rsid w:val="00206793"/>
    <w:rsid w:val="00206D22"/>
    <w:rsid w:val="0020769F"/>
    <w:rsid w:val="00207C25"/>
    <w:rsid w:val="00207CC1"/>
    <w:rsid w:val="00207D6E"/>
    <w:rsid w:val="002101FE"/>
    <w:rsid w:val="00210292"/>
    <w:rsid w:val="00210438"/>
    <w:rsid w:val="00211291"/>
    <w:rsid w:val="002116C0"/>
    <w:rsid w:val="00211F32"/>
    <w:rsid w:val="00211F6B"/>
    <w:rsid w:val="002124B9"/>
    <w:rsid w:val="00212DA4"/>
    <w:rsid w:val="00212EC7"/>
    <w:rsid w:val="0021321D"/>
    <w:rsid w:val="002133AD"/>
    <w:rsid w:val="00213799"/>
    <w:rsid w:val="00213AAB"/>
    <w:rsid w:val="00213FE6"/>
    <w:rsid w:val="00214282"/>
    <w:rsid w:val="00214589"/>
    <w:rsid w:val="00214C28"/>
    <w:rsid w:val="00214E44"/>
    <w:rsid w:val="00214F01"/>
    <w:rsid w:val="00215160"/>
    <w:rsid w:val="002152D0"/>
    <w:rsid w:val="0021534D"/>
    <w:rsid w:val="0021557A"/>
    <w:rsid w:val="0021598A"/>
    <w:rsid w:val="00215A42"/>
    <w:rsid w:val="00215D28"/>
    <w:rsid w:val="00216173"/>
    <w:rsid w:val="002162D0"/>
    <w:rsid w:val="002167AB"/>
    <w:rsid w:val="00216E07"/>
    <w:rsid w:val="0021708E"/>
    <w:rsid w:val="002173C0"/>
    <w:rsid w:val="00217528"/>
    <w:rsid w:val="00217A5C"/>
    <w:rsid w:val="00217D15"/>
    <w:rsid w:val="00217DEA"/>
    <w:rsid w:val="0022034E"/>
    <w:rsid w:val="00220EC1"/>
    <w:rsid w:val="00221739"/>
    <w:rsid w:val="00221928"/>
    <w:rsid w:val="00221B3D"/>
    <w:rsid w:val="00221FC9"/>
    <w:rsid w:val="002226D1"/>
    <w:rsid w:val="002228F7"/>
    <w:rsid w:val="00222D19"/>
    <w:rsid w:val="00222E17"/>
    <w:rsid w:val="00223036"/>
    <w:rsid w:val="00223B9A"/>
    <w:rsid w:val="00223D00"/>
    <w:rsid w:val="00223FB1"/>
    <w:rsid w:val="0022406F"/>
    <w:rsid w:val="0022410B"/>
    <w:rsid w:val="002241E7"/>
    <w:rsid w:val="0022455E"/>
    <w:rsid w:val="002246CC"/>
    <w:rsid w:val="00224C43"/>
    <w:rsid w:val="0022506B"/>
    <w:rsid w:val="00225AC5"/>
    <w:rsid w:val="00225BE1"/>
    <w:rsid w:val="0022650B"/>
    <w:rsid w:val="0022668D"/>
    <w:rsid w:val="002269BA"/>
    <w:rsid w:val="00226D24"/>
    <w:rsid w:val="00226DA7"/>
    <w:rsid w:val="00226E52"/>
    <w:rsid w:val="00227005"/>
    <w:rsid w:val="00227782"/>
    <w:rsid w:val="002277DE"/>
    <w:rsid w:val="00227F21"/>
    <w:rsid w:val="002303FE"/>
    <w:rsid w:val="002309F9"/>
    <w:rsid w:val="00230C51"/>
    <w:rsid w:val="00231263"/>
    <w:rsid w:val="002316F9"/>
    <w:rsid w:val="00231995"/>
    <w:rsid w:val="002329F7"/>
    <w:rsid w:val="00232E77"/>
    <w:rsid w:val="002330A2"/>
    <w:rsid w:val="00233519"/>
    <w:rsid w:val="00233653"/>
    <w:rsid w:val="00233CA9"/>
    <w:rsid w:val="00233F72"/>
    <w:rsid w:val="002340E8"/>
    <w:rsid w:val="0023419F"/>
    <w:rsid w:val="00234725"/>
    <w:rsid w:val="00234A91"/>
    <w:rsid w:val="00234B04"/>
    <w:rsid w:val="00235175"/>
    <w:rsid w:val="0023554E"/>
    <w:rsid w:val="0023625B"/>
    <w:rsid w:val="00236672"/>
    <w:rsid w:val="00236683"/>
    <w:rsid w:val="00236BFC"/>
    <w:rsid w:val="00236CDF"/>
    <w:rsid w:val="002371A3"/>
    <w:rsid w:val="002373E1"/>
    <w:rsid w:val="00237412"/>
    <w:rsid w:val="0023745B"/>
    <w:rsid w:val="00237625"/>
    <w:rsid w:val="00237CE2"/>
    <w:rsid w:val="00237DF1"/>
    <w:rsid w:val="00240711"/>
    <w:rsid w:val="0024081B"/>
    <w:rsid w:val="00240832"/>
    <w:rsid w:val="00240D2C"/>
    <w:rsid w:val="00241012"/>
    <w:rsid w:val="002419BF"/>
    <w:rsid w:val="002419F8"/>
    <w:rsid w:val="00242227"/>
    <w:rsid w:val="00242237"/>
    <w:rsid w:val="002423EF"/>
    <w:rsid w:val="002446BA"/>
    <w:rsid w:val="002447B1"/>
    <w:rsid w:val="00244D76"/>
    <w:rsid w:val="002450AA"/>
    <w:rsid w:val="00245492"/>
    <w:rsid w:val="002455B1"/>
    <w:rsid w:val="00246264"/>
    <w:rsid w:val="00246307"/>
    <w:rsid w:val="002464B5"/>
    <w:rsid w:val="0024692C"/>
    <w:rsid w:val="00246E20"/>
    <w:rsid w:val="00246E37"/>
    <w:rsid w:val="0024702D"/>
    <w:rsid w:val="00247663"/>
    <w:rsid w:val="00247B12"/>
    <w:rsid w:val="00247BCD"/>
    <w:rsid w:val="00250631"/>
    <w:rsid w:val="0025064F"/>
    <w:rsid w:val="002512ED"/>
    <w:rsid w:val="00251865"/>
    <w:rsid w:val="00251872"/>
    <w:rsid w:val="0025190D"/>
    <w:rsid w:val="00251918"/>
    <w:rsid w:val="002519D6"/>
    <w:rsid w:val="00251E4E"/>
    <w:rsid w:val="00251EEC"/>
    <w:rsid w:val="00251F23"/>
    <w:rsid w:val="00251FB6"/>
    <w:rsid w:val="002521F9"/>
    <w:rsid w:val="00252709"/>
    <w:rsid w:val="00252C5E"/>
    <w:rsid w:val="00253509"/>
    <w:rsid w:val="002537A5"/>
    <w:rsid w:val="002538A4"/>
    <w:rsid w:val="00253AFD"/>
    <w:rsid w:val="00253DEF"/>
    <w:rsid w:val="0025412E"/>
    <w:rsid w:val="0025478A"/>
    <w:rsid w:val="00254B9E"/>
    <w:rsid w:val="002556F1"/>
    <w:rsid w:val="002567AF"/>
    <w:rsid w:val="00257076"/>
    <w:rsid w:val="0025718E"/>
    <w:rsid w:val="00257622"/>
    <w:rsid w:val="00260723"/>
    <w:rsid w:val="00261050"/>
    <w:rsid w:val="00261288"/>
    <w:rsid w:val="00261B3E"/>
    <w:rsid w:val="00262233"/>
    <w:rsid w:val="0026264F"/>
    <w:rsid w:val="0026286B"/>
    <w:rsid w:val="00262C36"/>
    <w:rsid w:val="002631A6"/>
    <w:rsid w:val="00263891"/>
    <w:rsid w:val="00263C2E"/>
    <w:rsid w:val="00263C6C"/>
    <w:rsid w:val="00263F43"/>
    <w:rsid w:val="00264AB5"/>
    <w:rsid w:val="00264D47"/>
    <w:rsid w:val="00264FD0"/>
    <w:rsid w:val="00265069"/>
    <w:rsid w:val="002652B1"/>
    <w:rsid w:val="00265FC7"/>
    <w:rsid w:val="00266200"/>
    <w:rsid w:val="00266510"/>
    <w:rsid w:val="00266590"/>
    <w:rsid w:val="00266BF0"/>
    <w:rsid w:val="00266EF5"/>
    <w:rsid w:val="002672F7"/>
    <w:rsid w:val="002675F0"/>
    <w:rsid w:val="00270082"/>
    <w:rsid w:val="002707B7"/>
    <w:rsid w:val="00270ABF"/>
    <w:rsid w:val="00270AF8"/>
    <w:rsid w:val="0027118C"/>
    <w:rsid w:val="00271D00"/>
    <w:rsid w:val="00271EC8"/>
    <w:rsid w:val="00271FD5"/>
    <w:rsid w:val="00272352"/>
    <w:rsid w:val="00272390"/>
    <w:rsid w:val="002724A8"/>
    <w:rsid w:val="00272E1E"/>
    <w:rsid w:val="00273811"/>
    <w:rsid w:val="002742DF"/>
    <w:rsid w:val="0027438E"/>
    <w:rsid w:val="0027490E"/>
    <w:rsid w:val="00274AA0"/>
    <w:rsid w:val="00274B2C"/>
    <w:rsid w:val="00275207"/>
    <w:rsid w:val="00275FC9"/>
    <w:rsid w:val="0027670F"/>
    <w:rsid w:val="00276779"/>
    <w:rsid w:val="00276969"/>
    <w:rsid w:val="00276E14"/>
    <w:rsid w:val="002775EA"/>
    <w:rsid w:val="00277CC7"/>
    <w:rsid w:val="00277E8F"/>
    <w:rsid w:val="0028025E"/>
    <w:rsid w:val="002804A5"/>
    <w:rsid w:val="002804E0"/>
    <w:rsid w:val="002807B7"/>
    <w:rsid w:val="00280AFD"/>
    <w:rsid w:val="00280E83"/>
    <w:rsid w:val="0028102A"/>
    <w:rsid w:val="002819C8"/>
    <w:rsid w:val="00281B83"/>
    <w:rsid w:val="002820BF"/>
    <w:rsid w:val="00282276"/>
    <w:rsid w:val="002823AE"/>
    <w:rsid w:val="00282C09"/>
    <w:rsid w:val="00282DB0"/>
    <w:rsid w:val="002836B3"/>
    <w:rsid w:val="00283BF3"/>
    <w:rsid w:val="002840FC"/>
    <w:rsid w:val="0028417C"/>
    <w:rsid w:val="0028418D"/>
    <w:rsid w:val="002844B8"/>
    <w:rsid w:val="0028455D"/>
    <w:rsid w:val="00284F2C"/>
    <w:rsid w:val="00285161"/>
    <w:rsid w:val="00285A9B"/>
    <w:rsid w:val="00285D3A"/>
    <w:rsid w:val="0028615F"/>
    <w:rsid w:val="00286955"/>
    <w:rsid w:val="00286B26"/>
    <w:rsid w:val="0028727D"/>
    <w:rsid w:val="00290555"/>
    <w:rsid w:val="0029075F"/>
    <w:rsid w:val="002914EA"/>
    <w:rsid w:val="00291A9B"/>
    <w:rsid w:val="00291B65"/>
    <w:rsid w:val="00291C6A"/>
    <w:rsid w:val="00292124"/>
    <w:rsid w:val="0029239D"/>
    <w:rsid w:val="002923E6"/>
    <w:rsid w:val="00292B18"/>
    <w:rsid w:val="00293304"/>
    <w:rsid w:val="002936A1"/>
    <w:rsid w:val="00293974"/>
    <w:rsid w:val="00293D85"/>
    <w:rsid w:val="00294104"/>
    <w:rsid w:val="00294161"/>
    <w:rsid w:val="00294548"/>
    <w:rsid w:val="002946EE"/>
    <w:rsid w:val="002948BD"/>
    <w:rsid w:val="002950EB"/>
    <w:rsid w:val="00295115"/>
    <w:rsid w:val="00295A57"/>
    <w:rsid w:val="00295AA6"/>
    <w:rsid w:val="00295BEA"/>
    <w:rsid w:val="002960EF"/>
    <w:rsid w:val="002962ED"/>
    <w:rsid w:val="002962FC"/>
    <w:rsid w:val="00296CAF"/>
    <w:rsid w:val="00296ECD"/>
    <w:rsid w:val="00297016"/>
    <w:rsid w:val="0029720A"/>
    <w:rsid w:val="00297245"/>
    <w:rsid w:val="0029729B"/>
    <w:rsid w:val="00297302"/>
    <w:rsid w:val="002973F2"/>
    <w:rsid w:val="0029764C"/>
    <w:rsid w:val="00297731"/>
    <w:rsid w:val="00297AF1"/>
    <w:rsid w:val="002A07A4"/>
    <w:rsid w:val="002A1247"/>
    <w:rsid w:val="002A15A6"/>
    <w:rsid w:val="002A2088"/>
    <w:rsid w:val="002A2313"/>
    <w:rsid w:val="002A234A"/>
    <w:rsid w:val="002A2465"/>
    <w:rsid w:val="002A2583"/>
    <w:rsid w:val="002A274A"/>
    <w:rsid w:val="002A2E58"/>
    <w:rsid w:val="002A315C"/>
    <w:rsid w:val="002A344A"/>
    <w:rsid w:val="002A55F6"/>
    <w:rsid w:val="002A5637"/>
    <w:rsid w:val="002A5D0C"/>
    <w:rsid w:val="002A6351"/>
    <w:rsid w:val="002A63A3"/>
    <w:rsid w:val="002A6470"/>
    <w:rsid w:val="002A66A9"/>
    <w:rsid w:val="002A6D97"/>
    <w:rsid w:val="002A70F6"/>
    <w:rsid w:val="002A7283"/>
    <w:rsid w:val="002A7BE3"/>
    <w:rsid w:val="002B020D"/>
    <w:rsid w:val="002B0909"/>
    <w:rsid w:val="002B131F"/>
    <w:rsid w:val="002B1CB7"/>
    <w:rsid w:val="002B1FAB"/>
    <w:rsid w:val="002B210D"/>
    <w:rsid w:val="002B2160"/>
    <w:rsid w:val="002B2202"/>
    <w:rsid w:val="002B2A25"/>
    <w:rsid w:val="002B37C5"/>
    <w:rsid w:val="002B3860"/>
    <w:rsid w:val="002B3AD0"/>
    <w:rsid w:val="002B45F0"/>
    <w:rsid w:val="002B47F1"/>
    <w:rsid w:val="002B48CA"/>
    <w:rsid w:val="002B4985"/>
    <w:rsid w:val="002B4FAB"/>
    <w:rsid w:val="002B5059"/>
    <w:rsid w:val="002B505D"/>
    <w:rsid w:val="002B5242"/>
    <w:rsid w:val="002B542E"/>
    <w:rsid w:val="002B5B54"/>
    <w:rsid w:val="002B5FE7"/>
    <w:rsid w:val="002B609B"/>
    <w:rsid w:val="002B61E3"/>
    <w:rsid w:val="002B637E"/>
    <w:rsid w:val="002B64FD"/>
    <w:rsid w:val="002B6555"/>
    <w:rsid w:val="002B6663"/>
    <w:rsid w:val="002B6FD3"/>
    <w:rsid w:val="002B706C"/>
    <w:rsid w:val="002B72EB"/>
    <w:rsid w:val="002B78E8"/>
    <w:rsid w:val="002B7919"/>
    <w:rsid w:val="002C04AB"/>
    <w:rsid w:val="002C0B3E"/>
    <w:rsid w:val="002C0C17"/>
    <w:rsid w:val="002C0E96"/>
    <w:rsid w:val="002C107B"/>
    <w:rsid w:val="002C109A"/>
    <w:rsid w:val="002C1478"/>
    <w:rsid w:val="002C1934"/>
    <w:rsid w:val="002C1EB2"/>
    <w:rsid w:val="002C1F20"/>
    <w:rsid w:val="002C2188"/>
    <w:rsid w:val="002C2252"/>
    <w:rsid w:val="002C238F"/>
    <w:rsid w:val="002C290D"/>
    <w:rsid w:val="002C29D5"/>
    <w:rsid w:val="002C2ED5"/>
    <w:rsid w:val="002C2EE3"/>
    <w:rsid w:val="002C305E"/>
    <w:rsid w:val="002C3381"/>
    <w:rsid w:val="002C3654"/>
    <w:rsid w:val="002C3898"/>
    <w:rsid w:val="002C3BE4"/>
    <w:rsid w:val="002C3C26"/>
    <w:rsid w:val="002C3D18"/>
    <w:rsid w:val="002C3D2E"/>
    <w:rsid w:val="002C3F60"/>
    <w:rsid w:val="002C3F9E"/>
    <w:rsid w:val="002C5263"/>
    <w:rsid w:val="002C5755"/>
    <w:rsid w:val="002C5CCA"/>
    <w:rsid w:val="002C5D0E"/>
    <w:rsid w:val="002C7CB8"/>
    <w:rsid w:val="002D0142"/>
    <w:rsid w:val="002D02D1"/>
    <w:rsid w:val="002D0AC5"/>
    <w:rsid w:val="002D0AC6"/>
    <w:rsid w:val="002D0AE1"/>
    <w:rsid w:val="002D10ED"/>
    <w:rsid w:val="002D13B5"/>
    <w:rsid w:val="002D1535"/>
    <w:rsid w:val="002D20F9"/>
    <w:rsid w:val="002D27CE"/>
    <w:rsid w:val="002D2B88"/>
    <w:rsid w:val="002D2D6B"/>
    <w:rsid w:val="002D2F44"/>
    <w:rsid w:val="002D30C7"/>
    <w:rsid w:val="002D3372"/>
    <w:rsid w:val="002D356B"/>
    <w:rsid w:val="002D388D"/>
    <w:rsid w:val="002D3D1D"/>
    <w:rsid w:val="002D3EC7"/>
    <w:rsid w:val="002D42C4"/>
    <w:rsid w:val="002D4995"/>
    <w:rsid w:val="002D5011"/>
    <w:rsid w:val="002D54BB"/>
    <w:rsid w:val="002D5D51"/>
    <w:rsid w:val="002D6232"/>
    <w:rsid w:val="002D6702"/>
    <w:rsid w:val="002D6736"/>
    <w:rsid w:val="002D67A5"/>
    <w:rsid w:val="002D6A0F"/>
    <w:rsid w:val="002D78F8"/>
    <w:rsid w:val="002D7C68"/>
    <w:rsid w:val="002D7D5A"/>
    <w:rsid w:val="002D7E3C"/>
    <w:rsid w:val="002E0201"/>
    <w:rsid w:val="002E03D3"/>
    <w:rsid w:val="002E05B5"/>
    <w:rsid w:val="002E0D5B"/>
    <w:rsid w:val="002E0D9E"/>
    <w:rsid w:val="002E1970"/>
    <w:rsid w:val="002E1B58"/>
    <w:rsid w:val="002E1C23"/>
    <w:rsid w:val="002E1DD5"/>
    <w:rsid w:val="002E2139"/>
    <w:rsid w:val="002E2FB0"/>
    <w:rsid w:val="002E3200"/>
    <w:rsid w:val="002E333D"/>
    <w:rsid w:val="002E36E8"/>
    <w:rsid w:val="002E37CB"/>
    <w:rsid w:val="002E3E17"/>
    <w:rsid w:val="002E3F4D"/>
    <w:rsid w:val="002E406B"/>
    <w:rsid w:val="002E40DE"/>
    <w:rsid w:val="002E414E"/>
    <w:rsid w:val="002E4655"/>
    <w:rsid w:val="002E46CD"/>
    <w:rsid w:val="002E4C48"/>
    <w:rsid w:val="002E4F1F"/>
    <w:rsid w:val="002E5252"/>
    <w:rsid w:val="002E568D"/>
    <w:rsid w:val="002E5778"/>
    <w:rsid w:val="002E59E9"/>
    <w:rsid w:val="002E59F2"/>
    <w:rsid w:val="002E6088"/>
    <w:rsid w:val="002E6187"/>
    <w:rsid w:val="002E6348"/>
    <w:rsid w:val="002E645E"/>
    <w:rsid w:val="002E75C8"/>
    <w:rsid w:val="002E7F61"/>
    <w:rsid w:val="002F027A"/>
    <w:rsid w:val="002F04F6"/>
    <w:rsid w:val="002F05B0"/>
    <w:rsid w:val="002F08F5"/>
    <w:rsid w:val="002F0B8D"/>
    <w:rsid w:val="002F11E5"/>
    <w:rsid w:val="002F12CE"/>
    <w:rsid w:val="002F13B6"/>
    <w:rsid w:val="002F143A"/>
    <w:rsid w:val="002F14B0"/>
    <w:rsid w:val="002F19FD"/>
    <w:rsid w:val="002F1FF4"/>
    <w:rsid w:val="002F27DE"/>
    <w:rsid w:val="002F3144"/>
    <w:rsid w:val="002F31C4"/>
    <w:rsid w:val="002F3EE3"/>
    <w:rsid w:val="002F434A"/>
    <w:rsid w:val="002F463B"/>
    <w:rsid w:val="002F4BEF"/>
    <w:rsid w:val="002F5341"/>
    <w:rsid w:val="002F5D0D"/>
    <w:rsid w:val="002F5FB1"/>
    <w:rsid w:val="002F698A"/>
    <w:rsid w:val="002F70B5"/>
    <w:rsid w:val="003004ED"/>
    <w:rsid w:val="00300509"/>
    <w:rsid w:val="00300895"/>
    <w:rsid w:val="003008B5"/>
    <w:rsid w:val="00300E79"/>
    <w:rsid w:val="00301401"/>
    <w:rsid w:val="00301485"/>
    <w:rsid w:val="003014A8"/>
    <w:rsid w:val="003015F3"/>
    <w:rsid w:val="003019D2"/>
    <w:rsid w:val="00301CFE"/>
    <w:rsid w:val="00301D43"/>
    <w:rsid w:val="00301F7E"/>
    <w:rsid w:val="0030212E"/>
    <w:rsid w:val="003027FF"/>
    <w:rsid w:val="003029AA"/>
    <w:rsid w:val="00303EC6"/>
    <w:rsid w:val="00305079"/>
    <w:rsid w:val="00305277"/>
    <w:rsid w:val="00305853"/>
    <w:rsid w:val="00305A8A"/>
    <w:rsid w:val="0030618C"/>
    <w:rsid w:val="003065DC"/>
    <w:rsid w:val="00306736"/>
    <w:rsid w:val="00306768"/>
    <w:rsid w:val="00306E9A"/>
    <w:rsid w:val="00307146"/>
    <w:rsid w:val="003072AF"/>
    <w:rsid w:val="0030738B"/>
    <w:rsid w:val="003075E6"/>
    <w:rsid w:val="003077E1"/>
    <w:rsid w:val="00310309"/>
    <w:rsid w:val="00310694"/>
    <w:rsid w:val="003106BD"/>
    <w:rsid w:val="00310DAE"/>
    <w:rsid w:val="003117CA"/>
    <w:rsid w:val="00311E23"/>
    <w:rsid w:val="003127AD"/>
    <w:rsid w:val="0031317E"/>
    <w:rsid w:val="00313A84"/>
    <w:rsid w:val="00314BBA"/>
    <w:rsid w:val="003155A5"/>
    <w:rsid w:val="00315831"/>
    <w:rsid w:val="00315B79"/>
    <w:rsid w:val="00315F7F"/>
    <w:rsid w:val="00316199"/>
    <w:rsid w:val="00316682"/>
    <w:rsid w:val="00317286"/>
    <w:rsid w:val="003172B6"/>
    <w:rsid w:val="003177AD"/>
    <w:rsid w:val="00320139"/>
    <w:rsid w:val="003205AF"/>
    <w:rsid w:val="003205E0"/>
    <w:rsid w:val="00320AC5"/>
    <w:rsid w:val="00320BA4"/>
    <w:rsid w:val="003217A0"/>
    <w:rsid w:val="00321946"/>
    <w:rsid w:val="00321CBA"/>
    <w:rsid w:val="003224F8"/>
    <w:rsid w:val="003224FB"/>
    <w:rsid w:val="0032291C"/>
    <w:rsid w:val="00322ACD"/>
    <w:rsid w:val="003237AB"/>
    <w:rsid w:val="00323DD1"/>
    <w:rsid w:val="003245AF"/>
    <w:rsid w:val="00324F08"/>
    <w:rsid w:val="003258C2"/>
    <w:rsid w:val="0032616F"/>
    <w:rsid w:val="0032657A"/>
    <w:rsid w:val="00327897"/>
    <w:rsid w:val="003302D1"/>
    <w:rsid w:val="003303CA"/>
    <w:rsid w:val="00330636"/>
    <w:rsid w:val="0033081D"/>
    <w:rsid w:val="003310F9"/>
    <w:rsid w:val="0033119D"/>
    <w:rsid w:val="003311BF"/>
    <w:rsid w:val="00331DE7"/>
    <w:rsid w:val="00331EE9"/>
    <w:rsid w:val="00331FC4"/>
    <w:rsid w:val="003320B2"/>
    <w:rsid w:val="00332A47"/>
    <w:rsid w:val="00332C3A"/>
    <w:rsid w:val="00332F6C"/>
    <w:rsid w:val="00333847"/>
    <w:rsid w:val="003341C0"/>
    <w:rsid w:val="003344FF"/>
    <w:rsid w:val="00334B99"/>
    <w:rsid w:val="0033566E"/>
    <w:rsid w:val="00335723"/>
    <w:rsid w:val="00335A94"/>
    <w:rsid w:val="00335BBB"/>
    <w:rsid w:val="00335C36"/>
    <w:rsid w:val="0033628F"/>
    <w:rsid w:val="003363F0"/>
    <w:rsid w:val="0033642D"/>
    <w:rsid w:val="00336A9B"/>
    <w:rsid w:val="00336E5C"/>
    <w:rsid w:val="003373A9"/>
    <w:rsid w:val="00337BA3"/>
    <w:rsid w:val="00337D81"/>
    <w:rsid w:val="00337DA3"/>
    <w:rsid w:val="00340360"/>
    <w:rsid w:val="003404AC"/>
    <w:rsid w:val="00340550"/>
    <w:rsid w:val="0034077F"/>
    <w:rsid w:val="003407D2"/>
    <w:rsid w:val="00341125"/>
    <w:rsid w:val="00341589"/>
    <w:rsid w:val="00341940"/>
    <w:rsid w:val="003419BC"/>
    <w:rsid w:val="00341D89"/>
    <w:rsid w:val="00341D8E"/>
    <w:rsid w:val="00342124"/>
    <w:rsid w:val="003421EE"/>
    <w:rsid w:val="00342519"/>
    <w:rsid w:val="00343081"/>
    <w:rsid w:val="0034383E"/>
    <w:rsid w:val="00343EE2"/>
    <w:rsid w:val="0034401F"/>
    <w:rsid w:val="003440BC"/>
    <w:rsid w:val="00344981"/>
    <w:rsid w:val="00344A6A"/>
    <w:rsid w:val="00344A99"/>
    <w:rsid w:val="00344F59"/>
    <w:rsid w:val="00345277"/>
    <w:rsid w:val="00345C90"/>
    <w:rsid w:val="00345DF0"/>
    <w:rsid w:val="003461BE"/>
    <w:rsid w:val="0034658A"/>
    <w:rsid w:val="00346F90"/>
    <w:rsid w:val="0034700A"/>
    <w:rsid w:val="00347336"/>
    <w:rsid w:val="00347356"/>
    <w:rsid w:val="003473C5"/>
    <w:rsid w:val="00347CA4"/>
    <w:rsid w:val="003506C5"/>
    <w:rsid w:val="00350806"/>
    <w:rsid w:val="00350C85"/>
    <w:rsid w:val="0035136A"/>
    <w:rsid w:val="003515F7"/>
    <w:rsid w:val="003526C3"/>
    <w:rsid w:val="00352A00"/>
    <w:rsid w:val="00352B9A"/>
    <w:rsid w:val="00353588"/>
    <w:rsid w:val="00353ACA"/>
    <w:rsid w:val="00353E60"/>
    <w:rsid w:val="00354240"/>
    <w:rsid w:val="003551E4"/>
    <w:rsid w:val="00355205"/>
    <w:rsid w:val="00355AC3"/>
    <w:rsid w:val="00356014"/>
    <w:rsid w:val="0035639C"/>
    <w:rsid w:val="003563C2"/>
    <w:rsid w:val="00356465"/>
    <w:rsid w:val="00356BC8"/>
    <w:rsid w:val="0035739C"/>
    <w:rsid w:val="003574E3"/>
    <w:rsid w:val="003577AF"/>
    <w:rsid w:val="00357A9D"/>
    <w:rsid w:val="00357AC2"/>
    <w:rsid w:val="00357C0A"/>
    <w:rsid w:val="00360487"/>
    <w:rsid w:val="00360880"/>
    <w:rsid w:val="00360B97"/>
    <w:rsid w:val="00360F82"/>
    <w:rsid w:val="0036130D"/>
    <w:rsid w:val="00361B44"/>
    <w:rsid w:val="0036207B"/>
    <w:rsid w:val="0036211F"/>
    <w:rsid w:val="0036281B"/>
    <w:rsid w:val="003629F7"/>
    <w:rsid w:val="00362B6E"/>
    <w:rsid w:val="00362CAB"/>
    <w:rsid w:val="00363479"/>
    <w:rsid w:val="00363503"/>
    <w:rsid w:val="003636E5"/>
    <w:rsid w:val="003639CE"/>
    <w:rsid w:val="00363B4B"/>
    <w:rsid w:val="003641FA"/>
    <w:rsid w:val="00364C32"/>
    <w:rsid w:val="00364F00"/>
    <w:rsid w:val="003654EF"/>
    <w:rsid w:val="00365858"/>
    <w:rsid w:val="00365C5C"/>
    <w:rsid w:val="00366479"/>
    <w:rsid w:val="00366763"/>
    <w:rsid w:val="00366D6D"/>
    <w:rsid w:val="0036719B"/>
    <w:rsid w:val="0036761E"/>
    <w:rsid w:val="00367ADD"/>
    <w:rsid w:val="00367F3E"/>
    <w:rsid w:val="003700D1"/>
    <w:rsid w:val="00370320"/>
    <w:rsid w:val="00370D07"/>
    <w:rsid w:val="00371B90"/>
    <w:rsid w:val="00371BE1"/>
    <w:rsid w:val="00372361"/>
    <w:rsid w:val="0037298B"/>
    <w:rsid w:val="003729C2"/>
    <w:rsid w:val="00372D3A"/>
    <w:rsid w:val="00372F45"/>
    <w:rsid w:val="003732ED"/>
    <w:rsid w:val="00373547"/>
    <w:rsid w:val="003737B9"/>
    <w:rsid w:val="00374321"/>
    <w:rsid w:val="00374783"/>
    <w:rsid w:val="00374B0F"/>
    <w:rsid w:val="00374D90"/>
    <w:rsid w:val="00374DFA"/>
    <w:rsid w:val="00374F34"/>
    <w:rsid w:val="00375496"/>
    <w:rsid w:val="00375E16"/>
    <w:rsid w:val="003760C1"/>
    <w:rsid w:val="00376158"/>
    <w:rsid w:val="0037625B"/>
    <w:rsid w:val="00376EF7"/>
    <w:rsid w:val="00376F10"/>
    <w:rsid w:val="00377014"/>
    <w:rsid w:val="0037714F"/>
    <w:rsid w:val="003771BF"/>
    <w:rsid w:val="0037768A"/>
    <w:rsid w:val="00377935"/>
    <w:rsid w:val="00377A45"/>
    <w:rsid w:val="00377B46"/>
    <w:rsid w:val="00377BF9"/>
    <w:rsid w:val="00377BFE"/>
    <w:rsid w:val="0038009D"/>
    <w:rsid w:val="003801BB"/>
    <w:rsid w:val="003803D3"/>
    <w:rsid w:val="00380994"/>
    <w:rsid w:val="00380A56"/>
    <w:rsid w:val="00381730"/>
    <w:rsid w:val="00381A21"/>
    <w:rsid w:val="003820E1"/>
    <w:rsid w:val="0038248E"/>
    <w:rsid w:val="003829C6"/>
    <w:rsid w:val="00382E81"/>
    <w:rsid w:val="00382F9A"/>
    <w:rsid w:val="00383692"/>
    <w:rsid w:val="003836BE"/>
    <w:rsid w:val="003836C0"/>
    <w:rsid w:val="00383CE2"/>
    <w:rsid w:val="00383E97"/>
    <w:rsid w:val="003845DB"/>
    <w:rsid w:val="00384A5B"/>
    <w:rsid w:val="00384BF3"/>
    <w:rsid w:val="00384EF5"/>
    <w:rsid w:val="00385729"/>
    <w:rsid w:val="0038587C"/>
    <w:rsid w:val="003860A2"/>
    <w:rsid w:val="00386A76"/>
    <w:rsid w:val="00386AE0"/>
    <w:rsid w:val="00386C30"/>
    <w:rsid w:val="00386FA8"/>
    <w:rsid w:val="00387383"/>
    <w:rsid w:val="0038765F"/>
    <w:rsid w:val="00387719"/>
    <w:rsid w:val="00387838"/>
    <w:rsid w:val="00390945"/>
    <w:rsid w:val="00390D81"/>
    <w:rsid w:val="00390DC4"/>
    <w:rsid w:val="00390FA4"/>
    <w:rsid w:val="00391342"/>
    <w:rsid w:val="0039148C"/>
    <w:rsid w:val="00391495"/>
    <w:rsid w:val="0039165B"/>
    <w:rsid w:val="003917EB"/>
    <w:rsid w:val="00391BD4"/>
    <w:rsid w:val="00391F62"/>
    <w:rsid w:val="003921C0"/>
    <w:rsid w:val="00392EB6"/>
    <w:rsid w:val="00393103"/>
    <w:rsid w:val="00393205"/>
    <w:rsid w:val="003932B5"/>
    <w:rsid w:val="00393B92"/>
    <w:rsid w:val="003953E0"/>
    <w:rsid w:val="00396018"/>
    <w:rsid w:val="00396086"/>
    <w:rsid w:val="00396088"/>
    <w:rsid w:val="00396330"/>
    <w:rsid w:val="00396383"/>
    <w:rsid w:val="0039672C"/>
    <w:rsid w:val="00396742"/>
    <w:rsid w:val="0039681E"/>
    <w:rsid w:val="00396AA8"/>
    <w:rsid w:val="00396D5E"/>
    <w:rsid w:val="00396D72"/>
    <w:rsid w:val="003970EA"/>
    <w:rsid w:val="00397629"/>
    <w:rsid w:val="00397ADA"/>
    <w:rsid w:val="00397EAC"/>
    <w:rsid w:val="003A006D"/>
    <w:rsid w:val="003A05AE"/>
    <w:rsid w:val="003A063D"/>
    <w:rsid w:val="003A092A"/>
    <w:rsid w:val="003A0B13"/>
    <w:rsid w:val="003A0ECF"/>
    <w:rsid w:val="003A12AA"/>
    <w:rsid w:val="003A204F"/>
    <w:rsid w:val="003A24BF"/>
    <w:rsid w:val="003A2851"/>
    <w:rsid w:val="003A2B93"/>
    <w:rsid w:val="003A3493"/>
    <w:rsid w:val="003A3A30"/>
    <w:rsid w:val="003A3D77"/>
    <w:rsid w:val="003A4092"/>
    <w:rsid w:val="003A4A05"/>
    <w:rsid w:val="003A4A4D"/>
    <w:rsid w:val="003A4B6A"/>
    <w:rsid w:val="003A5529"/>
    <w:rsid w:val="003A58CE"/>
    <w:rsid w:val="003A5A54"/>
    <w:rsid w:val="003A5E2C"/>
    <w:rsid w:val="003A68B6"/>
    <w:rsid w:val="003A70C9"/>
    <w:rsid w:val="003A7236"/>
    <w:rsid w:val="003A7662"/>
    <w:rsid w:val="003A784F"/>
    <w:rsid w:val="003B05C4"/>
    <w:rsid w:val="003B0A7E"/>
    <w:rsid w:val="003B100E"/>
    <w:rsid w:val="003B1518"/>
    <w:rsid w:val="003B15FD"/>
    <w:rsid w:val="003B1FDE"/>
    <w:rsid w:val="003B2524"/>
    <w:rsid w:val="003B26D4"/>
    <w:rsid w:val="003B35DA"/>
    <w:rsid w:val="003B37DF"/>
    <w:rsid w:val="003B3C48"/>
    <w:rsid w:val="003B4030"/>
    <w:rsid w:val="003B407C"/>
    <w:rsid w:val="003B47F9"/>
    <w:rsid w:val="003B547E"/>
    <w:rsid w:val="003B5761"/>
    <w:rsid w:val="003B58C6"/>
    <w:rsid w:val="003B5EBB"/>
    <w:rsid w:val="003B6610"/>
    <w:rsid w:val="003B66C5"/>
    <w:rsid w:val="003B6C5F"/>
    <w:rsid w:val="003B707A"/>
    <w:rsid w:val="003B7A48"/>
    <w:rsid w:val="003B7F7A"/>
    <w:rsid w:val="003C021A"/>
    <w:rsid w:val="003C0AC4"/>
    <w:rsid w:val="003C0BC5"/>
    <w:rsid w:val="003C0D41"/>
    <w:rsid w:val="003C107D"/>
    <w:rsid w:val="003C1C5E"/>
    <w:rsid w:val="003C2294"/>
    <w:rsid w:val="003C260F"/>
    <w:rsid w:val="003C2731"/>
    <w:rsid w:val="003C2C20"/>
    <w:rsid w:val="003C2FE5"/>
    <w:rsid w:val="003C3EC8"/>
    <w:rsid w:val="003C4372"/>
    <w:rsid w:val="003C5821"/>
    <w:rsid w:val="003C5A5F"/>
    <w:rsid w:val="003C5D2E"/>
    <w:rsid w:val="003C62B9"/>
    <w:rsid w:val="003C62C5"/>
    <w:rsid w:val="003C6736"/>
    <w:rsid w:val="003C6E7C"/>
    <w:rsid w:val="003C6EF2"/>
    <w:rsid w:val="003C71D4"/>
    <w:rsid w:val="003D028A"/>
    <w:rsid w:val="003D0AE4"/>
    <w:rsid w:val="003D0E57"/>
    <w:rsid w:val="003D12A9"/>
    <w:rsid w:val="003D13D3"/>
    <w:rsid w:val="003D1726"/>
    <w:rsid w:val="003D1AF5"/>
    <w:rsid w:val="003D1B95"/>
    <w:rsid w:val="003D3604"/>
    <w:rsid w:val="003D371F"/>
    <w:rsid w:val="003D390C"/>
    <w:rsid w:val="003D3B6A"/>
    <w:rsid w:val="003D3BF8"/>
    <w:rsid w:val="003D3C97"/>
    <w:rsid w:val="003D3F4D"/>
    <w:rsid w:val="003D513B"/>
    <w:rsid w:val="003D60F9"/>
    <w:rsid w:val="003D68E4"/>
    <w:rsid w:val="003D6A77"/>
    <w:rsid w:val="003D73B3"/>
    <w:rsid w:val="003D74E3"/>
    <w:rsid w:val="003D79C7"/>
    <w:rsid w:val="003D7B17"/>
    <w:rsid w:val="003E00BC"/>
    <w:rsid w:val="003E0214"/>
    <w:rsid w:val="003E0776"/>
    <w:rsid w:val="003E0DA2"/>
    <w:rsid w:val="003E1C08"/>
    <w:rsid w:val="003E1E0F"/>
    <w:rsid w:val="003E2676"/>
    <w:rsid w:val="003E28A1"/>
    <w:rsid w:val="003E28C9"/>
    <w:rsid w:val="003E2A7D"/>
    <w:rsid w:val="003E3120"/>
    <w:rsid w:val="003E4342"/>
    <w:rsid w:val="003E4739"/>
    <w:rsid w:val="003E485B"/>
    <w:rsid w:val="003E52BF"/>
    <w:rsid w:val="003E53AF"/>
    <w:rsid w:val="003E5445"/>
    <w:rsid w:val="003E585A"/>
    <w:rsid w:val="003E6219"/>
    <w:rsid w:val="003E6F04"/>
    <w:rsid w:val="003E6FAE"/>
    <w:rsid w:val="003E70F6"/>
    <w:rsid w:val="003E7A94"/>
    <w:rsid w:val="003E7AF2"/>
    <w:rsid w:val="003E7FA5"/>
    <w:rsid w:val="003F014D"/>
    <w:rsid w:val="003F0680"/>
    <w:rsid w:val="003F0FA9"/>
    <w:rsid w:val="003F1A77"/>
    <w:rsid w:val="003F1E84"/>
    <w:rsid w:val="003F1FA8"/>
    <w:rsid w:val="003F2191"/>
    <w:rsid w:val="003F24AF"/>
    <w:rsid w:val="003F2622"/>
    <w:rsid w:val="003F27D0"/>
    <w:rsid w:val="003F27DB"/>
    <w:rsid w:val="003F2938"/>
    <w:rsid w:val="003F305B"/>
    <w:rsid w:val="003F31BD"/>
    <w:rsid w:val="003F341C"/>
    <w:rsid w:val="003F38A1"/>
    <w:rsid w:val="003F3A8A"/>
    <w:rsid w:val="003F3E36"/>
    <w:rsid w:val="003F417F"/>
    <w:rsid w:val="003F4191"/>
    <w:rsid w:val="003F4BB6"/>
    <w:rsid w:val="003F59CE"/>
    <w:rsid w:val="003F5D99"/>
    <w:rsid w:val="003F5F24"/>
    <w:rsid w:val="003F60A4"/>
    <w:rsid w:val="003F620B"/>
    <w:rsid w:val="003F6741"/>
    <w:rsid w:val="003F6A15"/>
    <w:rsid w:val="003F71E3"/>
    <w:rsid w:val="003F72A5"/>
    <w:rsid w:val="003F7D70"/>
    <w:rsid w:val="003F7DCA"/>
    <w:rsid w:val="003F7E1A"/>
    <w:rsid w:val="0040026D"/>
    <w:rsid w:val="0040067E"/>
    <w:rsid w:val="00400CBE"/>
    <w:rsid w:val="0040146C"/>
    <w:rsid w:val="0040242D"/>
    <w:rsid w:val="00402772"/>
    <w:rsid w:val="00402B6C"/>
    <w:rsid w:val="00403053"/>
    <w:rsid w:val="004034CF"/>
    <w:rsid w:val="00403656"/>
    <w:rsid w:val="00403AF0"/>
    <w:rsid w:val="00403C62"/>
    <w:rsid w:val="00403D4C"/>
    <w:rsid w:val="00404189"/>
    <w:rsid w:val="004047A8"/>
    <w:rsid w:val="0040516E"/>
    <w:rsid w:val="00405737"/>
    <w:rsid w:val="00406013"/>
    <w:rsid w:val="004064A7"/>
    <w:rsid w:val="004065AF"/>
    <w:rsid w:val="00406E31"/>
    <w:rsid w:val="00406E46"/>
    <w:rsid w:val="004071B5"/>
    <w:rsid w:val="004078F7"/>
    <w:rsid w:val="00410E34"/>
    <w:rsid w:val="004112E4"/>
    <w:rsid w:val="00411308"/>
    <w:rsid w:val="00411849"/>
    <w:rsid w:val="00411A00"/>
    <w:rsid w:val="00411DE0"/>
    <w:rsid w:val="00411E91"/>
    <w:rsid w:val="00411EF2"/>
    <w:rsid w:val="0041216C"/>
    <w:rsid w:val="00412794"/>
    <w:rsid w:val="00412A0F"/>
    <w:rsid w:val="00412D09"/>
    <w:rsid w:val="00413115"/>
    <w:rsid w:val="0041371F"/>
    <w:rsid w:val="0041380C"/>
    <w:rsid w:val="00413A0D"/>
    <w:rsid w:val="00413C50"/>
    <w:rsid w:val="00413EF9"/>
    <w:rsid w:val="004143E8"/>
    <w:rsid w:val="00414744"/>
    <w:rsid w:val="00414BD2"/>
    <w:rsid w:val="00414E92"/>
    <w:rsid w:val="00414EED"/>
    <w:rsid w:val="004150D5"/>
    <w:rsid w:val="00415624"/>
    <w:rsid w:val="004158B4"/>
    <w:rsid w:val="00415A88"/>
    <w:rsid w:val="00415D7E"/>
    <w:rsid w:val="0041645F"/>
    <w:rsid w:val="00417059"/>
    <w:rsid w:val="004172F2"/>
    <w:rsid w:val="00417359"/>
    <w:rsid w:val="00417642"/>
    <w:rsid w:val="00417C02"/>
    <w:rsid w:val="004203B7"/>
    <w:rsid w:val="004205D7"/>
    <w:rsid w:val="00420856"/>
    <w:rsid w:val="0042102B"/>
    <w:rsid w:val="00421552"/>
    <w:rsid w:val="004219AA"/>
    <w:rsid w:val="00421D96"/>
    <w:rsid w:val="004223A2"/>
    <w:rsid w:val="00423245"/>
    <w:rsid w:val="00423341"/>
    <w:rsid w:val="004237D8"/>
    <w:rsid w:val="00423811"/>
    <w:rsid w:val="00423DE7"/>
    <w:rsid w:val="00423E5D"/>
    <w:rsid w:val="00424777"/>
    <w:rsid w:val="00424879"/>
    <w:rsid w:val="00424AD0"/>
    <w:rsid w:val="00424D7E"/>
    <w:rsid w:val="00424EC9"/>
    <w:rsid w:val="004250ED"/>
    <w:rsid w:val="004255A4"/>
    <w:rsid w:val="004258A4"/>
    <w:rsid w:val="00425A90"/>
    <w:rsid w:val="00425B71"/>
    <w:rsid w:val="00425BFC"/>
    <w:rsid w:val="00425C27"/>
    <w:rsid w:val="004261AB"/>
    <w:rsid w:val="004262E3"/>
    <w:rsid w:val="00426917"/>
    <w:rsid w:val="00426EEC"/>
    <w:rsid w:val="0042700B"/>
    <w:rsid w:val="00427647"/>
    <w:rsid w:val="00427CD0"/>
    <w:rsid w:val="00427DCC"/>
    <w:rsid w:val="004300AA"/>
    <w:rsid w:val="00430259"/>
    <w:rsid w:val="00430A56"/>
    <w:rsid w:val="00430B93"/>
    <w:rsid w:val="00430F83"/>
    <w:rsid w:val="004310C6"/>
    <w:rsid w:val="004310CC"/>
    <w:rsid w:val="0043166B"/>
    <w:rsid w:val="00431914"/>
    <w:rsid w:val="00431CDA"/>
    <w:rsid w:val="00431DD0"/>
    <w:rsid w:val="004324FD"/>
    <w:rsid w:val="0043318B"/>
    <w:rsid w:val="004338C6"/>
    <w:rsid w:val="00433C29"/>
    <w:rsid w:val="00433FA6"/>
    <w:rsid w:val="0043429A"/>
    <w:rsid w:val="0043481C"/>
    <w:rsid w:val="00434C0E"/>
    <w:rsid w:val="00434C5D"/>
    <w:rsid w:val="00435131"/>
    <w:rsid w:val="00435369"/>
    <w:rsid w:val="004353FB"/>
    <w:rsid w:val="00436560"/>
    <w:rsid w:val="00436AD9"/>
    <w:rsid w:val="00436BA0"/>
    <w:rsid w:val="00437570"/>
    <w:rsid w:val="004378B3"/>
    <w:rsid w:val="00437932"/>
    <w:rsid w:val="0043798D"/>
    <w:rsid w:val="00437DC1"/>
    <w:rsid w:val="0044029F"/>
    <w:rsid w:val="00440EA5"/>
    <w:rsid w:val="00441ABA"/>
    <w:rsid w:val="00441B45"/>
    <w:rsid w:val="00441F46"/>
    <w:rsid w:val="00442061"/>
    <w:rsid w:val="00442459"/>
    <w:rsid w:val="00442506"/>
    <w:rsid w:val="0044265F"/>
    <w:rsid w:val="0044273A"/>
    <w:rsid w:val="00442788"/>
    <w:rsid w:val="00442A6D"/>
    <w:rsid w:val="00442D00"/>
    <w:rsid w:val="00444463"/>
    <w:rsid w:val="0044457E"/>
    <w:rsid w:val="00444C83"/>
    <w:rsid w:val="004453AD"/>
    <w:rsid w:val="0044583D"/>
    <w:rsid w:val="00445C7C"/>
    <w:rsid w:val="00445CD3"/>
    <w:rsid w:val="00445CD5"/>
    <w:rsid w:val="0044629E"/>
    <w:rsid w:val="00446AA5"/>
    <w:rsid w:val="00446B85"/>
    <w:rsid w:val="00446D1B"/>
    <w:rsid w:val="00446DD1"/>
    <w:rsid w:val="00446FB0"/>
    <w:rsid w:val="0045000E"/>
    <w:rsid w:val="00450505"/>
    <w:rsid w:val="00450B39"/>
    <w:rsid w:val="00451314"/>
    <w:rsid w:val="004516AA"/>
    <w:rsid w:val="0045185A"/>
    <w:rsid w:val="004518C8"/>
    <w:rsid w:val="00451B15"/>
    <w:rsid w:val="00451CF6"/>
    <w:rsid w:val="004522FD"/>
    <w:rsid w:val="00452368"/>
    <w:rsid w:val="0045242B"/>
    <w:rsid w:val="0045271D"/>
    <w:rsid w:val="00452C11"/>
    <w:rsid w:val="00452C37"/>
    <w:rsid w:val="00452DC6"/>
    <w:rsid w:val="0045317A"/>
    <w:rsid w:val="004531DB"/>
    <w:rsid w:val="004543BC"/>
    <w:rsid w:val="004548E4"/>
    <w:rsid w:val="00454BE4"/>
    <w:rsid w:val="00454D9D"/>
    <w:rsid w:val="00455764"/>
    <w:rsid w:val="00455C6D"/>
    <w:rsid w:val="00455D80"/>
    <w:rsid w:val="00455FCA"/>
    <w:rsid w:val="0045685E"/>
    <w:rsid w:val="00456CD3"/>
    <w:rsid w:val="00457110"/>
    <w:rsid w:val="0045750A"/>
    <w:rsid w:val="0045750F"/>
    <w:rsid w:val="00457573"/>
    <w:rsid w:val="00457D72"/>
    <w:rsid w:val="00457F83"/>
    <w:rsid w:val="004605B7"/>
    <w:rsid w:val="00460670"/>
    <w:rsid w:val="004607FC"/>
    <w:rsid w:val="00460924"/>
    <w:rsid w:val="00460A6B"/>
    <w:rsid w:val="00460F63"/>
    <w:rsid w:val="00461389"/>
    <w:rsid w:val="00461DF1"/>
    <w:rsid w:val="00461F61"/>
    <w:rsid w:val="00462663"/>
    <w:rsid w:val="00462853"/>
    <w:rsid w:val="00462BA7"/>
    <w:rsid w:val="00462D7F"/>
    <w:rsid w:val="004637C8"/>
    <w:rsid w:val="00463D7E"/>
    <w:rsid w:val="00463E0E"/>
    <w:rsid w:val="00463FE9"/>
    <w:rsid w:val="00464588"/>
    <w:rsid w:val="00464907"/>
    <w:rsid w:val="0046503C"/>
    <w:rsid w:val="00465150"/>
    <w:rsid w:val="00465353"/>
    <w:rsid w:val="004659BD"/>
    <w:rsid w:val="00465F9B"/>
    <w:rsid w:val="00466444"/>
    <w:rsid w:val="00466676"/>
    <w:rsid w:val="00467733"/>
    <w:rsid w:val="00467A1A"/>
    <w:rsid w:val="00470303"/>
    <w:rsid w:val="00470751"/>
    <w:rsid w:val="004710F9"/>
    <w:rsid w:val="004714D6"/>
    <w:rsid w:val="00471825"/>
    <w:rsid w:val="00471B59"/>
    <w:rsid w:val="00472A4F"/>
    <w:rsid w:val="00472EB7"/>
    <w:rsid w:val="004731CE"/>
    <w:rsid w:val="00473739"/>
    <w:rsid w:val="00473A2E"/>
    <w:rsid w:val="00473BAD"/>
    <w:rsid w:val="00473E26"/>
    <w:rsid w:val="00474197"/>
    <w:rsid w:val="004746D0"/>
    <w:rsid w:val="0047481E"/>
    <w:rsid w:val="0047498C"/>
    <w:rsid w:val="00474B64"/>
    <w:rsid w:val="00474C3D"/>
    <w:rsid w:val="0047502A"/>
    <w:rsid w:val="004752D0"/>
    <w:rsid w:val="004752E7"/>
    <w:rsid w:val="00475665"/>
    <w:rsid w:val="004756C2"/>
    <w:rsid w:val="00476510"/>
    <w:rsid w:val="00476DBB"/>
    <w:rsid w:val="00477696"/>
    <w:rsid w:val="00477E04"/>
    <w:rsid w:val="00477E79"/>
    <w:rsid w:val="00480921"/>
    <w:rsid w:val="0048094E"/>
    <w:rsid w:val="00480B9C"/>
    <w:rsid w:val="00480F90"/>
    <w:rsid w:val="004814C9"/>
    <w:rsid w:val="00481889"/>
    <w:rsid w:val="00481BC7"/>
    <w:rsid w:val="00482029"/>
    <w:rsid w:val="00482148"/>
    <w:rsid w:val="004827F4"/>
    <w:rsid w:val="00482834"/>
    <w:rsid w:val="00482B05"/>
    <w:rsid w:val="00483AAE"/>
    <w:rsid w:val="00483FC8"/>
    <w:rsid w:val="004845FF"/>
    <w:rsid w:val="00485274"/>
    <w:rsid w:val="00485392"/>
    <w:rsid w:val="00485958"/>
    <w:rsid w:val="004864EF"/>
    <w:rsid w:val="00490081"/>
    <w:rsid w:val="0049069C"/>
    <w:rsid w:val="00490CD8"/>
    <w:rsid w:val="004921F9"/>
    <w:rsid w:val="00492CCA"/>
    <w:rsid w:val="00493043"/>
    <w:rsid w:val="004930E1"/>
    <w:rsid w:val="0049458F"/>
    <w:rsid w:val="00494AB0"/>
    <w:rsid w:val="00494E12"/>
    <w:rsid w:val="00495939"/>
    <w:rsid w:val="00495AFC"/>
    <w:rsid w:val="00495B6C"/>
    <w:rsid w:val="00496046"/>
    <w:rsid w:val="004961A8"/>
    <w:rsid w:val="00496295"/>
    <w:rsid w:val="00496C5C"/>
    <w:rsid w:val="00496D42"/>
    <w:rsid w:val="00496FC4"/>
    <w:rsid w:val="00497078"/>
    <w:rsid w:val="004973DE"/>
    <w:rsid w:val="0049740C"/>
    <w:rsid w:val="004974AD"/>
    <w:rsid w:val="00497798"/>
    <w:rsid w:val="00497847"/>
    <w:rsid w:val="004A00AF"/>
    <w:rsid w:val="004A0107"/>
    <w:rsid w:val="004A071A"/>
    <w:rsid w:val="004A08F4"/>
    <w:rsid w:val="004A093C"/>
    <w:rsid w:val="004A0ACD"/>
    <w:rsid w:val="004A0BEE"/>
    <w:rsid w:val="004A153B"/>
    <w:rsid w:val="004A172F"/>
    <w:rsid w:val="004A1883"/>
    <w:rsid w:val="004A1F3C"/>
    <w:rsid w:val="004A26F9"/>
    <w:rsid w:val="004A2A3A"/>
    <w:rsid w:val="004A2A9A"/>
    <w:rsid w:val="004A315A"/>
    <w:rsid w:val="004A3244"/>
    <w:rsid w:val="004A3383"/>
    <w:rsid w:val="004A3F48"/>
    <w:rsid w:val="004A42DC"/>
    <w:rsid w:val="004A442D"/>
    <w:rsid w:val="004A44CB"/>
    <w:rsid w:val="004A4755"/>
    <w:rsid w:val="004A543A"/>
    <w:rsid w:val="004A56CE"/>
    <w:rsid w:val="004A5AD0"/>
    <w:rsid w:val="004A5DC6"/>
    <w:rsid w:val="004A5E35"/>
    <w:rsid w:val="004A6F35"/>
    <w:rsid w:val="004A6FF5"/>
    <w:rsid w:val="004A70B9"/>
    <w:rsid w:val="004A7237"/>
    <w:rsid w:val="004A7357"/>
    <w:rsid w:val="004A7C77"/>
    <w:rsid w:val="004A7E78"/>
    <w:rsid w:val="004B0122"/>
    <w:rsid w:val="004B0318"/>
    <w:rsid w:val="004B0482"/>
    <w:rsid w:val="004B0623"/>
    <w:rsid w:val="004B09B9"/>
    <w:rsid w:val="004B0B01"/>
    <w:rsid w:val="004B117D"/>
    <w:rsid w:val="004B1588"/>
    <w:rsid w:val="004B202C"/>
    <w:rsid w:val="004B218F"/>
    <w:rsid w:val="004B2327"/>
    <w:rsid w:val="004B26BF"/>
    <w:rsid w:val="004B27CA"/>
    <w:rsid w:val="004B29F7"/>
    <w:rsid w:val="004B2E7C"/>
    <w:rsid w:val="004B31E6"/>
    <w:rsid w:val="004B368C"/>
    <w:rsid w:val="004B3DA6"/>
    <w:rsid w:val="004B4340"/>
    <w:rsid w:val="004B44A6"/>
    <w:rsid w:val="004B44F6"/>
    <w:rsid w:val="004B4630"/>
    <w:rsid w:val="004B4716"/>
    <w:rsid w:val="004B4893"/>
    <w:rsid w:val="004B4B88"/>
    <w:rsid w:val="004B4D7F"/>
    <w:rsid w:val="004B5A9E"/>
    <w:rsid w:val="004B623D"/>
    <w:rsid w:val="004B6757"/>
    <w:rsid w:val="004B6790"/>
    <w:rsid w:val="004B72DA"/>
    <w:rsid w:val="004B7B00"/>
    <w:rsid w:val="004C00EB"/>
    <w:rsid w:val="004C0304"/>
    <w:rsid w:val="004C0A34"/>
    <w:rsid w:val="004C0C17"/>
    <w:rsid w:val="004C0FA8"/>
    <w:rsid w:val="004C109F"/>
    <w:rsid w:val="004C13EA"/>
    <w:rsid w:val="004C1F4E"/>
    <w:rsid w:val="004C22DA"/>
    <w:rsid w:val="004C3702"/>
    <w:rsid w:val="004C3A6E"/>
    <w:rsid w:val="004C3B5A"/>
    <w:rsid w:val="004C3C49"/>
    <w:rsid w:val="004C46B6"/>
    <w:rsid w:val="004C504F"/>
    <w:rsid w:val="004C5FB3"/>
    <w:rsid w:val="004C62BC"/>
    <w:rsid w:val="004C62D8"/>
    <w:rsid w:val="004C68C5"/>
    <w:rsid w:val="004C6A85"/>
    <w:rsid w:val="004C748D"/>
    <w:rsid w:val="004C749B"/>
    <w:rsid w:val="004C74EA"/>
    <w:rsid w:val="004C775A"/>
    <w:rsid w:val="004C77DA"/>
    <w:rsid w:val="004C7C03"/>
    <w:rsid w:val="004C7D24"/>
    <w:rsid w:val="004C7E07"/>
    <w:rsid w:val="004C7F88"/>
    <w:rsid w:val="004D0269"/>
    <w:rsid w:val="004D077E"/>
    <w:rsid w:val="004D1FFF"/>
    <w:rsid w:val="004D24C9"/>
    <w:rsid w:val="004D34AE"/>
    <w:rsid w:val="004D3569"/>
    <w:rsid w:val="004D39B6"/>
    <w:rsid w:val="004D3C1C"/>
    <w:rsid w:val="004D3DDB"/>
    <w:rsid w:val="004D4896"/>
    <w:rsid w:val="004D4A23"/>
    <w:rsid w:val="004D4B74"/>
    <w:rsid w:val="004D4C11"/>
    <w:rsid w:val="004D4F35"/>
    <w:rsid w:val="004D58BC"/>
    <w:rsid w:val="004D5FFB"/>
    <w:rsid w:val="004D60B8"/>
    <w:rsid w:val="004D6776"/>
    <w:rsid w:val="004D6811"/>
    <w:rsid w:val="004D68FC"/>
    <w:rsid w:val="004D6CCF"/>
    <w:rsid w:val="004D6E9B"/>
    <w:rsid w:val="004D72B0"/>
    <w:rsid w:val="004D75E4"/>
    <w:rsid w:val="004D7A33"/>
    <w:rsid w:val="004D7FB9"/>
    <w:rsid w:val="004E0037"/>
    <w:rsid w:val="004E0FCE"/>
    <w:rsid w:val="004E11D2"/>
    <w:rsid w:val="004E17B9"/>
    <w:rsid w:val="004E1B44"/>
    <w:rsid w:val="004E2055"/>
    <w:rsid w:val="004E2101"/>
    <w:rsid w:val="004E2283"/>
    <w:rsid w:val="004E22E7"/>
    <w:rsid w:val="004E2582"/>
    <w:rsid w:val="004E25DB"/>
    <w:rsid w:val="004E28AB"/>
    <w:rsid w:val="004E2988"/>
    <w:rsid w:val="004E2B4C"/>
    <w:rsid w:val="004E30A4"/>
    <w:rsid w:val="004E32F2"/>
    <w:rsid w:val="004E396F"/>
    <w:rsid w:val="004E3A3A"/>
    <w:rsid w:val="004E3BDE"/>
    <w:rsid w:val="004E3DA8"/>
    <w:rsid w:val="004E3E08"/>
    <w:rsid w:val="004E4585"/>
    <w:rsid w:val="004E514B"/>
    <w:rsid w:val="004E61D6"/>
    <w:rsid w:val="004E6866"/>
    <w:rsid w:val="004E6D85"/>
    <w:rsid w:val="004E6D90"/>
    <w:rsid w:val="004E73C4"/>
    <w:rsid w:val="004E75D4"/>
    <w:rsid w:val="004E773D"/>
    <w:rsid w:val="004E7E3F"/>
    <w:rsid w:val="004F0C78"/>
    <w:rsid w:val="004F1020"/>
    <w:rsid w:val="004F1120"/>
    <w:rsid w:val="004F1927"/>
    <w:rsid w:val="004F1B3B"/>
    <w:rsid w:val="004F2149"/>
    <w:rsid w:val="004F237D"/>
    <w:rsid w:val="004F2BE3"/>
    <w:rsid w:val="004F3228"/>
    <w:rsid w:val="004F3B64"/>
    <w:rsid w:val="004F4783"/>
    <w:rsid w:val="004F491A"/>
    <w:rsid w:val="004F5079"/>
    <w:rsid w:val="004F5DDE"/>
    <w:rsid w:val="004F609F"/>
    <w:rsid w:val="004F6319"/>
    <w:rsid w:val="004F6443"/>
    <w:rsid w:val="004F660A"/>
    <w:rsid w:val="004F6DE6"/>
    <w:rsid w:val="004F6E3F"/>
    <w:rsid w:val="004F6FF4"/>
    <w:rsid w:val="004F729C"/>
    <w:rsid w:val="004F7963"/>
    <w:rsid w:val="00500B3B"/>
    <w:rsid w:val="00500F59"/>
    <w:rsid w:val="00500F91"/>
    <w:rsid w:val="00501175"/>
    <w:rsid w:val="0050196F"/>
    <w:rsid w:val="00502014"/>
    <w:rsid w:val="00502363"/>
    <w:rsid w:val="00502371"/>
    <w:rsid w:val="005027B6"/>
    <w:rsid w:val="0050291E"/>
    <w:rsid w:val="0050311D"/>
    <w:rsid w:val="005035BA"/>
    <w:rsid w:val="005036A5"/>
    <w:rsid w:val="00503F99"/>
    <w:rsid w:val="00504632"/>
    <w:rsid w:val="00504E99"/>
    <w:rsid w:val="005051CC"/>
    <w:rsid w:val="00505D89"/>
    <w:rsid w:val="0050684E"/>
    <w:rsid w:val="005077E4"/>
    <w:rsid w:val="00507D8A"/>
    <w:rsid w:val="00507ED8"/>
    <w:rsid w:val="00510B69"/>
    <w:rsid w:val="005112CE"/>
    <w:rsid w:val="00511411"/>
    <w:rsid w:val="005119CB"/>
    <w:rsid w:val="00511AB5"/>
    <w:rsid w:val="00511CC2"/>
    <w:rsid w:val="005121A2"/>
    <w:rsid w:val="005130BC"/>
    <w:rsid w:val="0051321A"/>
    <w:rsid w:val="00513532"/>
    <w:rsid w:val="0051373F"/>
    <w:rsid w:val="00513D6B"/>
    <w:rsid w:val="005140F0"/>
    <w:rsid w:val="00514620"/>
    <w:rsid w:val="005147DC"/>
    <w:rsid w:val="00514AED"/>
    <w:rsid w:val="00514F9D"/>
    <w:rsid w:val="00515242"/>
    <w:rsid w:val="005155D6"/>
    <w:rsid w:val="00515BE8"/>
    <w:rsid w:val="00515CAE"/>
    <w:rsid w:val="00515D53"/>
    <w:rsid w:val="00515D63"/>
    <w:rsid w:val="0051618C"/>
    <w:rsid w:val="0051629C"/>
    <w:rsid w:val="005162BD"/>
    <w:rsid w:val="005162F1"/>
    <w:rsid w:val="00516935"/>
    <w:rsid w:val="0051726D"/>
    <w:rsid w:val="005173C4"/>
    <w:rsid w:val="005175DB"/>
    <w:rsid w:val="00517857"/>
    <w:rsid w:val="005178E6"/>
    <w:rsid w:val="00517E12"/>
    <w:rsid w:val="00517F01"/>
    <w:rsid w:val="00517FF4"/>
    <w:rsid w:val="0052010C"/>
    <w:rsid w:val="005204D6"/>
    <w:rsid w:val="005204EF"/>
    <w:rsid w:val="0052269D"/>
    <w:rsid w:val="00522C10"/>
    <w:rsid w:val="00522EB4"/>
    <w:rsid w:val="00523515"/>
    <w:rsid w:val="00523655"/>
    <w:rsid w:val="00523692"/>
    <w:rsid w:val="005237AF"/>
    <w:rsid w:val="005240F8"/>
    <w:rsid w:val="00524272"/>
    <w:rsid w:val="0052465B"/>
    <w:rsid w:val="00524AD8"/>
    <w:rsid w:val="00524C46"/>
    <w:rsid w:val="00524F3A"/>
    <w:rsid w:val="0052588D"/>
    <w:rsid w:val="005258DF"/>
    <w:rsid w:val="0052596C"/>
    <w:rsid w:val="00525BF7"/>
    <w:rsid w:val="00525D5A"/>
    <w:rsid w:val="00525F25"/>
    <w:rsid w:val="00526196"/>
    <w:rsid w:val="00526228"/>
    <w:rsid w:val="0052638F"/>
    <w:rsid w:val="005270D9"/>
    <w:rsid w:val="00527796"/>
    <w:rsid w:val="005277DD"/>
    <w:rsid w:val="005301F6"/>
    <w:rsid w:val="00530805"/>
    <w:rsid w:val="00530A09"/>
    <w:rsid w:val="00530A71"/>
    <w:rsid w:val="00530DF8"/>
    <w:rsid w:val="00530E26"/>
    <w:rsid w:val="005310F3"/>
    <w:rsid w:val="005312C9"/>
    <w:rsid w:val="0053152F"/>
    <w:rsid w:val="005318B1"/>
    <w:rsid w:val="00531E50"/>
    <w:rsid w:val="00532F38"/>
    <w:rsid w:val="00532F5D"/>
    <w:rsid w:val="00533025"/>
    <w:rsid w:val="0053374B"/>
    <w:rsid w:val="00533DB0"/>
    <w:rsid w:val="005345AD"/>
    <w:rsid w:val="0053502C"/>
    <w:rsid w:val="00535107"/>
    <w:rsid w:val="005352A7"/>
    <w:rsid w:val="00535692"/>
    <w:rsid w:val="00535856"/>
    <w:rsid w:val="00535998"/>
    <w:rsid w:val="00535999"/>
    <w:rsid w:val="00535E78"/>
    <w:rsid w:val="00536263"/>
    <w:rsid w:val="00536288"/>
    <w:rsid w:val="0053691B"/>
    <w:rsid w:val="00536B89"/>
    <w:rsid w:val="00536E3B"/>
    <w:rsid w:val="00536FBA"/>
    <w:rsid w:val="005370D2"/>
    <w:rsid w:val="005371C2"/>
    <w:rsid w:val="00537558"/>
    <w:rsid w:val="00537849"/>
    <w:rsid w:val="00537E38"/>
    <w:rsid w:val="00540214"/>
    <w:rsid w:val="00540247"/>
    <w:rsid w:val="00540965"/>
    <w:rsid w:val="00540A5B"/>
    <w:rsid w:val="00540B58"/>
    <w:rsid w:val="00540FAE"/>
    <w:rsid w:val="005417BE"/>
    <w:rsid w:val="00541C59"/>
    <w:rsid w:val="00541EAD"/>
    <w:rsid w:val="0054247A"/>
    <w:rsid w:val="00542737"/>
    <w:rsid w:val="005427B5"/>
    <w:rsid w:val="00543B85"/>
    <w:rsid w:val="00544279"/>
    <w:rsid w:val="005442FC"/>
    <w:rsid w:val="0054450D"/>
    <w:rsid w:val="00544BFE"/>
    <w:rsid w:val="00544E83"/>
    <w:rsid w:val="00545550"/>
    <w:rsid w:val="005463D1"/>
    <w:rsid w:val="00546478"/>
    <w:rsid w:val="00546841"/>
    <w:rsid w:val="00546AAA"/>
    <w:rsid w:val="005475D0"/>
    <w:rsid w:val="00547C1C"/>
    <w:rsid w:val="005502D4"/>
    <w:rsid w:val="00550689"/>
    <w:rsid w:val="00550AF8"/>
    <w:rsid w:val="00550B81"/>
    <w:rsid w:val="00550F7D"/>
    <w:rsid w:val="00551004"/>
    <w:rsid w:val="005513C7"/>
    <w:rsid w:val="0055166A"/>
    <w:rsid w:val="00551863"/>
    <w:rsid w:val="00552127"/>
    <w:rsid w:val="00552A98"/>
    <w:rsid w:val="005533DB"/>
    <w:rsid w:val="00553DEB"/>
    <w:rsid w:val="00553F11"/>
    <w:rsid w:val="0055496A"/>
    <w:rsid w:val="00554DAD"/>
    <w:rsid w:val="005559A6"/>
    <w:rsid w:val="00555B65"/>
    <w:rsid w:val="005560DC"/>
    <w:rsid w:val="005566B0"/>
    <w:rsid w:val="00556773"/>
    <w:rsid w:val="00556973"/>
    <w:rsid w:val="00556DC2"/>
    <w:rsid w:val="005575F5"/>
    <w:rsid w:val="00557980"/>
    <w:rsid w:val="00557F77"/>
    <w:rsid w:val="00560466"/>
    <w:rsid w:val="00560472"/>
    <w:rsid w:val="00560581"/>
    <w:rsid w:val="00560AD5"/>
    <w:rsid w:val="00560C4D"/>
    <w:rsid w:val="00560E5B"/>
    <w:rsid w:val="0056147B"/>
    <w:rsid w:val="005615F3"/>
    <w:rsid w:val="00561C0A"/>
    <w:rsid w:val="00561C34"/>
    <w:rsid w:val="00561E32"/>
    <w:rsid w:val="005627E2"/>
    <w:rsid w:val="00562838"/>
    <w:rsid w:val="00562895"/>
    <w:rsid w:val="00562A78"/>
    <w:rsid w:val="00562B8C"/>
    <w:rsid w:val="00562E0E"/>
    <w:rsid w:val="005630F9"/>
    <w:rsid w:val="005639A0"/>
    <w:rsid w:val="00563A16"/>
    <w:rsid w:val="00563AC8"/>
    <w:rsid w:val="00564267"/>
    <w:rsid w:val="005642C6"/>
    <w:rsid w:val="005651AA"/>
    <w:rsid w:val="0056534F"/>
    <w:rsid w:val="00565735"/>
    <w:rsid w:val="00565BB5"/>
    <w:rsid w:val="005662D3"/>
    <w:rsid w:val="005663C7"/>
    <w:rsid w:val="00566EA5"/>
    <w:rsid w:val="00567024"/>
    <w:rsid w:val="005670A8"/>
    <w:rsid w:val="00567264"/>
    <w:rsid w:val="00567431"/>
    <w:rsid w:val="00567E29"/>
    <w:rsid w:val="005703AB"/>
    <w:rsid w:val="00570FD8"/>
    <w:rsid w:val="005710ED"/>
    <w:rsid w:val="0057134B"/>
    <w:rsid w:val="00571A64"/>
    <w:rsid w:val="00571C1C"/>
    <w:rsid w:val="00571EF7"/>
    <w:rsid w:val="00571FE0"/>
    <w:rsid w:val="00572501"/>
    <w:rsid w:val="005729FD"/>
    <w:rsid w:val="00572AD2"/>
    <w:rsid w:val="00572BA6"/>
    <w:rsid w:val="00573118"/>
    <w:rsid w:val="005737AD"/>
    <w:rsid w:val="00573E7E"/>
    <w:rsid w:val="00574032"/>
    <w:rsid w:val="0057485D"/>
    <w:rsid w:val="00574915"/>
    <w:rsid w:val="00574B5D"/>
    <w:rsid w:val="00574D6A"/>
    <w:rsid w:val="00574F6D"/>
    <w:rsid w:val="00575B5C"/>
    <w:rsid w:val="005765B2"/>
    <w:rsid w:val="00576CC4"/>
    <w:rsid w:val="00576D26"/>
    <w:rsid w:val="00576E1F"/>
    <w:rsid w:val="005772AF"/>
    <w:rsid w:val="005774B1"/>
    <w:rsid w:val="005778FA"/>
    <w:rsid w:val="00577CE5"/>
    <w:rsid w:val="00577FDB"/>
    <w:rsid w:val="00580065"/>
    <w:rsid w:val="00580351"/>
    <w:rsid w:val="0058036B"/>
    <w:rsid w:val="005808AA"/>
    <w:rsid w:val="0058094B"/>
    <w:rsid w:val="00580ABB"/>
    <w:rsid w:val="00580BCC"/>
    <w:rsid w:val="00580BE1"/>
    <w:rsid w:val="005812C8"/>
    <w:rsid w:val="005813E9"/>
    <w:rsid w:val="00581445"/>
    <w:rsid w:val="00581C23"/>
    <w:rsid w:val="0058211E"/>
    <w:rsid w:val="00582249"/>
    <w:rsid w:val="005828CB"/>
    <w:rsid w:val="005829E0"/>
    <w:rsid w:val="0058338A"/>
    <w:rsid w:val="00583BCC"/>
    <w:rsid w:val="00583E66"/>
    <w:rsid w:val="005843A7"/>
    <w:rsid w:val="00584519"/>
    <w:rsid w:val="0058485D"/>
    <w:rsid w:val="0058569B"/>
    <w:rsid w:val="0058574D"/>
    <w:rsid w:val="005858B0"/>
    <w:rsid w:val="005860CA"/>
    <w:rsid w:val="005862F4"/>
    <w:rsid w:val="00586403"/>
    <w:rsid w:val="00586EEE"/>
    <w:rsid w:val="00586F1A"/>
    <w:rsid w:val="0058702A"/>
    <w:rsid w:val="00590627"/>
    <w:rsid w:val="00590E62"/>
    <w:rsid w:val="005910AA"/>
    <w:rsid w:val="005912FC"/>
    <w:rsid w:val="00592F3D"/>
    <w:rsid w:val="00592F6A"/>
    <w:rsid w:val="00593AE9"/>
    <w:rsid w:val="00593F6A"/>
    <w:rsid w:val="00594465"/>
    <w:rsid w:val="005946EC"/>
    <w:rsid w:val="005952BC"/>
    <w:rsid w:val="00595429"/>
    <w:rsid w:val="00595517"/>
    <w:rsid w:val="00595673"/>
    <w:rsid w:val="00595D65"/>
    <w:rsid w:val="005966AA"/>
    <w:rsid w:val="005967BD"/>
    <w:rsid w:val="00596915"/>
    <w:rsid w:val="00596A73"/>
    <w:rsid w:val="00596A79"/>
    <w:rsid w:val="00596B82"/>
    <w:rsid w:val="00596BC4"/>
    <w:rsid w:val="00596D76"/>
    <w:rsid w:val="00596E76"/>
    <w:rsid w:val="005971BC"/>
    <w:rsid w:val="00597226"/>
    <w:rsid w:val="005974D2"/>
    <w:rsid w:val="00597923"/>
    <w:rsid w:val="00597DAB"/>
    <w:rsid w:val="005A02F2"/>
    <w:rsid w:val="005A0468"/>
    <w:rsid w:val="005A07DF"/>
    <w:rsid w:val="005A0881"/>
    <w:rsid w:val="005A09CA"/>
    <w:rsid w:val="005A0BF2"/>
    <w:rsid w:val="005A0BFA"/>
    <w:rsid w:val="005A0DF2"/>
    <w:rsid w:val="005A0E13"/>
    <w:rsid w:val="005A1150"/>
    <w:rsid w:val="005A1525"/>
    <w:rsid w:val="005A1CCF"/>
    <w:rsid w:val="005A268C"/>
    <w:rsid w:val="005A2D10"/>
    <w:rsid w:val="005A2EA3"/>
    <w:rsid w:val="005A30BD"/>
    <w:rsid w:val="005A3318"/>
    <w:rsid w:val="005A3A3F"/>
    <w:rsid w:val="005A412C"/>
    <w:rsid w:val="005A44A7"/>
    <w:rsid w:val="005A48C8"/>
    <w:rsid w:val="005A4AC8"/>
    <w:rsid w:val="005A4C68"/>
    <w:rsid w:val="005A5239"/>
    <w:rsid w:val="005A52BF"/>
    <w:rsid w:val="005A54EC"/>
    <w:rsid w:val="005A5897"/>
    <w:rsid w:val="005A589F"/>
    <w:rsid w:val="005A5AE4"/>
    <w:rsid w:val="005A5C9F"/>
    <w:rsid w:val="005A6515"/>
    <w:rsid w:val="005A6E59"/>
    <w:rsid w:val="005A75A1"/>
    <w:rsid w:val="005A78C8"/>
    <w:rsid w:val="005A7A9B"/>
    <w:rsid w:val="005A7B1D"/>
    <w:rsid w:val="005A7EBF"/>
    <w:rsid w:val="005B0234"/>
    <w:rsid w:val="005B0294"/>
    <w:rsid w:val="005B033F"/>
    <w:rsid w:val="005B06E4"/>
    <w:rsid w:val="005B0C2C"/>
    <w:rsid w:val="005B1082"/>
    <w:rsid w:val="005B18CE"/>
    <w:rsid w:val="005B1B4D"/>
    <w:rsid w:val="005B1F89"/>
    <w:rsid w:val="005B24E4"/>
    <w:rsid w:val="005B2D2C"/>
    <w:rsid w:val="005B2DEB"/>
    <w:rsid w:val="005B2EB6"/>
    <w:rsid w:val="005B2EFC"/>
    <w:rsid w:val="005B395A"/>
    <w:rsid w:val="005B39BC"/>
    <w:rsid w:val="005B4D37"/>
    <w:rsid w:val="005B4F0F"/>
    <w:rsid w:val="005B5554"/>
    <w:rsid w:val="005B5A4B"/>
    <w:rsid w:val="005B63DE"/>
    <w:rsid w:val="005B63FB"/>
    <w:rsid w:val="005B6C03"/>
    <w:rsid w:val="005B6CC7"/>
    <w:rsid w:val="005B73CA"/>
    <w:rsid w:val="005B751E"/>
    <w:rsid w:val="005B77C3"/>
    <w:rsid w:val="005B7F26"/>
    <w:rsid w:val="005C0314"/>
    <w:rsid w:val="005C076B"/>
    <w:rsid w:val="005C1514"/>
    <w:rsid w:val="005C1603"/>
    <w:rsid w:val="005C1D29"/>
    <w:rsid w:val="005C21E6"/>
    <w:rsid w:val="005C2FC2"/>
    <w:rsid w:val="005C3542"/>
    <w:rsid w:val="005C3697"/>
    <w:rsid w:val="005C3DC5"/>
    <w:rsid w:val="005C3EDC"/>
    <w:rsid w:val="005C4151"/>
    <w:rsid w:val="005C4179"/>
    <w:rsid w:val="005C4813"/>
    <w:rsid w:val="005C4BFE"/>
    <w:rsid w:val="005C4CF7"/>
    <w:rsid w:val="005C4E16"/>
    <w:rsid w:val="005C4E67"/>
    <w:rsid w:val="005C556D"/>
    <w:rsid w:val="005C5579"/>
    <w:rsid w:val="005C55E5"/>
    <w:rsid w:val="005C5877"/>
    <w:rsid w:val="005C6394"/>
    <w:rsid w:val="005C6566"/>
    <w:rsid w:val="005C6585"/>
    <w:rsid w:val="005C65B3"/>
    <w:rsid w:val="005C6CB1"/>
    <w:rsid w:val="005C6F50"/>
    <w:rsid w:val="005C74C5"/>
    <w:rsid w:val="005C78AC"/>
    <w:rsid w:val="005D046F"/>
    <w:rsid w:val="005D0786"/>
    <w:rsid w:val="005D0DDF"/>
    <w:rsid w:val="005D0E25"/>
    <w:rsid w:val="005D15F0"/>
    <w:rsid w:val="005D1630"/>
    <w:rsid w:val="005D183E"/>
    <w:rsid w:val="005D1857"/>
    <w:rsid w:val="005D22F3"/>
    <w:rsid w:val="005D263C"/>
    <w:rsid w:val="005D304C"/>
    <w:rsid w:val="005D3A2C"/>
    <w:rsid w:val="005D3E01"/>
    <w:rsid w:val="005D3EF3"/>
    <w:rsid w:val="005D42E3"/>
    <w:rsid w:val="005D46EA"/>
    <w:rsid w:val="005D59E7"/>
    <w:rsid w:val="005D61D5"/>
    <w:rsid w:val="005D6885"/>
    <w:rsid w:val="005D68E6"/>
    <w:rsid w:val="005D68EC"/>
    <w:rsid w:val="005D6AE4"/>
    <w:rsid w:val="005D7448"/>
    <w:rsid w:val="005E036C"/>
    <w:rsid w:val="005E0640"/>
    <w:rsid w:val="005E0E93"/>
    <w:rsid w:val="005E0F15"/>
    <w:rsid w:val="005E14BA"/>
    <w:rsid w:val="005E1C90"/>
    <w:rsid w:val="005E1D46"/>
    <w:rsid w:val="005E20BA"/>
    <w:rsid w:val="005E262C"/>
    <w:rsid w:val="005E267D"/>
    <w:rsid w:val="005E343A"/>
    <w:rsid w:val="005E3543"/>
    <w:rsid w:val="005E38D8"/>
    <w:rsid w:val="005E3E29"/>
    <w:rsid w:val="005E3E2D"/>
    <w:rsid w:val="005E3EEC"/>
    <w:rsid w:val="005E4698"/>
    <w:rsid w:val="005E4F10"/>
    <w:rsid w:val="005E50EA"/>
    <w:rsid w:val="005E5568"/>
    <w:rsid w:val="005E567E"/>
    <w:rsid w:val="005E595F"/>
    <w:rsid w:val="005E59EB"/>
    <w:rsid w:val="005E5A48"/>
    <w:rsid w:val="005E6605"/>
    <w:rsid w:val="005E6E59"/>
    <w:rsid w:val="005E72A8"/>
    <w:rsid w:val="005E72CE"/>
    <w:rsid w:val="005E7A94"/>
    <w:rsid w:val="005E7B08"/>
    <w:rsid w:val="005E7BFE"/>
    <w:rsid w:val="005E7DAD"/>
    <w:rsid w:val="005E7FC4"/>
    <w:rsid w:val="005E7FCF"/>
    <w:rsid w:val="005F039A"/>
    <w:rsid w:val="005F06E7"/>
    <w:rsid w:val="005F073C"/>
    <w:rsid w:val="005F0A46"/>
    <w:rsid w:val="005F13E3"/>
    <w:rsid w:val="005F1D06"/>
    <w:rsid w:val="005F2176"/>
    <w:rsid w:val="005F2585"/>
    <w:rsid w:val="005F2887"/>
    <w:rsid w:val="005F2904"/>
    <w:rsid w:val="005F403C"/>
    <w:rsid w:val="005F4387"/>
    <w:rsid w:val="005F4917"/>
    <w:rsid w:val="005F499C"/>
    <w:rsid w:val="005F4B08"/>
    <w:rsid w:val="005F4F20"/>
    <w:rsid w:val="005F5061"/>
    <w:rsid w:val="005F5719"/>
    <w:rsid w:val="005F5FDD"/>
    <w:rsid w:val="005F6672"/>
    <w:rsid w:val="005F68FE"/>
    <w:rsid w:val="005F69FC"/>
    <w:rsid w:val="005F7418"/>
    <w:rsid w:val="005F7738"/>
    <w:rsid w:val="005F7E83"/>
    <w:rsid w:val="006004C5"/>
    <w:rsid w:val="00600A0E"/>
    <w:rsid w:val="00600BBB"/>
    <w:rsid w:val="00600CBE"/>
    <w:rsid w:val="00600EEF"/>
    <w:rsid w:val="00601F06"/>
    <w:rsid w:val="00601F08"/>
    <w:rsid w:val="00602224"/>
    <w:rsid w:val="006028C3"/>
    <w:rsid w:val="00602C41"/>
    <w:rsid w:val="00602C45"/>
    <w:rsid w:val="00602C78"/>
    <w:rsid w:val="00602F92"/>
    <w:rsid w:val="006030F7"/>
    <w:rsid w:val="0060315A"/>
    <w:rsid w:val="00603176"/>
    <w:rsid w:val="00603772"/>
    <w:rsid w:val="00603C4B"/>
    <w:rsid w:val="006041EC"/>
    <w:rsid w:val="006042C5"/>
    <w:rsid w:val="00604753"/>
    <w:rsid w:val="0060494E"/>
    <w:rsid w:val="0060496D"/>
    <w:rsid w:val="00604DDF"/>
    <w:rsid w:val="0060518C"/>
    <w:rsid w:val="006056E5"/>
    <w:rsid w:val="00605961"/>
    <w:rsid w:val="00606B22"/>
    <w:rsid w:val="00606E53"/>
    <w:rsid w:val="006070CA"/>
    <w:rsid w:val="00607115"/>
    <w:rsid w:val="00607564"/>
    <w:rsid w:val="0060765C"/>
    <w:rsid w:val="00607661"/>
    <w:rsid w:val="006076CE"/>
    <w:rsid w:val="0061015D"/>
    <w:rsid w:val="00610B73"/>
    <w:rsid w:val="00610C38"/>
    <w:rsid w:val="00610DDA"/>
    <w:rsid w:val="006111CA"/>
    <w:rsid w:val="006112DA"/>
    <w:rsid w:val="00612159"/>
    <w:rsid w:val="006123AC"/>
    <w:rsid w:val="006128F2"/>
    <w:rsid w:val="00612DE7"/>
    <w:rsid w:val="00612E4E"/>
    <w:rsid w:val="006130F1"/>
    <w:rsid w:val="0061397E"/>
    <w:rsid w:val="00613B37"/>
    <w:rsid w:val="00613C78"/>
    <w:rsid w:val="00613DB2"/>
    <w:rsid w:val="00613DCD"/>
    <w:rsid w:val="00613EA6"/>
    <w:rsid w:val="00613F76"/>
    <w:rsid w:val="00613F77"/>
    <w:rsid w:val="00615287"/>
    <w:rsid w:val="0061567B"/>
    <w:rsid w:val="006159D9"/>
    <w:rsid w:val="00615AF4"/>
    <w:rsid w:val="00615C77"/>
    <w:rsid w:val="00615D2A"/>
    <w:rsid w:val="00615E6B"/>
    <w:rsid w:val="00616871"/>
    <w:rsid w:val="00616D18"/>
    <w:rsid w:val="006170EE"/>
    <w:rsid w:val="0061730D"/>
    <w:rsid w:val="00617A75"/>
    <w:rsid w:val="00617E2F"/>
    <w:rsid w:val="0062007C"/>
    <w:rsid w:val="00620582"/>
    <w:rsid w:val="00620D2B"/>
    <w:rsid w:val="00620D78"/>
    <w:rsid w:val="00620E60"/>
    <w:rsid w:val="00620F9E"/>
    <w:rsid w:val="00621429"/>
    <w:rsid w:val="006222D8"/>
    <w:rsid w:val="006224EC"/>
    <w:rsid w:val="00622656"/>
    <w:rsid w:val="006228DB"/>
    <w:rsid w:val="0062294B"/>
    <w:rsid w:val="0062301D"/>
    <w:rsid w:val="006235AE"/>
    <w:rsid w:val="0062365D"/>
    <w:rsid w:val="00623729"/>
    <w:rsid w:val="00623AEE"/>
    <w:rsid w:val="00623D9F"/>
    <w:rsid w:val="00623EB7"/>
    <w:rsid w:val="0062403F"/>
    <w:rsid w:val="006241AB"/>
    <w:rsid w:val="00624DDE"/>
    <w:rsid w:val="00625CFF"/>
    <w:rsid w:val="00625F6D"/>
    <w:rsid w:val="006263FA"/>
    <w:rsid w:val="00626A75"/>
    <w:rsid w:val="00626DE3"/>
    <w:rsid w:val="00627138"/>
    <w:rsid w:val="00627737"/>
    <w:rsid w:val="006277D0"/>
    <w:rsid w:val="00627D9C"/>
    <w:rsid w:val="0063035C"/>
    <w:rsid w:val="0063051A"/>
    <w:rsid w:val="006316B8"/>
    <w:rsid w:val="00631CD6"/>
    <w:rsid w:val="00631E75"/>
    <w:rsid w:val="0063200E"/>
    <w:rsid w:val="006322CB"/>
    <w:rsid w:val="006323F1"/>
    <w:rsid w:val="00632469"/>
    <w:rsid w:val="00632583"/>
    <w:rsid w:val="006326B4"/>
    <w:rsid w:val="00632E69"/>
    <w:rsid w:val="00633148"/>
    <w:rsid w:val="006338BE"/>
    <w:rsid w:val="00633F72"/>
    <w:rsid w:val="00634241"/>
    <w:rsid w:val="006342BA"/>
    <w:rsid w:val="0063440B"/>
    <w:rsid w:val="0063491A"/>
    <w:rsid w:val="0063492D"/>
    <w:rsid w:val="00634CD7"/>
    <w:rsid w:val="006351C1"/>
    <w:rsid w:val="0063542B"/>
    <w:rsid w:val="00635971"/>
    <w:rsid w:val="00635A47"/>
    <w:rsid w:val="0063623D"/>
    <w:rsid w:val="00636650"/>
    <w:rsid w:val="006374D7"/>
    <w:rsid w:val="0063761F"/>
    <w:rsid w:val="00637AB4"/>
    <w:rsid w:val="00640117"/>
    <w:rsid w:val="0064049C"/>
    <w:rsid w:val="006404D4"/>
    <w:rsid w:val="006406B2"/>
    <w:rsid w:val="006406CF"/>
    <w:rsid w:val="00640907"/>
    <w:rsid w:val="006414E4"/>
    <w:rsid w:val="006418EC"/>
    <w:rsid w:val="00641A3F"/>
    <w:rsid w:val="00641AE6"/>
    <w:rsid w:val="00641BD4"/>
    <w:rsid w:val="00641CB3"/>
    <w:rsid w:val="00642413"/>
    <w:rsid w:val="006425AA"/>
    <w:rsid w:val="0064293B"/>
    <w:rsid w:val="00642A99"/>
    <w:rsid w:val="006434C5"/>
    <w:rsid w:val="00644372"/>
    <w:rsid w:val="006444DD"/>
    <w:rsid w:val="006446A2"/>
    <w:rsid w:val="0064523A"/>
    <w:rsid w:val="00645AD7"/>
    <w:rsid w:val="006461B7"/>
    <w:rsid w:val="006463FF"/>
    <w:rsid w:val="00646C18"/>
    <w:rsid w:val="00646D10"/>
    <w:rsid w:val="006472A4"/>
    <w:rsid w:val="0065000D"/>
    <w:rsid w:val="006506EE"/>
    <w:rsid w:val="0065076E"/>
    <w:rsid w:val="006510F2"/>
    <w:rsid w:val="006511A9"/>
    <w:rsid w:val="006517AC"/>
    <w:rsid w:val="006519F7"/>
    <w:rsid w:val="00651C81"/>
    <w:rsid w:val="00651E41"/>
    <w:rsid w:val="006520DD"/>
    <w:rsid w:val="006521DA"/>
    <w:rsid w:val="00653DC1"/>
    <w:rsid w:val="00653F56"/>
    <w:rsid w:val="0065454D"/>
    <w:rsid w:val="00655082"/>
    <w:rsid w:val="006551B4"/>
    <w:rsid w:val="00655535"/>
    <w:rsid w:val="006557A9"/>
    <w:rsid w:val="00655927"/>
    <w:rsid w:val="00656B27"/>
    <w:rsid w:val="00656CE6"/>
    <w:rsid w:val="00656E75"/>
    <w:rsid w:val="00656E99"/>
    <w:rsid w:val="00657921"/>
    <w:rsid w:val="00657CED"/>
    <w:rsid w:val="006600C2"/>
    <w:rsid w:val="00660351"/>
    <w:rsid w:val="006606B1"/>
    <w:rsid w:val="006606C3"/>
    <w:rsid w:val="00660A97"/>
    <w:rsid w:val="00660F53"/>
    <w:rsid w:val="006613A9"/>
    <w:rsid w:val="00661864"/>
    <w:rsid w:val="00661938"/>
    <w:rsid w:val="00661A0A"/>
    <w:rsid w:val="00661C59"/>
    <w:rsid w:val="0066228B"/>
    <w:rsid w:val="00662646"/>
    <w:rsid w:val="0066283E"/>
    <w:rsid w:val="00662A2B"/>
    <w:rsid w:val="00662BFE"/>
    <w:rsid w:val="0066309A"/>
    <w:rsid w:val="006634FA"/>
    <w:rsid w:val="00663C79"/>
    <w:rsid w:val="006642FA"/>
    <w:rsid w:val="0066486B"/>
    <w:rsid w:val="006649A2"/>
    <w:rsid w:val="00664C29"/>
    <w:rsid w:val="00664CD6"/>
    <w:rsid w:val="006654F3"/>
    <w:rsid w:val="00665B89"/>
    <w:rsid w:val="00665CCA"/>
    <w:rsid w:val="00666761"/>
    <w:rsid w:val="00666AA7"/>
    <w:rsid w:val="00666AD7"/>
    <w:rsid w:val="00666CAC"/>
    <w:rsid w:val="00666D33"/>
    <w:rsid w:val="0066750F"/>
    <w:rsid w:val="00667882"/>
    <w:rsid w:val="00667A2D"/>
    <w:rsid w:val="00667C5A"/>
    <w:rsid w:val="006702C4"/>
    <w:rsid w:val="00670902"/>
    <w:rsid w:val="00670CDB"/>
    <w:rsid w:val="00670E26"/>
    <w:rsid w:val="00670EAF"/>
    <w:rsid w:val="006714B9"/>
    <w:rsid w:val="00671672"/>
    <w:rsid w:val="006725B3"/>
    <w:rsid w:val="00672FF7"/>
    <w:rsid w:val="006730A4"/>
    <w:rsid w:val="0067365D"/>
    <w:rsid w:val="00673DD1"/>
    <w:rsid w:val="00674226"/>
    <w:rsid w:val="00674293"/>
    <w:rsid w:val="00674D08"/>
    <w:rsid w:val="006752B0"/>
    <w:rsid w:val="006754A9"/>
    <w:rsid w:val="006757EC"/>
    <w:rsid w:val="00675CD6"/>
    <w:rsid w:val="0067636E"/>
    <w:rsid w:val="00676414"/>
    <w:rsid w:val="00676610"/>
    <w:rsid w:val="00676A00"/>
    <w:rsid w:val="00676E3A"/>
    <w:rsid w:val="00677548"/>
    <w:rsid w:val="00677642"/>
    <w:rsid w:val="00677797"/>
    <w:rsid w:val="00677886"/>
    <w:rsid w:val="00677C14"/>
    <w:rsid w:val="00677FE1"/>
    <w:rsid w:val="006806E6"/>
    <w:rsid w:val="0068070E"/>
    <w:rsid w:val="00680CB0"/>
    <w:rsid w:val="006811D8"/>
    <w:rsid w:val="0068121A"/>
    <w:rsid w:val="006812D2"/>
    <w:rsid w:val="00681311"/>
    <w:rsid w:val="006814EB"/>
    <w:rsid w:val="00681767"/>
    <w:rsid w:val="00681F1F"/>
    <w:rsid w:val="00681FDA"/>
    <w:rsid w:val="0068215E"/>
    <w:rsid w:val="0068249C"/>
    <w:rsid w:val="006827E1"/>
    <w:rsid w:val="00682D7E"/>
    <w:rsid w:val="00682E66"/>
    <w:rsid w:val="00682F6C"/>
    <w:rsid w:val="00683304"/>
    <w:rsid w:val="00683391"/>
    <w:rsid w:val="006837CE"/>
    <w:rsid w:val="00683832"/>
    <w:rsid w:val="00683AC7"/>
    <w:rsid w:val="006843A5"/>
    <w:rsid w:val="006844F5"/>
    <w:rsid w:val="00684926"/>
    <w:rsid w:val="00684B45"/>
    <w:rsid w:val="00684C8C"/>
    <w:rsid w:val="00684E50"/>
    <w:rsid w:val="00685D4B"/>
    <w:rsid w:val="00685D97"/>
    <w:rsid w:val="00685DE3"/>
    <w:rsid w:val="00685ECE"/>
    <w:rsid w:val="00685F02"/>
    <w:rsid w:val="006868C0"/>
    <w:rsid w:val="0068695A"/>
    <w:rsid w:val="0068704B"/>
    <w:rsid w:val="00687394"/>
    <w:rsid w:val="006900C1"/>
    <w:rsid w:val="00690613"/>
    <w:rsid w:val="0069077E"/>
    <w:rsid w:val="006907DD"/>
    <w:rsid w:val="00690838"/>
    <w:rsid w:val="00690AFD"/>
    <w:rsid w:val="0069122C"/>
    <w:rsid w:val="006915BA"/>
    <w:rsid w:val="006915DF"/>
    <w:rsid w:val="00691B40"/>
    <w:rsid w:val="00691B53"/>
    <w:rsid w:val="006922E1"/>
    <w:rsid w:val="00693392"/>
    <w:rsid w:val="00693676"/>
    <w:rsid w:val="00693AA8"/>
    <w:rsid w:val="00693EA6"/>
    <w:rsid w:val="00693F06"/>
    <w:rsid w:val="00694AAE"/>
    <w:rsid w:val="00694D08"/>
    <w:rsid w:val="006950EF"/>
    <w:rsid w:val="00695206"/>
    <w:rsid w:val="006953F7"/>
    <w:rsid w:val="00695D39"/>
    <w:rsid w:val="0069625B"/>
    <w:rsid w:val="0069630E"/>
    <w:rsid w:val="00697119"/>
    <w:rsid w:val="0069720B"/>
    <w:rsid w:val="006972F8"/>
    <w:rsid w:val="0069766B"/>
    <w:rsid w:val="006976E2"/>
    <w:rsid w:val="006A040D"/>
    <w:rsid w:val="006A0867"/>
    <w:rsid w:val="006A0979"/>
    <w:rsid w:val="006A14EC"/>
    <w:rsid w:val="006A1519"/>
    <w:rsid w:val="006A15E6"/>
    <w:rsid w:val="006A1C43"/>
    <w:rsid w:val="006A1CD0"/>
    <w:rsid w:val="006A29DA"/>
    <w:rsid w:val="006A2B3E"/>
    <w:rsid w:val="006A2EF5"/>
    <w:rsid w:val="006A3BD8"/>
    <w:rsid w:val="006A3DB4"/>
    <w:rsid w:val="006A3EC4"/>
    <w:rsid w:val="006A4433"/>
    <w:rsid w:val="006A45ED"/>
    <w:rsid w:val="006A5049"/>
    <w:rsid w:val="006A57FA"/>
    <w:rsid w:val="006A5848"/>
    <w:rsid w:val="006A5911"/>
    <w:rsid w:val="006A5CB1"/>
    <w:rsid w:val="006A5FC0"/>
    <w:rsid w:val="006A68F4"/>
    <w:rsid w:val="006A696F"/>
    <w:rsid w:val="006A6ED1"/>
    <w:rsid w:val="006A6F5C"/>
    <w:rsid w:val="006A706D"/>
    <w:rsid w:val="006A70EC"/>
    <w:rsid w:val="006A752C"/>
    <w:rsid w:val="006A7633"/>
    <w:rsid w:val="006A7A8B"/>
    <w:rsid w:val="006A7C8B"/>
    <w:rsid w:val="006B0032"/>
    <w:rsid w:val="006B004F"/>
    <w:rsid w:val="006B018F"/>
    <w:rsid w:val="006B0BFF"/>
    <w:rsid w:val="006B1959"/>
    <w:rsid w:val="006B1BC8"/>
    <w:rsid w:val="006B1CFE"/>
    <w:rsid w:val="006B1F7B"/>
    <w:rsid w:val="006B207E"/>
    <w:rsid w:val="006B212B"/>
    <w:rsid w:val="006B219F"/>
    <w:rsid w:val="006B2608"/>
    <w:rsid w:val="006B2FDA"/>
    <w:rsid w:val="006B38FD"/>
    <w:rsid w:val="006B3BE4"/>
    <w:rsid w:val="006B3C86"/>
    <w:rsid w:val="006B463E"/>
    <w:rsid w:val="006B526A"/>
    <w:rsid w:val="006B5502"/>
    <w:rsid w:val="006B55B0"/>
    <w:rsid w:val="006B5765"/>
    <w:rsid w:val="006B58EF"/>
    <w:rsid w:val="006B5D0C"/>
    <w:rsid w:val="006B6426"/>
    <w:rsid w:val="006B6A79"/>
    <w:rsid w:val="006B6BF2"/>
    <w:rsid w:val="006B6CB3"/>
    <w:rsid w:val="006C0096"/>
    <w:rsid w:val="006C0306"/>
    <w:rsid w:val="006C1000"/>
    <w:rsid w:val="006C1610"/>
    <w:rsid w:val="006C18A2"/>
    <w:rsid w:val="006C19AB"/>
    <w:rsid w:val="006C19AC"/>
    <w:rsid w:val="006C1A5E"/>
    <w:rsid w:val="006C1E9B"/>
    <w:rsid w:val="006C204D"/>
    <w:rsid w:val="006C22ED"/>
    <w:rsid w:val="006C235D"/>
    <w:rsid w:val="006C2368"/>
    <w:rsid w:val="006C2613"/>
    <w:rsid w:val="006C30CF"/>
    <w:rsid w:val="006C34E4"/>
    <w:rsid w:val="006C3527"/>
    <w:rsid w:val="006C36CD"/>
    <w:rsid w:val="006C38CB"/>
    <w:rsid w:val="006C3BEA"/>
    <w:rsid w:val="006C3D74"/>
    <w:rsid w:val="006C3F40"/>
    <w:rsid w:val="006C4133"/>
    <w:rsid w:val="006C5074"/>
    <w:rsid w:val="006C5267"/>
    <w:rsid w:val="006C57C5"/>
    <w:rsid w:val="006C5CE9"/>
    <w:rsid w:val="006C5F3B"/>
    <w:rsid w:val="006C6400"/>
    <w:rsid w:val="006C6C41"/>
    <w:rsid w:val="006C6E76"/>
    <w:rsid w:val="006C6F0F"/>
    <w:rsid w:val="006C725B"/>
    <w:rsid w:val="006C735F"/>
    <w:rsid w:val="006C7379"/>
    <w:rsid w:val="006C73DD"/>
    <w:rsid w:val="006C7EEA"/>
    <w:rsid w:val="006D0002"/>
    <w:rsid w:val="006D02E1"/>
    <w:rsid w:val="006D04A0"/>
    <w:rsid w:val="006D05EE"/>
    <w:rsid w:val="006D0708"/>
    <w:rsid w:val="006D0740"/>
    <w:rsid w:val="006D0963"/>
    <w:rsid w:val="006D0B57"/>
    <w:rsid w:val="006D14F4"/>
    <w:rsid w:val="006D19A1"/>
    <w:rsid w:val="006D20D1"/>
    <w:rsid w:val="006D21CC"/>
    <w:rsid w:val="006D24D4"/>
    <w:rsid w:val="006D2759"/>
    <w:rsid w:val="006D2928"/>
    <w:rsid w:val="006D47A0"/>
    <w:rsid w:val="006D540B"/>
    <w:rsid w:val="006D589F"/>
    <w:rsid w:val="006D5A38"/>
    <w:rsid w:val="006D6086"/>
    <w:rsid w:val="006D6122"/>
    <w:rsid w:val="006D63EC"/>
    <w:rsid w:val="006D7001"/>
    <w:rsid w:val="006D71C6"/>
    <w:rsid w:val="006D727A"/>
    <w:rsid w:val="006D72C3"/>
    <w:rsid w:val="006D739D"/>
    <w:rsid w:val="006D7659"/>
    <w:rsid w:val="006D7A7B"/>
    <w:rsid w:val="006E0465"/>
    <w:rsid w:val="006E06E6"/>
    <w:rsid w:val="006E08C0"/>
    <w:rsid w:val="006E0E1C"/>
    <w:rsid w:val="006E19AB"/>
    <w:rsid w:val="006E1B0B"/>
    <w:rsid w:val="006E1B99"/>
    <w:rsid w:val="006E1D78"/>
    <w:rsid w:val="006E22E0"/>
    <w:rsid w:val="006E27D7"/>
    <w:rsid w:val="006E27FB"/>
    <w:rsid w:val="006E294B"/>
    <w:rsid w:val="006E29C6"/>
    <w:rsid w:val="006E3121"/>
    <w:rsid w:val="006E3294"/>
    <w:rsid w:val="006E35C3"/>
    <w:rsid w:val="006E3A3E"/>
    <w:rsid w:val="006E3BCD"/>
    <w:rsid w:val="006E3C8C"/>
    <w:rsid w:val="006E3D80"/>
    <w:rsid w:val="006E3F43"/>
    <w:rsid w:val="006E41E9"/>
    <w:rsid w:val="006E50F3"/>
    <w:rsid w:val="006E5124"/>
    <w:rsid w:val="006E52C6"/>
    <w:rsid w:val="006E54F9"/>
    <w:rsid w:val="006E663A"/>
    <w:rsid w:val="006E7102"/>
    <w:rsid w:val="006E71DB"/>
    <w:rsid w:val="006E7D83"/>
    <w:rsid w:val="006E7E8B"/>
    <w:rsid w:val="006F00DB"/>
    <w:rsid w:val="006F036A"/>
    <w:rsid w:val="006F050D"/>
    <w:rsid w:val="006F1414"/>
    <w:rsid w:val="006F1670"/>
    <w:rsid w:val="006F1824"/>
    <w:rsid w:val="006F18BE"/>
    <w:rsid w:val="006F18DC"/>
    <w:rsid w:val="006F2A50"/>
    <w:rsid w:val="006F2ADF"/>
    <w:rsid w:val="006F2CF5"/>
    <w:rsid w:val="006F2D14"/>
    <w:rsid w:val="006F2DB5"/>
    <w:rsid w:val="006F3ABA"/>
    <w:rsid w:val="006F4049"/>
    <w:rsid w:val="006F4DEF"/>
    <w:rsid w:val="006F5310"/>
    <w:rsid w:val="006F5D88"/>
    <w:rsid w:val="006F5F5E"/>
    <w:rsid w:val="006F6087"/>
    <w:rsid w:val="006F632E"/>
    <w:rsid w:val="006F6BB5"/>
    <w:rsid w:val="006F6C75"/>
    <w:rsid w:val="006F7133"/>
    <w:rsid w:val="006F7230"/>
    <w:rsid w:val="006F7381"/>
    <w:rsid w:val="006F7848"/>
    <w:rsid w:val="006F7D09"/>
    <w:rsid w:val="006F7F87"/>
    <w:rsid w:val="00700B7C"/>
    <w:rsid w:val="00700DB7"/>
    <w:rsid w:val="0070192F"/>
    <w:rsid w:val="00702023"/>
    <w:rsid w:val="00702BCE"/>
    <w:rsid w:val="00702C06"/>
    <w:rsid w:val="00702CD0"/>
    <w:rsid w:val="00702CDE"/>
    <w:rsid w:val="00703552"/>
    <w:rsid w:val="0070358F"/>
    <w:rsid w:val="00703F88"/>
    <w:rsid w:val="007040D5"/>
    <w:rsid w:val="007049AB"/>
    <w:rsid w:val="00704D82"/>
    <w:rsid w:val="00704DF4"/>
    <w:rsid w:val="00705025"/>
    <w:rsid w:val="00705911"/>
    <w:rsid w:val="00705CBA"/>
    <w:rsid w:val="00705E44"/>
    <w:rsid w:val="00705E7A"/>
    <w:rsid w:val="007062B3"/>
    <w:rsid w:val="0070659B"/>
    <w:rsid w:val="007065E6"/>
    <w:rsid w:val="00706854"/>
    <w:rsid w:val="00706B9B"/>
    <w:rsid w:val="00706CBD"/>
    <w:rsid w:val="00707324"/>
    <w:rsid w:val="007075B5"/>
    <w:rsid w:val="00707A23"/>
    <w:rsid w:val="00707B45"/>
    <w:rsid w:val="00710575"/>
    <w:rsid w:val="007105CD"/>
    <w:rsid w:val="0071082A"/>
    <w:rsid w:val="00710DB5"/>
    <w:rsid w:val="00710E46"/>
    <w:rsid w:val="00710F1A"/>
    <w:rsid w:val="007117E1"/>
    <w:rsid w:val="0071213E"/>
    <w:rsid w:val="00712184"/>
    <w:rsid w:val="007129A5"/>
    <w:rsid w:val="00712BF7"/>
    <w:rsid w:val="00712C1C"/>
    <w:rsid w:val="00712C5E"/>
    <w:rsid w:val="00712DFA"/>
    <w:rsid w:val="0071336D"/>
    <w:rsid w:val="0071365F"/>
    <w:rsid w:val="007139A1"/>
    <w:rsid w:val="007139D7"/>
    <w:rsid w:val="00713A2E"/>
    <w:rsid w:val="00713D5F"/>
    <w:rsid w:val="00713E57"/>
    <w:rsid w:val="00714420"/>
    <w:rsid w:val="00714C50"/>
    <w:rsid w:val="00714D65"/>
    <w:rsid w:val="00714DBB"/>
    <w:rsid w:val="00714FF5"/>
    <w:rsid w:val="00715221"/>
    <w:rsid w:val="007154A1"/>
    <w:rsid w:val="00715694"/>
    <w:rsid w:val="00715A77"/>
    <w:rsid w:val="00715E6F"/>
    <w:rsid w:val="007161C7"/>
    <w:rsid w:val="00716672"/>
    <w:rsid w:val="0071678E"/>
    <w:rsid w:val="00716A27"/>
    <w:rsid w:val="00717C4E"/>
    <w:rsid w:val="00720945"/>
    <w:rsid w:val="00720CD7"/>
    <w:rsid w:val="00720DBD"/>
    <w:rsid w:val="00720E8B"/>
    <w:rsid w:val="00720FD7"/>
    <w:rsid w:val="00721550"/>
    <w:rsid w:val="00721648"/>
    <w:rsid w:val="00722784"/>
    <w:rsid w:val="00722824"/>
    <w:rsid w:val="0072293C"/>
    <w:rsid w:val="00722C11"/>
    <w:rsid w:val="007231AC"/>
    <w:rsid w:val="00723352"/>
    <w:rsid w:val="00723421"/>
    <w:rsid w:val="00723C57"/>
    <w:rsid w:val="00723D0B"/>
    <w:rsid w:val="00723FF0"/>
    <w:rsid w:val="007240DE"/>
    <w:rsid w:val="007241CA"/>
    <w:rsid w:val="00724BAA"/>
    <w:rsid w:val="0072525B"/>
    <w:rsid w:val="00725491"/>
    <w:rsid w:val="00725A75"/>
    <w:rsid w:val="00725AE9"/>
    <w:rsid w:val="00725E49"/>
    <w:rsid w:val="00726160"/>
    <w:rsid w:val="00726165"/>
    <w:rsid w:val="00726409"/>
    <w:rsid w:val="00726663"/>
    <w:rsid w:val="007269BD"/>
    <w:rsid w:val="00727654"/>
    <w:rsid w:val="007277B1"/>
    <w:rsid w:val="00727E35"/>
    <w:rsid w:val="00727F2C"/>
    <w:rsid w:val="00727FDE"/>
    <w:rsid w:val="0073071D"/>
    <w:rsid w:val="007309CC"/>
    <w:rsid w:val="00730BAE"/>
    <w:rsid w:val="00730CE6"/>
    <w:rsid w:val="00730F50"/>
    <w:rsid w:val="00731070"/>
    <w:rsid w:val="00731439"/>
    <w:rsid w:val="0073153E"/>
    <w:rsid w:val="00731FAF"/>
    <w:rsid w:val="0073254A"/>
    <w:rsid w:val="00732556"/>
    <w:rsid w:val="00732621"/>
    <w:rsid w:val="00732B30"/>
    <w:rsid w:val="00733092"/>
    <w:rsid w:val="00733A14"/>
    <w:rsid w:val="007341F9"/>
    <w:rsid w:val="007343F6"/>
    <w:rsid w:val="0073510A"/>
    <w:rsid w:val="00735387"/>
    <w:rsid w:val="007354C8"/>
    <w:rsid w:val="00735618"/>
    <w:rsid w:val="00735CDE"/>
    <w:rsid w:val="00736699"/>
    <w:rsid w:val="00736EE3"/>
    <w:rsid w:val="0073729B"/>
    <w:rsid w:val="00737515"/>
    <w:rsid w:val="0073764B"/>
    <w:rsid w:val="007377FF"/>
    <w:rsid w:val="00737813"/>
    <w:rsid w:val="007378A8"/>
    <w:rsid w:val="00737915"/>
    <w:rsid w:val="00737C14"/>
    <w:rsid w:val="00740383"/>
    <w:rsid w:val="00740669"/>
    <w:rsid w:val="00740A8C"/>
    <w:rsid w:val="00740B1C"/>
    <w:rsid w:val="00740E27"/>
    <w:rsid w:val="0074122B"/>
    <w:rsid w:val="00741334"/>
    <w:rsid w:val="007413C2"/>
    <w:rsid w:val="00741449"/>
    <w:rsid w:val="0074158F"/>
    <w:rsid w:val="0074200C"/>
    <w:rsid w:val="007428A5"/>
    <w:rsid w:val="007429A7"/>
    <w:rsid w:val="00742C25"/>
    <w:rsid w:val="00742DC2"/>
    <w:rsid w:val="00742E28"/>
    <w:rsid w:val="00742F49"/>
    <w:rsid w:val="007430FA"/>
    <w:rsid w:val="00743259"/>
    <w:rsid w:val="007433AE"/>
    <w:rsid w:val="0074399D"/>
    <w:rsid w:val="00743D23"/>
    <w:rsid w:val="007444ED"/>
    <w:rsid w:val="007449DE"/>
    <w:rsid w:val="00744C18"/>
    <w:rsid w:val="00744C7B"/>
    <w:rsid w:val="0074539B"/>
    <w:rsid w:val="007453FC"/>
    <w:rsid w:val="0074593B"/>
    <w:rsid w:val="00745A4F"/>
    <w:rsid w:val="00745D17"/>
    <w:rsid w:val="00745DD7"/>
    <w:rsid w:val="00745E0A"/>
    <w:rsid w:val="00745E99"/>
    <w:rsid w:val="007463F5"/>
    <w:rsid w:val="00746A48"/>
    <w:rsid w:val="0074712B"/>
    <w:rsid w:val="00747846"/>
    <w:rsid w:val="00750335"/>
    <w:rsid w:val="00751131"/>
    <w:rsid w:val="007512F0"/>
    <w:rsid w:val="00751BAC"/>
    <w:rsid w:val="00752259"/>
    <w:rsid w:val="00752473"/>
    <w:rsid w:val="00752787"/>
    <w:rsid w:val="00752AED"/>
    <w:rsid w:val="00752CD9"/>
    <w:rsid w:val="0075307F"/>
    <w:rsid w:val="0075308E"/>
    <w:rsid w:val="007538F9"/>
    <w:rsid w:val="00753A22"/>
    <w:rsid w:val="00754648"/>
    <w:rsid w:val="00754B4B"/>
    <w:rsid w:val="00754BDE"/>
    <w:rsid w:val="00754F58"/>
    <w:rsid w:val="007552C3"/>
    <w:rsid w:val="00755663"/>
    <w:rsid w:val="0075573B"/>
    <w:rsid w:val="00756232"/>
    <w:rsid w:val="00756343"/>
    <w:rsid w:val="0075691A"/>
    <w:rsid w:val="00756A94"/>
    <w:rsid w:val="00756B39"/>
    <w:rsid w:val="00757205"/>
    <w:rsid w:val="00757379"/>
    <w:rsid w:val="007603C0"/>
    <w:rsid w:val="00760894"/>
    <w:rsid w:val="00760969"/>
    <w:rsid w:val="00760C14"/>
    <w:rsid w:val="00760E42"/>
    <w:rsid w:val="00761294"/>
    <w:rsid w:val="007615FF"/>
    <w:rsid w:val="00761C31"/>
    <w:rsid w:val="00761EFD"/>
    <w:rsid w:val="00761F59"/>
    <w:rsid w:val="007620C1"/>
    <w:rsid w:val="007621E8"/>
    <w:rsid w:val="007622A1"/>
    <w:rsid w:val="007622EE"/>
    <w:rsid w:val="0076231E"/>
    <w:rsid w:val="00762671"/>
    <w:rsid w:val="0076293B"/>
    <w:rsid w:val="00762A0A"/>
    <w:rsid w:val="00763016"/>
    <w:rsid w:val="0076327E"/>
    <w:rsid w:val="00763389"/>
    <w:rsid w:val="007634C9"/>
    <w:rsid w:val="0076370B"/>
    <w:rsid w:val="00763E65"/>
    <w:rsid w:val="00764337"/>
    <w:rsid w:val="007653CE"/>
    <w:rsid w:val="00765427"/>
    <w:rsid w:val="0076589E"/>
    <w:rsid w:val="00765BCC"/>
    <w:rsid w:val="00765BEC"/>
    <w:rsid w:val="00765C1F"/>
    <w:rsid w:val="00765D65"/>
    <w:rsid w:val="00765EF6"/>
    <w:rsid w:val="00765F10"/>
    <w:rsid w:val="00766249"/>
    <w:rsid w:val="007668BE"/>
    <w:rsid w:val="00766FFA"/>
    <w:rsid w:val="00767365"/>
    <w:rsid w:val="007673E5"/>
    <w:rsid w:val="007678DD"/>
    <w:rsid w:val="00767D4D"/>
    <w:rsid w:val="00770036"/>
    <w:rsid w:val="007701AB"/>
    <w:rsid w:val="00770777"/>
    <w:rsid w:val="007707FC"/>
    <w:rsid w:val="007708E7"/>
    <w:rsid w:val="00771014"/>
    <w:rsid w:val="00771D39"/>
    <w:rsid w:val="007721D1"/>
    <w:rsid w:val="00772CE9"/>
    <w:rsid w:val="00772D3C"/>
    <w:rsid w:val="00773390"/>
    <w:rsid w:val="007736B7"/>
    <w:rsid w:val="00773CB0"/>
    <w:rsid w:val="007740D3"/>
    <w:rsid w:val="00774C17"/>
    <w:rsid w:val="00774CA1"/>
    <w:rsid w:val="00774D8D"/>
    <w:rsid w:val="00774E7A"/>
    <w:rsid w:val="00775573"/>
    <w:rsid w:val="00775710"/>
    <w:rsid w:val="00775895"/>
    <w:rsid w:val="007759CF"/>
    <w:rsid w:val="007759F4"/>
    <w:rsid w:val="00775BBA"/>
    <w:rsid w:val="00776170"/>
    <w:rsid w:val="007763FD"/>
    <w:rsid w:val="00777601"/>
    <w:rsid w:val="007779FF"/>
    <w:rsid w:val="00777AEE"/>
    <w:rsid w:val="00777D03"/>
    <w:rsid w:val="00777F9A"/>
    <w:rsid w:val="00780170"/>
    <w:rsid w:val="00780C20"/>
    <w:rsid w:val="00781AC1"/>
    <w:rsid w:val="00781ECB"/>
    <w:rsid w:val="00782233"/>
    <w:rsid w:val="0078238D"/>
    <w:rsid w:val="00782B57"/>
    <w:rsid w:val="007831DA"/>
    <w:rsid w:val="00783547"/>
    <w:rsid w:val="00783708"/>
    <w:rsid w:val="00783BE0"/>
    <w:rsid w:val="00783D8E"/>
    <w:rsid w:val="00783E0E"/>
    <w:rsid w:val="00783E72"/>
    <w:rsid w:val="00784ADC"/>
    <w:rsid w:val="00784FE0"/>
    <w:rsid w:val="00785022"/>
    <w:rsid w:val="00785089"/>
    <w:rsid w:val="0078532D"/>
    <w:rsid w:val="00785410"/>
    <w:rsid w:val="00785782"/>
    <w:rsid w:val="00785C26"/>
    <w:rsid w:val="0078698E"/>
    <w:rsid w:val="00786C1A"/>
    <w:rsid w:val="00786D25"/>
    <w:rsid w:val="00786F41"/>
    <w:rsid w:val="00787467"/>
    <w:rsid w:val="007876C0"/>
    <w:rsid w:val="007877F7"/>
    <w:rsid w:val="00790288"/>
    <w:rsid w:val="007906A5"/>
    <w:rsid w:val="00790A33"/>
    <w:rsid w:val="00790B72"/>
    <w:rsid w:val="00790CEF"/>
    <w:rsid w:val="0079113D"/>
    <w:rsid w:val="007912F2"/>
    <w:rsid w:val="00791692"/>
    <w:rsid w:val="0079245D"/>
    <w:rsid w:val="00792496"/>
    <w:rsid w:val="007927FF"/>
    <w:rsid w:val="00792AF6"/>
    <w:rsid w:val="00792F8B"/>
    <w:rsid w:val="00793458"/>
    <w:rsid w:val="0079368A"/>
    <w:rsid w:val="00793CA6"/>
    <w:rsid w:val="0079411B"/>
    <w:rsid w:val="00794827"/>
    <w:rsid w:val="00795085"/>
    <w:rsid w:val="007952AF"/>
    <w:rsid w:val="00795C62"/>
    <w:rsid w:val="00796569"/>
    <w:rsid w:val="00796E11"/>
    <w:rsid w:val="007A02E3"/>
    <w:rsid w:val="007A09EE"/>
    <w:rsid w:val="007A1508"/>
    <w:rsid w:val="007A169B"/>
    <w:rsid w:val="007A1BE5"/>
    <w:rsid w:val="007A227E"/>
    <w:rsid w:val="007A24F3"/>
    <w:rsid w:val="007A2BB8"/>
    <w:rsid w:val="007A3025"/>
    <w:rsid w:val="007A3122"/>
    <w:rsid w:val="007A390E"/>
    <w:rsid w:val="007A3E0A"/>
    <w:rsid w:val="007A4101"/>
    <w:rsid w:val="007A41D9"/>
    <w:rsid w:val="007A42CC"/>
    <w:rsid w:val="007A51D5"/>
    <w:rsid w:val="007A5D2D"/>
    <w:rsid w:val="007A6008"/>
    <w:rsid w:val="007A6660"/>
    <w:rsid w:val="007A670F"/>
    <w:rsid w:val="007A71DE"/>
    <w:rsid w:val="007A7687"/>
    <w:rsid w:val="007A7824"/>
    <w:rsid w:val="007A78C8"/>
    <w:rsid w:val="007A78E2"/>
    <w:rsid w:val="007A7FD8"/>
    <w:rsid w:val="007B045F"/>
    <w:rsid w:val="007B0ED6"/>
    <w:rsid w:val="007B18AF"/>
    <w:rsid w:val="007B1F87"/>
    <w:rsid w:val="007B2056"/>
    <w:rsid w:val="007B2426"/>
    <w:rsid w:val="007B2B0E"/>
    <w:rsid w:val="007B2B5F"/>
    <w:rsid w:val="007B2BE5"/>
    <w:rsid w:val="007B3B83"/>
    <w:rsid w:val="007B428A"/>
    <w:rsid w:val="007B432B"/>
    <w:rsid w:val="007B45BF"/>
    <w:rsid w:val="007B4A3E"/>
    <w:rsid w:val="007B4AAB"/>
    <w:rsid w:val="007B4ADE"/>
    <w:rsid w:val="007B4D87"/>
    <w:rsid w:val="007B4F46"/>
    <w:rsid w:val="007B51EA"/>
    <w:rsid w:val="007B5A1C"/>
    <w:rsid w:val="007B5ACB"/>
    <w:rsid w:val="007B5E03"/>
    <w:rsid w:val="007B5E2D"/>
    <w:rsid w:val="007B5E3C"/>
    <w:rsid w:val="007B6532"/>
    <w:rsid w:val="007B69C5"/>
    <w:rsid w:val="007B69F7"/>
    <w:rsid w:val="007B77E9"/>
    <w:rsid w:val="007B794D"/>
    <w:rsid w:val="007B7DB8"/>
    <w:rsid w:val="007C039D"/>
    <w:rsid w:val="007C03BE"/>
    <w:rsid w:val="007C0670"/>
    <w:rsid w:val="007C070C"/>
    <w:rsid w:val="007C07EC"/>
    <w:rsid w:val="007C0990"/>
    <w:rsid w:val="007C0A12"/>
    <w:rsid w:val="007C0B50"/>
    <w:rsid w:val="007C0C2C"/>
    <w:rsid w:val="007C0F15"/>
    <w:rsid w:val="007C12F5"/>
    <w:rsid w:val="007C13D4"/>
    <w:rsid w:val="007C1487"/>
    <w:rsid w:val="007C16F2"/>
    <w:rsid w:val="007C16F3"/>
    <w:rsid w:val="007C1AF9"/>
    <w:rsid w:val="007C1C06"/>
    <w:rsid w:val="007C20F6"/>
    <w:rsid w:val="007C24C5"/>
    <w:rsid w:val="007C2509"/>
    <w:rsid w:val="007C2DD2"/>
    <w:rsid w:val="007C3AAF"/>
    <w:rsid w:val="007C3CFE"/>
    <w:rsid w:val="007C5499"/>
    <w:rsid w:val="007C5511"/>
    <w:rsid w:val="007C59DF"/>
    <w:rsid w:val="007C5C0E"/>
    <w:rsid w:val="007C6676"/>
    <w:rsid w:val="007C6960"/>
    <w:rsid w:val="007C727E"/>
    <w:rsid w:val="007C72A6"/>
    <w:rsid w:val="007C757A"/>
    <w:rsid w:val="007C75C1"/>
    <w:rsid w:val="007C76C4"/>
    <w:rsid w:val="007C76CE"/>
    <w:rsid w:val="007C7B06"/>
    <w:rsid w:val="007C7B75"/>
    <w:rsid w:val="007C7DBF"/>
    <w:rsid w:val="007D0059"/>
    <w:rsid w:val="007D00F2"/>
    <w:rsid w:val="007D0344"/>
    <w:rsid w:val="007D037E"/>
    <w:rsid w:val="007D08EB"/>
    <w:rsid w:val="007D0AE7"/>
    <w:rsid w:val="007D1136"/>
    <w:rsid w:val="007D1507"/>
    <w:rsid w:val="007D1634"/>
    <w:rsid w:val="007D1724"/>
    <w:rsid w:val="007D17A2"/>
    <w:rsid w:val="007D26E3"/>
    <w:rsid w:val="007D275D"/>
    <w:rsid w:val="007D2B2E"/>
    <w:rsid w:val="007D2F71"/>
    <w:rsid w:val="007D3010"/>
    <w:rsid w:val="007D3952"/>
    <w:rsid w:val="007D3E63"/>
    <w:rsid w:val="007D3F64"/>
    <w:rsid w:val="007D3F7D"/>
    <w:rsid w:val="007D41D1"/>
    <w:rsid w:val="007D44D6"/>
    <w:rsid w:val="007D463B"/>
    <w:rsid w:val="007D4B80"/>
    <w:rsid w:val="007D4CB3"/>
    <w:rsid w:val="007D4DC0"/>
    <w:rsid w:val="007D4FAD"/>
    <w:rsid w:val="007D51A0"/>
    <w:rsid w:val="007D6342"/>
    <w:rsid w:val="007D63D3"/>
    <w:rsid w:val="007D6638"/>
    <w:rsid w:val="007D7338"/>
    <w:rsid w:val="007D7372"/>
    <w:rsid w:val="007D7701"/>
    <w:rsid w:val="007D7CA4"/>
    <w:rsid w:val="007D7D75"/>
    <w:rsid w:val="007E037B"/>
    <w:rsid w:val="007E1919"/>
    <w:rsid w:val="007E1CF3"/>
    <w:rsid w:val="007E1E78"/>
    <w:rsid w:val="007E29F7"/>
    <w:rsid w:val="007E3000"/>
    <w:rsid w:val="007E312A"/>
    <w:rsid w:val="007E3290"/>
    <w:rsid w:val="007E3409"/>
    <w:rsid w:val="007E343A"/>
    <w:rsid w:val="007E3F2E"/>
    <w:rsid w:val="007E4204"/>
    <w:rsid w:val="007E43DB"/>
    <w:rsid w:val="007E4536"/>
    <w:rsid w:val="007E4E12"/>
    <w:rsid w:val="007E504E"/>
    <w:rsid w:val="007E525E"/>
    <w:rsid w:val="007E52DD"/>
    <w:rsid w:val="007E55B5"/>
    <w:rsid w:val="007E566E"/>
    <w:rsid w:val="007E574D"/>
    <w:rsid w:val="007E5B7D"/>
    <w:rsid w:val="007E5B96"/>
    <w:rsid w:val="007E5D10"/>
    <w:rsid w:val="007E60FC"/>
    <w:rsid w:val="007E64E2"/>
    <w:rsid w:val="007E66BF"/>
    <w:rsid w:val="007E69DD"/>
    <w:rsid w:val="007E7334"/>
    <w:rsid w:val="007E7786"/>
    <w:rsid w:val="007E7D28"/>
    <w:rsid w:val="007E7D47"/>
    <w:rsid w:val="007F03DD"/>
    <w:rsid w:val="007F0992"/>
    <w:rsid w:val="007F0C39"/>
    <w:rsid w:val="007F1230"/>
    <w:rsid w:val="007F15EC"/>
    <w:rsid w:val="007F1A44"/>
    <w:rsid w:val="007F1A67"/>
    <w:rsid w:val="007F26A3"/>
    <w:rsid w:val="007F2972"/>
    <w:rsid w:val="007F2A5C"/>
    <w:rsid w:val="007F2B2A"/>
    <w:rsid w:val="007F2C31"/>
    <w:rsid w:val="007F2F6A"/>
    <w:rsid w:val="007F3D43"/>
    <w:rsid w:val="007F3F83"/>
    <w:rsid w:val="007F400E"/>
    <w:rsid w:val="007F5C3B"/>
    <w:rsid w:val="007F5DFB"/>
    <w:rsid w:val="007F5F62"/>
    <w:rsid w:val="007F6259"/>
    <w:rsid w:val="007F6282"/>
    <w:rsid w:val="007F656E"/>
    <w:rsid w:val="007F65DA"/>
    <w:rsid w:val="007F6E9E"/>
    <w:rsid w:val="007F75B8"/>
    <w:rsid w:val="007F7881"/>
    <w:rsid w:val="007F7D0A"/>
    <w:rsid w:val="007F7DCE"/>
    <w:rsid w:val="007F7E63"/>
    <w:rsid w:val="008000B9"/>
    <w:rsid w:val="008016CA"/>
    <w:rsid w:val="00801ADA"/>
    <w:rsid w:val="00801BB4"/>
    <w:rsid w:val="00801BEC"/>
    <w:rsid w:val="00801BED"/>
    <w:rsid w:val="00802051"/>
    <w:rsid w:val="008020F6"/>
    <w:rsid w:val="008021C1"/>
    <w:rsid w:val="0080232F"/>
    <w:rsid w:val="008024C4"/>
    <w:rsid w:val="0080255B"/>
    <w:rsid w:val="008025CE"/>
    <w:rsid w:val="008025DA"/>
    <w:rsid w:val="008027FF"/>
    <w:rsid w:val="0080332B"/>
    <w:rsid w:val="00803626"/>
    <w:rsid w:val="00803871"/>
    <w:rsid w:val="00803C84"/>
    <w:rsid w:val="00804177"/>
    <w:rsid w:val="008047E3"/>
    <w:rsid w:val="00804DA5"/>
    <w:rsid w:val="00804EEB"/>
    <w:rsid w:val="00804FE8"/>
    <w:rsid w:val="00805471"/>
    <w:rsid w:val="008055B8"/>
    <w:rsid w:val="00805CC0"/>
    <w:rsid w:val="008061EE"/>
    <w:rsid w:val="00806BB0"/>
    <w:rsid w:val="00806BE1"/>
    <w:rsid w:val="00806D3B"/>
    <w:rsid w:val="00806F1E"/>
    <w:rsid w:val="008078E6"/>
    <w:rsid w:val="00807BF8"/>
    <w:rsid w:val="00807FA6"/>
    <w:rsid w:val="008103FE"/>
    <w:rsid w:val="008108BD"/>
    <w:rsid w:val="00810F02"/>
    <w:rsid w:val="008113C2"/>
    <w:rsid w:val="00811A75"/>
    <w:rsid w:val="008124F0"/>
    <w:rsid w:val="00812A4B"/>
    <w:rsid w:val="00812D3B"/>
    <w:rsid w:val="00813040"/>
    <w:rsid w:val="00813C20"/>
    <w:rsid w:val="008145DA"/>
    <w:rsid w:val="00814924"/>
    <w:rsid w:val="00814BE6"/>
    <w:rsid w:val="00815790"/>
    <w:rsid w:val="008159BD"/>
    <w:rsid w:val="008169C1"/>
    <w:rsid w:val="0082023F"/>
    <w:rsid w:val="0082052B"/>
    <w:rsid w:val="0082079A"/>
    <w:rsid w:val="00820DB1"/>
    <w:rsid w:val="0082155C"/>
    <w:rsid w:val="008215AE"/>
    <w:rsid w:val="00821642"/>
    <w:rsid w:val="008217F2"/>
    <w:rsid w:val="008219BE"/>
    <w:rsid w:val="00821AB0"/>
    <w:rsid w:val="008222F4"/>
    <w:rsid w:val="00822391"/>
    <w:rsid w:val="00822467"/>
    <w:rsid w:val="00822822"/>
    <w:rsid w:val="00823BC2"/>
    <w:rsid w:val="00823CBF"/>
    <w:rsid w:val="00823D51"/>
    <w:rsid w:val="00823E69"/>
    <w:rsid w:val="00823F55"/>
    <w:rsid w:val="008244B7"/>
    <w:rsid w:val="008245AB"/>
    <w:rsid w:val="00824908"/>
    <w:rsid w:val="0082517D"/>
    <w:rsid w:val="00825225"/>
    <w:rsid w:val="0082541D"/>
    <w:rsid w:val="008263E9"/>
    <w:rsid w:val="008266BB"/>
    <w:rsid w:val="00826B2F"/>
    <w:rsid w:val="00826F4C"/>
    <w:rsid w:val="00827F24"/>
    <w:rsid w:val="00827FBB"/>
    <w:rsid w:val="00830318"/>
    <w:rsid w:val="0083062E"/>
    <w:rsid w:val="008307EB"/>
    <w:rsid w:val="008308BB"/>
    <w:rsid w:val="00830E23"/>
    <w:rsid w:val="00830E93"/>
    <w:rsid w:val="00831046"/>
    <w:rsid w:val="0083134A"/>
    <w:rsid w:val="0083190C"/>
    <w:rsid w:val="00831C49"/>
    <w:rsid w:val="00831E11"/>
    <w:rsid w:val="008320C9"/>
    <w:rsid w:val="00832334"/>
    <w:rsid w:val="0083297B"/>
    <w:rsid w:val="008329B2"/>
    <w:rsid w:val="00832B37"/>
    <w:rsid w:val="00833311"/>
    <w:rsid w:val="008334F5"/>
    <w:rsid w:val="008346C5"/>
    <w:rsid w:val="00834920"/>
    <w:rsid w:val="00834A99"/>
    <w:rsid w:val="00834AA8"/>
    <w:rsid w:val="00834C24"/>
    <w:rsid w:val="00835E60"/>
    <w:rsid w:val="008368F2"/>
    <w:rsid w:val="00836DC8"/>
    <w:rsid w:val="00837001"/>
    <w:rsid w:val="008370F9"/>
    <w:rsid w:val="00837251"/>
    <w:rsid w:val="0083733D"/>
    <w:rsid w:val="008375CD"/>
    <w:rsid w:val="008379E8"/>
    <w:rsid w:val="008379F7"/>
    <w:rsid w:val="00837C48"/>
    <w:rsid w:val="00840106"/>
    <w:rsid w:val="0084019F"/>
    <w:rsid w:val="0084050B"/>
    <w:rsid w:val="00840518"/>
    <w:rsid w:val="008410BE"/>
    <w:rsid w:val="00841107"/>
    <w:rsid w:val="00841623"/>
    <w:rsid w:val="0084177E"/>
    <w:rsid w:val="00841827"/>
    <w:rsid w:val="00841CF2"/>
    <w:rsid w:val="00841D5B"/>
    <w:rsid w:val="00841E06"/>
    <w:rsid w:val="00841E95"/>
    <w:rsid w:val="00842950"/>
    <w:rsid w:val="00842BEA"/>
    <w:rsid w:val="008432E6"/>
    <w:rsid w:val="00843A7B"/>
    <w:rsid w:val="00843D6E"/>
    <w:rsid w:val="00844046"/>
    <w:rsid w:val="00844226"/>
    <w:rsid w:val="0084435B"/>
    <w:rsid w:val="00844D13"/>
    <w:rsid w:val="00844F3D"/>
    <w:rsid w:val="008458AF"/>
    <w:rsid w:val="0084594F"/>
    <w:rsid w:val="008460A6"/>
    <w:rsid w:val="0084659A"/>
    <w:rsid w:val="008468A7"/>
    <w:rsid w:val="008468C1"/>
    <w:rsid w:val="00846C86"/>
    <w:rsid w:val="00846EE8"/>
    <w:rsid w:val="00847D9B"/>
    <w:rsid w:val="00847FE3"/>
    <w:rsid w:val="0085014C"/>
    <w:rsid w:val="008504D2"/>
    <w:rsid w:val="00850A48"/>
    <w:rsid w:val="00851041"/>
    <w:rsid w:val="008512F0"/>
    <w:rsid w:val="00851A14"/>
    <w:rsid w:val="00851FF5"/>
    <w:rsid w:val="008520DF"/>
    <w:rsid w:val="0085291B"/>
    <w:rsid w:val="00852EB9"/>
    <w:rsid w:val="00853B45"/>
    <w:rsid w:val="00853DC8"/>
    <w:rsid w:val="008542A2"/>
    <w:rsid w:val="00854328"/>
    <w:rsid w:val="00854E72"/>
    <w:rsid w:val="00855886"/>
    <w:rsid w:val="00855CEA"/>
    <w:rsid w:val="00855D2D"/>
    <w:rsid w:val="00855D7B"/>
    <w:rsid w:val="00856221"/>
    <w:rsid w:val="008564D6"/>
    <w:rsid w:val="00856AFE"/>
    <w:rsid w:val="00856DEC"/>
    <w:rsid w:val="00856FD0"/>
    <w:rsid w:val="00857085"/>
    <w:rsid w:val="008570F5"/>
    <w:rsid w:val="00857185"/>
    <w:rsid w:val="0085751F"/>
    <w:rsid w:val="008577C7"/>
    <w:rsid w:val="00857AC3"/>
    <w:rsid w:val="008605B6"/>
    <w:rsid w:val="00860738"/>
    <w:rsid w:val="00860854"/>
    <w:rsid w:val="00860A27"/>
    <w:rsid w:val="00860C6F"/>
    <w:rsid w:val="00861537"/>
    <w:rsid w:val="00861905"/>
    <w:rsid w:val="00861F7D"/>
    <w:rsid w:val="00862850"/>
    <w:rsid w:val="00862956"/>
    <w:rsid w:val="00862C2B"/>
    <w:rsid w:val="00862DD7"/>
    <w:rsid w:val="00862E20"/>
    <w:rsid w:val="00862E54"/>
    <w:rsid w:val="0086377F"/>
    <w:rsid w:val="00863812"/>
    <w:rsid w:val="00863C7E"/>
    <w:rsid w:val="00863D03"/>
    <w:rsid w:val="008647FD"/>
    <w:rsid w:val="00864A47"/>
    <w:rsid w:val="00864FF3"/>
    <w:rsid w:val="00865116"/>
    <w:rsid w:val="008651DC"/>
    <w:rsid w:val="0086525F"/>
    <w:rsid w:val="00865B01"/>
    <w:rsid w:val="00865EA4"/>
    <w:rsid w:val="00865F61"/>
    <w:rsid w:val="00866036"/>
    <w:rsid w:val="008661C4"/>
    <w:rsid w:val="008666A2"/>
    <w:rsid w:val="008667CA"/>
    <w:rsid w:val="00866D1C"/>
    <w:rsid w:val="008670FD"/>
    <w:rsid w:val="00867293"/>
    <w:rsid w:val="008672EB"/>
    <w:rsid w:val="008678B2"/>
    <w:rsid w:val="00867E96"/>
    <w:rsid w:val="00870797"/>
    <w:rsid w:val="008709C2"/>
    <w:rsid w:val="00870F1B"/>
    <w:rsid w:val="008710FC"/>
    <w:rsid w:val="0087183C"/>
    <w:rsid w:val="0087199F"/>
    <w:rsid w:val="00871F89"/>
    <w:rsid w:val="008725CB"/>
    <w:rsid w:val="008725D2"/>
    <w:rsid w:val="008726E9"/>
    <w:rsid w:val="008727BD"/>
    <w:rsid w:val="00872FBF"/>
    <w:rsid w:val="0087303A"/>
    <w:rsid w:val="008734D4"/>
    <w:rsid w:val="00873787"/>
    <w:rsid w:val="00873A19"/>
    <w:rsid w:val="00873FCE"/>
    <w:rsid w:val="0087443D"/>
    <w:rsid w:val="00874DDC"/>
    <w:rsid w:val="008754D6"/>
    <w:rsid w:val="00875B34"/>
    <w:rsid w:val="008761BB"/>
    <w:rsid w:val="00876265"/>
    <w:rsid w:val="008763C0"/>
    <w:rsid w:val="008768B3"/>
    <w:rsid w:val="00876A19"/>
    <w:rsid w:val="008771BD"/>
    <w:rsid w:val="008772E7"/>
    <w:rsid w:val="008774C9"/>
    <w:rsid w:val="008779D6"/>
    <w:rsid w:val="00877FC3"/>
    <w:rsid w:val="00880240"/>
    <w:rsid w:val="00880400"/>
    <w:rsid w:val="008807E1"/>
    <w:rsid w:val="00880B98"/>
    <w:rsid w:val="00880DD4"/>
    <w:rsid w:val="00880F17"/>
    <w:rsid w:val="0088138A"/>
    <w:rsid w:val="008814FE"/>
    <w:rsid w:val="00881833"/>
    <w:rsid w:val="00881B3D"/>
    <w:rsid w:val="00882240"/>
    <w:rsid w:val="00882427"/>
    <w:rsid w:val="00882C6A"/>
    <w:rsid w:val="00883081"/>
    <w:rsid w:val="00883321"/>
    <w:rsid w:val="00883851"/>
    <w:rsid w:val="00883F3B"/>
    <w:rsid w:val="00884276"/>
    <w:rsid w:val="008846B7"/>
    <w:rsid w:val="00884970"/>
    <w:rsid w:val="00885035"/>
    <w:rsid w:val="00885390"/>
    <w:rsid w:val="0088560F"/>
    <w:rsid w:val="00885E8A"/>
    <w:rsid w:val="00885F89"/>
    <w:rsid w:val="00885FAC"/>
    <w:rsid w:val="008862D0"/>
    <w:rsid w:val="008862D9"/>
    <w:rsid w:val="00886474"/>
    <w:rsid w:val="00886A11"/>
    <w:rsid w:val="00886B4B"/>
    <w:rsid w:val="00886C68"/>
    <w:rsid w:val="00886D74"/>
    <w:rsid w:val="00887049"/>
    <w:rsid w:val="00887658"/>
    <w:rsid w:val="00887A2F"/>
    <w:rsid w:val="00887B5C"/>
    <w:rsid w:val="00887ED0"/>
    <w:rsid w:val="00887F65"/>
    <w:rsid w:val="00890114"/>
    <w:rsid w:val="00890957"/>
    <w:rsid w:val="008909F6"/>
    <w:rsid w:val="00890A35"/>
    <w:rsid w:val="0089138C"/>
    <w:rsid w:val="00891983"/>
    <w:rsid w:val="008919C2"/>
    <w:rsid w:val="0089293A"/>
    <w:rsid w:val="008938E6"/>
    <w:rsid w:val="00893A0B"/>
    <w:rsid w:val="00893B50"/>
    <w:rsid w:val="00893DA7"/>
    <w:rsid w:val="00893EE4"/>
    <w:rsid w:val="00894F02"/>
    <w:rsid w:val="008955AD"/>
    <w:rsid w:val="00895B05"/>
    <w:rsid w:val="00895B24"/>
    <w:rsid w:val="00895DF4"/>
    <w:rsid w:val="00896145"/>
    <w:rsid w:val="008973E7"/>
    <w:rsid w:val="0089783F"/>
    <w:rsid w:val="00897D4C"/>
    <w:rsid w:val="00897E3E"/>
    <w:rsid w:val="008A0444"/>
    <w:rsid w:val="008A06E7"/>
    <w:rsid w:val="008A0789"/>
    <w:rsid w:val="008A081F"/>
    <w:rsid w:val="008A096C"/>
    <w:rsid w:val="008A0B31"/>
    <w:rsid w:val="008A0BFF"/>
    <w:rsid w:val="008A15FF"/>
    <w:rsid w:val="008A1726"/>
    <w:rsid w:val="008A2390"/>
    <w:rsid w:val="008A25E9"/>
    <w:rsid w:val="008A3A01"/>
    <w:rsid w:val="008A4EEE"/>
    <w:rsid w:val="008A506F"/>
    <w:rsid w:val="008A57D3"/>
    <w:rsid w:val="008A5858"/>
    <w:rsid w:val="008A5D0B"/>
    <w:rsid w:val="008A5D36"/>
    <w:rsid w:val="008A5ED1"/>
    <w:rsid w:val="008A6109"/>
    <w:rsid w:val="008A62C1"/>
    <w:rsid w:val="008A6989"/>
    <w:rsid w:val="008A6C08"/>
    <w:rsid w:val="008A76EC"/>
    <w:rsid w:val="008B0543"/>
    <w:rsid w:val="008B05E0"/>
    <w:rsid w:val="008B0D07"/>
    <w:rsid w:val="008B0E01"/>
    <w:rsid w:val="008B1289"/>
    <w:rsid w:val="008B15C0"/>
    <w:rsid w:val="008B221F"/>
    <w:rsid w:val="008B2C93"/>
    <w:rsid w:val="008B3109"/>
    <w:rsid w:val="008B318A"/>
    <w:rsid w:val="008B3372"/>
    <w:rsid w:val="008B3383"/>
    <w:rsid w:val="008B365C"/>
    <w:rsid w:val="008B3A19"/>
    <w:rsid w:val="008B3A9A"/>
    <w:rsid w:val="008B3D2B"/>
    <w:rsid w:val="008B43DD"/>
    <w:rsid w:val="008B44C8"/>
    <w:rsid w:val="008B459C"/>
    <w:rsid w:val="008B4935"/>
    <w:rsid w:val="008B49A1"/>
    <w:rsid w:val="008B49FE"/>
    <w:rsid w:val="008B4E4B"/>
    <w:rsid w:val="008B50DD"/>
    <w:rsid w:val="008B52BD"/>
    <w:rsid w:val="008B5866"/>
    <w:rsid w:val="008B5D70"/>
    <w:rsid w:val="008B5EB6"/>
    <w:rsid w:val="008B67C5"/>
    <w:rsid w:val="008B6C74"/>
    <w:rsid w:val="008B6F20"/>
    <w:rsid w:val="008B74EC"/>
    <w:rsid w:val="008B76A4"/>
    <w:rsid w:val="008C02B5"/>
    <w:rsid w:val="008C0E03"/>
    <w:rsid w:val="008C1676"/>
    <w:rsid w:val="008C16EE"/>
    <w:rsid w:val="008C190C"/>
    <w:rsid w:val="008C19C1"/>
    <w:rsid w:val="008C1BA3"/>
    <w:rsid w:val="008C20FC"/>
    <w:rsid w:val="008C21C5"/>
    <w:rsid w:val="008C225B"/>
    <w:rsid w:val="008C2583"/>
    <w:rsid w:val="008C28EC"/>
    <w:rsid w:val="008C2EC0"/>
    <w:rsid w:val="008C3726"/>
    <w:rsid w:val="008C39C5"/>
    <w:rsid w:val="008C3C0E"/>
    <w:rsid w:val="008C42E6"/>
    <w:rsid w:val="008C469F"/>
    <w:rsid w:val="008C4789"/>
    <w:rsid w:val="008C49EE"/>
    <w:rsid w:val="008C4ABB"/>
    <w:rsid w:val="008C4E3C"/>
    <w:rsid w:val="008C51D0"/>
    <w:rsid w:val="008C55C4"/>
    <w:rsid w:val="008C596D"/>
    <w:rsid w:val="008C67D3"/>
    <w:rsid w:val="008C6A97"/>
    <w:rsid w:val="008C70E9"/>
    <w:rsid w:val="008C7289"/>
    <w:rsid w:val="008C7445"/>
    <w:rsid w:val="008C7A86"/>
    <w:rsid w:val="008D029C"/>
    <w:rsid w:val="008D1677"/>
    <w:rsid w:val="008D1B1F"/>
    <w:rsid w:val="008D1CCB"/>
    <w:rsid w:val="008D1D66"/>
    <w:rsid w:val="008D20D5"/>
    <w:rsid w:val="008D2257"/>
    <w:rsid w:val="008D2640"/>
    <w:rsid w:val="008D2824"/>
    <w:rsid w:val="008D2E95"/>
    <w:rsid w:val="008D3157"/>
    <w:rsid w:val="008D37D1"/>
    <w:rsid w:val="008D3A3C"/>
    <w:rsid w:val="008D4A6A"/>
    <w:rsid w:val="008D4E94"/>
    <w:rsid w:val="008D4FB7"/>
    <w:rsid w:val="008D503A"/>
    <w:rsid w:val="008D5083"/>
    <w:rsid w:val="008D5912"/>
    <w:rsid w:val="008D5AD4"/>
    <w:rsid w:val="008D5D33"/>
    <w:rsid w:val="008D64A8"/>
    <w:rsid w:val="008D66B5"/>
    <w:rsid w:val="008D66CD"/>
    <w:rsid w:val="008D6BA7"/>
    <w:rsid w:val="008D6DB8"/>
    <w:rsid w:val="008D6F04"/>
    <w:rsid w:val="008D707F"/>
    <w:rsid w:val="008D7836"/>
    <w:rsid w:val="008E0DB2"/>
    <w:rsid w:val="008E11EC"/>
    <w:rsid w:val="008E1587"/>
    <w:rsid w:val="008E1632"/>
    <w:rsid w:val="008E1670"/>
    <w:rsid w:val="008E1681"/>
    <w:rsid w:val="008E1EC6"/>
    <w:rsid w:val="008E262F"/>
    <w:rsid w:val="008E297F"/>
    <w:rsid w:val="008E2DFA"/>
    <w:rsid w:val="008E2E30"/>
    <w:rsid w:val="008E354B"/>
    <w:rsid w:val="008E35BB"/>
    <w:rsid w:val="008E3A98"/>
    <w:rsid w:val="008E3FDF"/>
    <w:rsid w:val="008E4079"/>
    <w:rsid w:val="008E41AB"/>
    <w:rsid w:val="008E45B2"/>
    <w:rsid w:val="008E497E"/>
    <w:rsid w:val="008E4B6A"/>
    <w:rsid w:val="008E4BE2"/>
    <w:rsid w:val="008E4CEA"/>
    <w:rsid w:val="008E4D28"/>
    <w:rsid w:val="008E5503"/>
    <w:rsid w:val="008E5ACA"/>
    <w:rsid w:val="008E6225"/>
    <w:rsid w:val="008E62BD"/>
    <w:rsid w:val="008E62FE"/>
    <w:rsid w:val="008E66E2"/>
    <w:rsid w:val="008E7917"/>
    <w:rsid w:val="008E7E84"/>
    <w:rsid w:val="008F01BD"/>
    <w:rsid w:val="008F071A"/>
    <w:rsid w:val="008F09DD"/>
    <w:rsid w:val="008F0CA4"/>
    <w:rsid w:val="008F0CBA"/>
    <w:rsid w:val="008F0F35"/>
    <w:rsid w:val="008F0FCC"/>
    <w:rsid w:val="008F11A2"/>
    <w:rsid w:val="008F1AC4"/>
    <w:rsid w:val="008F1C80"/>
    <w:rsid w:val="008F20DB"/>
    <w:rsid w:val="008F21AF"/>
    <w:rsid w:val="008F23BC"/>
    <w:rsid w:val="008F3C90"/>
    <w:rsid w:val="008F4E1C"/>
    <w:rsid w:val="008F50FA"/>
    <w:rsid w:val="008F55AD"/>
    <w:rsid w:val="008F573A"/>
    <w:rsid w:val="008F586C"/>
    <w:rsid w:val="008F5A29"/>
    <w:rsid w:val="008F694A"/>
    <w:rsid w:val="008F697F"/>
    <w:rsid w:val="008F6ED3"/>
    <w:rsid w:val="008F6F16"/>
    <w:rsid w:val="008F7AD2"/>
    <w:rsid w:val="008F7B05"/>
    <w:rsid w:val="008F7B6A"/>
    <w:rsid w:val="008F7C88"/>
    <w:rsid w:val="00900014"/>
    <w:rsid w:val="009000A5"/>
    <w:rsid w:val="009000E3"/>
    <w:rsid w:val="0090038E"/>
    <w:rsid w:val="009004C2"/>
    <w:rsid w:val="00900BAC"/>
    <w:rsid w:val="00901158"/>
    <w:rsid w:val="00901274"/>
    <w:rsid w:val="00901A87"/>
    <w:rsid w:val="00901B22"/>
    <w:rsid w:val="009031A9"/>
    <w:rsid w:val="00903EB6"/>
    <w:rsid w:val="00904325"/>
    <w:rsid w:val="0090512A"/>
    <w:rsid w:val="009059E8"/>
    <w:rsid w:val="00905B3E"/>
    <w:rsid w:val="0090604C"/>
    <w:rsid w:val="00906187"/>
    <w:rsid w:val="009061CF"/>
    <w:rsid w:val="009066C6"/>
    <w:rsid w:val="00906822"/>
    <w:rsid w:val="00906A44"/>
    <w:rsid w:val="00906A45"/>
    <w:rsid w:val="009074AB"/>
    <w:rsid w:val="009074EC"/>
    <w:rsid w:val="0090767A"/>
    <w:rsid w:val="009077D7"/>
    <w:rsid w:val="00907AEF"/>
    <w:rsid w:val="00907EE7"/>
    <w:rsid w:val="00907F9D"/>
    <w:rsid w:val="00910550"/>
    <w:rsid w:val="00911338"/>
    <w:rsid w:val="0091157B"/>
    <w:rsid w:val="009115B7"/>
    <w:rsid w:val="00911B8E"/>
    <w:rsid w:val="00911DB5"/>
    <w:rsid w:val="00911FE5"/>
    <w:rsid w:val="0091219F"/>
    <w:rsid w:val="009121F2"/>
    <w:rsid w:val="00912999"/>
    <w:rsid w:val="00912AFB"/>
    <w:rsid w:val="00913260"/>
    <w:rsid w:val="00913376"/>
    <w:rsid w:val="009133FE"/>
    <w:rsid w:val="0091341F"/>
    <w:rsid w:val="009134AD"/>
    <w:rsid w:val="009138B0"/>
    <w:rsid w:val="00913CA2"/>
    <w:rsid w:val="00913E05"/>
    <w:rsid w:val="00913E3B"/>
    <w:rsid w:val="0091421A"/>
    <w:rsid w:val="009142E6"/>
    <w:rsid w:val="00914519"/>
    <w:rsid w:val="009152BB"/>
    <w:rsid w:val="0091530E"/>
    <w:rsid w:val="009158E6"/>
    <w:rsid w:val="00915BC6"/>
    <w:rsid w:val="00915CD3"/>
    <w:rsid w:val="0091654A"/>
    <w:rsid w:val="0091688A"/>
    <w:rsid w:val="009169DC"/>
    <w:rsid w:val="00916E31"/>
    <w:rsid w:val="00917BD6"/>
    <w:rsid w:val="00917CA3"/>
    <w:rsid w:val="00917D0E"/>
    <w:rsid w:val="00917F92"/>
    <w:rsid w:val="009204E9"/>
    <w:rsid w:val="00920D69"/>
    <w:rsid w:val="00920FAC"/>
    <w:rsid w:val="00920FDB"/>
    <w:rsid w:val="00921842"/>
    <w:rsid w:val="00921914"/>
    <w:rsid w:val="00921923"/>
    <w:rsid w:val="00921BE4"/>
    <w:rsid w:val="0092277E"/>
    <w:rsid w:val="00922923"/>
    <w:rsid w:val="00922A25"/>
    <w:rsid w:val="00922D27"/>
    <w:rsid w:val="009232D9"/>
    <w:rsid w:val="009233FA"/>
    <w:rsid w:val="0092376C"/>
    <w:rsid w:val="009238BD"/>
    <w:rsid w:val="00924BA2"/>
    <w:rsid w:val="009254BF"/>
    <w:rsid w:val="009255AE"/>
    <w:rsid w:val="0092596B"/>
    <w:rsid w:val="00926B1F"/>
    <w:rsid w:val="00927061"/>
    <w:rsid w:val="009272A9"/>
    <w:rsid w:val="0092762B"/>
    <w:rsid w:val="00927934"/>
    <w:rsid w:val="0093098A"/>
    <w:rsid w:val="00930A02"/>
    <w:rsid w:val="00930B9D"/>
    <w:rsid w:val="00930C86"/>
    <w:rsid w:val="00930FF6"/>
    <w:rsid w:val="00931338"/>
    <w:rsid w:val="0093163A"/>
    <w:rsid w:val="00931BF1"/>
    <w:rsid w:val="00932519"/>
    <w:rsid w:val="0093266A"/>
    <w:rsid w:val="00932FD3"/>
    <w:rsid w:val="009335FA"/>
    <w:rsid w:val="00933658"/>
    <w:rsid w:val="00933AD5"/>
    <w:rsid w:val="009341B1"/>
    <w:rsid w:val="00934307"/>
    <w:rsid w:val="00934486"/>
    <w:rsid w:val="00934634"/>
    <w:rsid w:val="009349BD"/>
    <w:rsid w:val="00934B68"/>
    <w:rsid w:val="00934B80"/>
    <w:rsid w:val="00934C4A"/>
    <w:rsid w:val="00935032"/>
    <w:rsid w:val="00935173"/>
    <w:rsid w:val="009353B4"/>
    <w:rsid w:val="00935471"/>
    <w:rsid w:val="009359A9"/>
    <w:rsid w:val="00935CED"/>
    <w:rsid w:val="00936371"/>
    <w:rsid w:val="00936627"/>
    <w:rsid w:val="0093666C"/>
    <w:rsid w:val="00936768"/>
    <w:rsid w:val="00936BE0"/>
    <w:rsid w:val="009372ED"/>
    <w:rsid w:val="0093766B"/>
    <w:rsid w:val="00937813"/>
    <w:rsid w:val="0093792C"/>
    <w:rsid w:val="00937AA3"/>
    <w:rsid w:val="009401B5"/>
    <w:rsid w:val="009403A1"/>
    <w:rsid w:val="0094073B"/>
    <w:rsid w:val="00940B12"/>
    <w:rsid w:val="00940C80"/>
    <w:rsid w:val="00941728"/>
    <w:rsid w:val="00941BE4"/>
    <w:rsid w:val="00941C3F"/>
    <w:rsid w:val="009423C0"/>
    <w:rsid w:val="00942639"/>
    <w:rsid w:val="00942A2F"/>
    <w:rsid w:val="009434C7"/>
    <w:rsid w:val="00943D3D"/>
    <w:rsid w:val="00943F5E"/>
    <w:rsid w:val="009440E0"/>
    <w:rsid w:val="0094447D"/>
    <w:rsid w:val="009446D8"/>
    <w:rsid w:val="0094475B"/>
    <w:rsid w:val="00944B5B"/>
    <w:rsid w:val="00945AA3"/>
    <w:rsid w:val="00945B8B"/>
    <w:rsid w:val="00945F79"/>
    <w:rsid w:val="0094658B"/>
    <w:rsid w:val="009467B4"/>
    <w:rsid w:val="00946A32"/>
    <w:rsid w:val="00946EA3"/>
    <w:rsid w:val="00947065"/>
    <w:rsid w:val="00947075"/>
    <w:rsid w:val="009472D0"/>
    <w:rsid w:val="00947431"/>
    <w:rsid w:val="009476C7"/>
    <w:rsid w:val="009479A7"/>
    <w:rsid w:val="00947D68"/>
    <w:rsid w:val="00947DC9"/>
    <w:rsid w:val="00947DE9"/>
    <w:rsid w:val="00950364"/>
    <w:rsid w:val="00950414"/>
    <w:rsid w:val="009508BE"/>
    <w:rsid w:val="00950C93"/>
    <w:rsid w:val="00950CE5"/>
    <w:rsid w:val="00950F97"/>
    <w:rsid w:val="00950FF4"/>
    <w:rsid w:val="009517D3"/>
    <w:rsid w:val="00951FF8"/>
    <w:rsid w:val="0095257F"/>
    <w:rsid w:val="00952D76"/>
    <w:rsid w:val="009531CC"/>
    <w:rsid w:val="00953814"/>
    <w:rsid w:val="009546D1"/>
    <w:rsid w:val="00954930"/>
    <w:rsid w:val="00955DE7"/>
    <w:rsid w:val="0095612C"/>
    <w:rsid w:val="009561A2"/>
    <w:rsid w:val="0095651C"/>
    <w:rsid w:val="009568F6"/>
    <w:rsid w:val="00956A49"/>
    <w:rsid w:val="00956EE8"/>
    <w:rsid w:val="009577C8"/>
    <w:rsid w:val="009578E0"/>
    <w:rsid w:val="00957DE0"/>
    <w:rsid w:val="00957EB3"/>
    <w:rsid w:val="00960335"/>
    <w:rsid w:val="00960361"/>
    <w:rsid w:val="00960962"/>
    <w:rsid w:val="00960D9C"/>
    <w:rsid w:val="009610F2"/>
    <w:rsid w:val="009612F6"/>
    <w:rsid w:val="0096140F"/>
    <w:rsid w:val="00961662"/>
    <w:rsid w:val="009617BA"/>
    <w:rsid w:val="00961867"/>
    <w:rsid w:val="00961C5C"/>
    <w:rsid w:val="00961E48"/>
    <w:rsid w:val="009622FB"/>
    <w:rsid w:val="009625AC"/>
    <w:rsid w:val="009626C6"/>
    <w:rsid w:val="009627AC"/>
    <w:rsid w:val="00962B3E"/>
    <w:rsid w:val="00962DC6"/>
    <w:rsid w:val="009631E4"/>
    <w:rsid w:val="00963707"/>
    <w:rsid w:val="00963A02"/>
    <w:rsid w:val="00963BC4"/>
    <w:rsid w:val="00963CA7"/>
    <w:rsid w:val="00963D01"/>
    <w:rsid w:val="0096466D"/>
    <w:rsid w:val="00964BF1"/>
    <w:rsid w:val="0096522E"/>
    <w:rsid w:val="009652B5"/>
    <w:rsid w:val="009659E3"/>
    <w:rsid w:val="00965D18"/>
    <w:rsid w:val="00966C2C"/>
    <w:rsid w:val="00966C98"/>
    <w:rsid w:val="00967205"/>
    <w:rsid w:val="00967768"/>
    <w:rsid w:val="009706EB"/>
    <w:rsid w:val="00970744"/>
    <w:rsid w:val="0097092F"/>
    <w:rsid w:val="00970AB7"/>
    <w:rsid w:val="00970C52"/>
    <w:rsid w:val="00970F17"/>
    <w:rsid w:val="009712C7"/>
    <w:rsid w:val="00971779"/>
    <w:rsid w:val="00971977"/>
    <w:rsid w:val="00971B24"/>
    <w:rsid w:val="00971C90"/>
    <w:rsid w:val="00971CCA"/>
    <w:rsid w:val="0097234F"/>
    <w:rsid w:val="00972BD7"/>
    <w:rsid w:val="00972C55"/>
    <w:rsid w:val="00972D29"/>
    <w:rsid w:val="00972D3A"/>
    <w:rsid w:val="00972F65"/>
    <w:rsid w:val="009738AB"/>
    <w:rsid w:val="00973967"/>
    <w:rsid w:val="00973CE2"/>
    <w:rsid w:val="0097403A"/>
    <w:rsid w:val="00974092"/>
    <w:rsid w:val="009751D1"/>
    <w:rsid w:val="009752ED"/>
    <w:rsid w:val="00975521"/>
    <w:rsid w:val="0097552C"/>
    <w:rsid w:val="00975B68"/>
    <w:rsid w:val="00975BCA"/>
    <w:rsid w:val="00975DB7"/>
    <w:rsid w:val="00976248"/>
    <w:rsid w:val="00976814"/>
    <w:rsid w:val="009769BF"/>
    <w:rsid w:val="00976DEB"/>
    <w:rsid w:val="0097756C"/>
    <w:rsid w:val="00977EC0"/>
    <w:rsid w:val="00980308"/>
    <w:rsid w:val="00980407"/>
    <w:rsid w:val="0098057A"/>
    <w:rsid w:val="00980956"/>
    <w:rsid w:val="00980FE1"/>
    <w:rsid w:val="00981E08"/>
    <w:rsid w:val="00982055"/>
    <w:rsid w:val="009820AE"/>
    <w:rsid w:val="00982372"/>
    <w:rsid w:val="00982385"/>
    <w:rsid w:val="0098278F"/>
    <w:rsid w:val="009829D0"/>
    <w:rsid w:val="00982BAC"/>
    <w:rsid w:val="009830A9"/>
    <w:rsid w:val="009831D5"/>
    <w:rsid w:val="009833C4"/>
    <w:rsid w:val="00983624"/>
    <w:rsid w:val="009839DA"/>
    <w:rsid w:val="00984643"/>
    <w:rsid w:val="0098477D"/>
    <w:rsid w:val="00984CA4"/>
    <w:rsid w:val="00984D9B"/>
    <w:rsid w:val="00985167"/>
    <w:rsid w:val="009853B8"/>
    <w:rsid w:val="00985593"/>
    <w:rsid w:val="00985881"/>
    <w:rsid w:val="009860E0"/>
    <w:rsid w:val="00986192"/>
    <w:rsid w:val="00986759"/>
    <w:rsid w:val="00987184"/>
    <w:rsid w:val="00987216"/>
    <w:rsid w:val="00987525"/>
    <w:rsid w:val="00987AFB"/>
    <w:rsid w:val="009901E9"/>
    <w:rsid w:val="00990C1B"/>
    <w:rsid w:val="00990E09"/>
    <w:rsid w:val="00990FBE"/>
    <w:rsid w:val="0099110C"/>
    <w:rsid w:val="0099117B"/>
    <w:rsid w:val="009916C6"/>
    <w:rsid w:val="00991B8F"/>
    <w:rsid w:val="00991CDA"/>
    <w:rsid w:val="00992124"/>
    <w:rsid w:val="009922F8"/>
    <w:rsid w:val="009926E2"/>
    <w:rsid w:val="00993785"/>
    <w:rsid w:val="0099402E"/>
    <w:rsid w:val="0099404A"/>
    <w:rsid w:val="00994237"/>
    <w:rsid w:val="00994AB1"/>
    <w:rsid w:val="00995158"/>
    <w:rsid w:val="00995491"/>
    <w:rsid w:val="0099572B"/>
    <w:rsid w:val="009958F5"/>
    <w:rsid w:val="00995B2C"/>
    <w:rsid w:val="0099610C"/>
    <w:rsid w:val="00996875"/>
    <w:rsid w:val="0099707E"/>
    <w:rsid w:val="00997441"/>
    <w:rsid w:val="00997553"/>
    <w:rsid w:val="00997750"/>
    <w:rsid w:val="00997779"/>
    <w:rsid w:val="0099784E"/>
    <w:rsid w:val="00997D53"/>
    <w:rsid w:val="009A00E6"/>
    <w:rsid w:val="009A05B0"/>
    <w:rsid w:val="009A0754"/>
    <w:rsid w:val="009A09E6"/>
    <w:rsid w:val="009A0B70"/>
    <w:rsid w:val="009A0C0D"/>
    <w:rsid w:val="009A1783"/>
    <w:rsid w:val="009A186F"/>
    <w:rsid w:val="009A19B7"/>
    <w:rsid w:val="009A1A30"/>
    <w:rsid w:val="009A215A"/>
    <w:rsid w:val="009A2768"/>
    <w:rsid w:val="009A2866"/>
    <w:rsid w:val="009A2920"/>
    <w:rsid w:val="009A307E"/>
    <w:rsid w:val="009A378F"/>
    <w:rsid w:val="009A44C4"/>
    <w:rsid w:val="009A47F7"/>
    <w:rsid w:val="009A51AB"/>
    <w:rsid w:val="009A55C2"/>
    <w:rsid w:val="009A56FB"/>
    <w:rsid w:val="009A5D94"/>
    <w:rsid w:val="009A5DF5"/>
    <w:rsid w:val="009A6048"/>
    <w:rsid w:val="009A625A"/>
    <w:rsid w:val="009A68E1"/>
    <w:rsid w:val="009A6CEB"/>
    <w:rsid w:val="009A6E81"/>
    <w:rsid w:val="009A6F82"/>
    <w:rsid w:val="009A7680"/>
    <w:rsid w:val="009A7F0F"/>
    <w:rsid w:val="009B0722"/>
    <w:rsid w:val="009B0E2E"/>
    <w:rsid w:val="009B15F2"/>
    <w:rsid w:val="009B1790"/>
    <w:rsid w:val="009B1794"/>
    <w:rsid w:val="009B2928"/>
    <w:rsid w:val="009B2E01"/>
    <w:rsid w:val="009B2F3F"/>
    <w:rsid w:val="009B3B57"/>
    <w:rsid w:val="009B42D7"/>
    <w:rsid w:val="009B5563"/>
    <w:rsid w:val="009B58D0"/>
    <w:rsid w:val="009B58E8"/>
    <w:rsid w:val="009B5A84"/>
    <w:rsid w:val="009B5B9E"/>
    <w:rsid w:val="009B5BFA"/>
    <w:rsid w:val="009B5D4A"/>
    <w:rsid w:val="009B5E96"/>
    <w:rsid w:val="009B66BD"/>
    <w:rsid w:val="009B68C4"/>
    <w:rsid w:val="009B6D8C"/>
    <w:rsid w:val="009B6F80"/>
    <w:rsid w:val="009B744C"/>
    <w:rsid w:val="009B74D3"/>
    <w:rsid w:val="009B77D4"/>
    <w:rsid w:val="009B7857"/>
    <w:rsid w:val="009B7A7B"/>
    <w:rsid w:val="009B7C87"/>
    <w:rsid w:val="009C03D7"/>
    <w:rsid w:val="009C0804"/>
    <w:rsid w:val="009C08A3"/>
    <w:rsid w:val="009C0AF0"/>
    <w:rsid w:val="009C1AE2"/>
    <w:rsid w:val="009C1B32"/>
    <w:rsid w:val="009C1EC6"/>
    <w:rsid w:val="009C219B"/>
    <w:rsid w:val="009C2A51"/>
    <w:rsid w:val="009C2AE5"/>
    <w:rsid w:val="009C3D6E"/>
    <w:rsid w:val="009C3F8D"/>
    <w:rsid w:val="009C3FDA"/>
    <w:rsid w:val="009C44C9"/>
    <w:rsid w:val="009C46C0"/>
    <w:rsid w:val="009C4875"/>
    <w:rsid w:val="009C4BA3"/>
    <w:rsid w:val="009C4CCB"/>
    <w:rsid w:val="009C4D30"/>
    <w:rsid w:val="009C51D8"/>
    <w:rsid w:val="009C5A11"/>
    <w:rsid w:val="009C5AD9"/>
    <w:rsid w:val="009C5D53"/>
    <w:rsid w:val="009C5FE8"/>
    <w:rsid w:val="009C62DD"/>
    <w:rsid w:val="009C6398"/>
    <w:rsid w:val="009C6825"/>
    <w:rsid w:val="009C731E"/>
    <w:rsid w:val="009C7A96"/>
    <w:rsid w:val="009C7B20"/>
    <w:rsid w:val="009C7ED8"/>
    <w:rsid w:val="009D0341"/>
    <w:rsid w:val="009D0A0C"/>
    <w:rsid w:val="009D0AEA"/>
    <w:rsid w:val="009D0C2A"/>
    <w:rsid w:val="009D0EB1"/>
    <w:rsid w:val="009D1086"/>
    <w:rsid w:val="009D1199"/>
    <w:rsid w:val="009D1345"/>
    <w:rsid w:val="009D1504"/>
    <w:rsid w:val="009D1562"/>
    <w:rsid w:val="009D161C"/>
    <w:rsid w:val="009D1764"/>
    <w:rsid w:val="009D1AF7"/>
    <w:rsid w:val="009D1B38"/>
    <w:rsid w:val="009D1D47"/>
    <w:rsid w:val="009D2572"/>
    <w:rsid w:val="009D2843"/>
    <w:rsid w:val="009D2984"/>
    <w:rsid w:val="009D3753"/>
    <w:rsid w:val="009D41AB"/>
    <w:rsid w:val="009D4FCE"/>
    <w:rsid w:val="009D5040"/>
    <w:rsid w:val="009D5393"/>
    <w:rsid w:val="009D55B3"/>
    <w:rsid w:val="009D5622"/>
    <w:rsid w:val="009D56D2"/>
    <w:rsid w:val="009D5900"/>
    <w:rsid w:val="009D59FC"/>
    <w:rsid w:val="009D5C2F"/>
    <w:rsid w:val="009D67F5"/>
    <w:rsid w:val="009D6B98"/>
    <w:rsid w:val="009D6CB2"/>
    <w:rsid w:val="009D6E68"/>
    <w:rsid w:val="009D6F0D"/>
    <w:rsid w:val="009D7292"/>
    <w:rsid w:val="009D72BD"/>
    <w:rsid w:val="009D7B1E"/>
    <w:rsid w:val="009D7C22"/>
    <w:rsid w:val="009E00B9"/>
    <w:rsid w:val="009E02D4"/>
    <w:rsid w:val="009E06A5"/>
    <w:rsid w:val="009E076B"/>
    <w:rsid w:val="009E0B25"/>
    <w:rsid w:val="009E199B"/>
    <w:rsid w:val="009E1CE1"/>
    <w:rsid w:val="009E1E53"/>
    <w:rsid w:val="009E2530"/>
    <w:rsid w:val="009E2E13"/>
    <w:rsid w:val="009E2E78"/>
    <w:rsid w:val="009E300B"/>
    <w:rsid w:val="009E309A"/>
    <w:rsid w:val="009E3333"/>
    <w:rsid w:val="009E33DE"/>
    <w:rsid w:val="009E3668"/>
    <w:rsid w:val="009E395C"/>
    <w:rsid w:val="009E3976"/>
    <w:rsid w:val="009E3C95"/>
    <w:rsid w:val="009E3EB3"/>
    <w:rsid w:val="009E3EE9"/>
    <w:rsid w:val="009E3F30"/>
    <w:rsid w:val="009E442B"/>
    <w:rsid w:val="009E4839"/>
    <w:rsid w:val="009E494A"/>
    <w:rsid w:val="009E49AA"/>
    <w:rsid w:val="009E4B87"/>
    <w:rsid w:val="009E4CED"/>
    <w:rsid w:val="009E5E2E"/>
    <w:rsid w:val="009E6906"/>
    <w:rsid w:val="009E6B17"/>
    <w:rsid w:val="009E7204"/>
    <w:rsid w:val="009E72C2"/>
    <w:rsid w:val="009E762E"/>
    <w:rsid w:val="009E7D16"/>
    <w:rsid w:val="009E7F88"/>
    <w:rsid w:val="009E7FD0"/>
    <w:rsid w:val="009F0662"/>
    <w:rsid w:val="009F0684"/>
    <w:rsid w:val="009F0801"/>
    <w:rsid w:val="009F0BE0"/>
    <w:rsid w:val="009F0C81"/>
    <w:rsid w:val="009F138B"/>
    <w:rsid w:val="009F1485"/>
    <w:rsid w:val="009F1923"/>
    <w:rsid w:val="009F1B9E"/>
    <w:rsid w:val="009F2390"/>
    <w:rsid w:val="009F31BE"/>
    <w:rsid w:val="009F3351"/>
    <w:rsid w:val="009F38CE"/>
    <w:rsid w:val="009F3C8A"/>
    <w:rsid w:val="009F40AA"/>
    <w:rsid w:val="009F43C1"/>
    <w:rsid w:val="009F4680"/>
    <w:rsid w:val="009F488A"/>
    <w:rsid w:val="009F49BD"/>
    <w:rsid w:val="009F4A3E"/>
    <w:rsid w:val="009F4A8B"/>
    <w:rsid w:val="009F5437"/>
    <w:rsid w:val="009F56E0"/>
    <w:rsid w:val="009F60C5"/>
    <w:rsid w:val="009F60F0"/>
    <w:rsid w:val="009F6379"/>
    <w:rsid w:val="009F6C37"/>
    <w:rsid w:val="009F6F18"/>
    <w:rsid w:val="009F7103"/>
    <w:rsid w:val="009F7882"/>
    <w:rsid w:val="009F7CFB"/>
    <w:rsid w:val="00A00074"/>
    <w:rsid w:val="00A000C5"/>
    <w:rsid w:val="00A00B7C"/>
    <w:rsid w:val="00A0126B"/>
    <w:rsid w:val="00A01401"/>
    <w:rsid w:val="00A01B85"/>
    <w:rsid w:val="00A020F9"/>
    <w:rsid w:val="00A029E7"/>
    <w:rsid w:val="00A02AB1"/>
    <w:rsid w:val="00A02EAF"/>
    <w:rsid w:val="00A030D8"/>
    <w:rsid w:val="00A033DB"/>
    <w:rsid w:val="00A03609"/>
    <w:rsid w:val="00A03818"/>
    <w:rsid w:val="00A03A23"/>
    <w:rsid w:val="00A03AE6"/>
    <w:rsid w:val="00A03CD3"/>
    <w:rsid w:val="00A04A32"/>
    <w:rsid w:val="00A04D9D"/>
    <w:rsid w:val="00A04F34"/>
    <w:rsid w:val="00A05057"/>
    <w:rsid w:val="00A05068"/>
    <w:rsid w:val="00A05552"/>
    <w:rsid w:val="00A0574F"/>
    <w:rsid w:val="00A05889"/>
    <w:rsid w:val="00A06F2C"/>
    <w:rsid w:val="00A06FB1"/>
    <w:rsid w:val="00A108FD"/>
    <w:rsid w:val="00A10CB9"/>
    <w:rsid w:val="00A10DD2"/>
    <w:rsid w:val="00A116F4"/>
    <w:rsid w:val="00A11799"/>
    <w:rsid w:val="00A1195E"/>
    <w:rsid w:val="00A119BF"/>
    <w:rsid w:val="00A12153"/>
    <w:rsid w:val="00A12386"/>
    <w:rsid w:val="00A1247E"/>
    <w:rsid w:val="00A128AE"/>
    <w:rsid w:val="00A13422"/>
    <w:rsid w:val="00A13FD8"/>
    <w:rsid w:val="00A142E9"/>
    <w:rsid w:val="00A1437B"/>
    <w:rsid w:val="00A14C4F"/>
    <w:rsid w:val="00A14F8A"/>
    <w:rsid w:val="00A14FD4"/>
    <w:rsid w:val="00A15011"/>
    <w:rsid w:val="00A153F8"/>
    <w:rsid w:val="00A15728"/>
    <w:rsid w:val="00A15E0D"/>
    <w:rsid w:val="00A1625F"/>
    <w:rsid w:val="00A162AB"/>
    <w:rsid w:val="00A16968"/>
    <w:rsid w:val="00A169BC"/>
    <w:rsid w:val="00A16ADF"/>
    <w:rsid w:val="00A16E1C"/>
    <w:rsid w:val="00A16F86"/>
    <w:rsid w:val="00A17AD6"/>
    <w:rsid w:val="00A17EA5"/>
    <w:rsid w:val="00A2004B"/>
    <w:rsid w:val="00A2048A"/>
    <w:rsid w:val="00A20C7F"/>
    <w:rsid w:val="00A20F09"/>
    <w:rsid w:val="00A21783"/>
    <w:rsid w:val="00A218EB"/>
    <w:rsid w:val="00A21E0D"/>
    <w:rsid w:val="00A223E7"/>
    <w:rsid w:val="00A22582"/>
    <w:rsid w:val="00A22D34"/>
    <w:rsid w:val="00A2355A"/>
    <w:rsid w:val="00A2391A"/>
    <w:rsid w:val="00A23E54"/>
    <w:rsid w:val="00A23F00"/>
    <w:rsid w:val="00A23F85"/>
    <w:rsid w:val="00A24E67"/>
    <w:rsid w:val="00A24E96"/>
    <w:rsid w:val="00A2504F"/>
    <w:rsid w:val="00A251EA"/>
    <w:rsid w:val="00A25255"/>
    <w:rsid w:val="00A253FC"/>
    <w:rsid w:val="00A25E3E"/>
    <w:rsid w:val="00A26210"/>
    <w:rsid w:val="00A264C6"/>
    <w:rsid w:val="00A2669A"/>
    <w:rsid w:val="00A26CB0"/>
    <w:rsid w:val="00A26D1E"/>
    <w:rsid w:val="00A27108"/>
    <w:rsid w:val="00A27132"/>
    <w:rsid w:val="00A27200"/>
    <w:rsid w:val="00A278F8"/>
    <w:rsid w:val="00A309C5"/>
    <w:rsid w:val="00A30D88"/>
    <w:rsid w:val="00A318A5"/>
    <w:rsid w:val="00A325EB"/>
    <w:rsid w:val="00A327CF"/>
    <w:rsid w:val="00A328FF"/>
    <w:rsid w:val="00A3291B"/>
    <w:rsid w:val="00A329BB"/>
    <w:rsid w:val="00A33387"/>
    <w:rsid w:val="00A333E8"/>
    <w:rsid w:val="00A334B3"/>
    <w:rsid w:val="00A338F7"/>
    <w:rsid w:val="00A34575"/>
    <w:rsid w:val="00A346B4"/>
    <w:rsid w:val="00A349C1"/>
    <w:rsid w:val="00A34AA5"/>
    <w:rsid w:val="00A35063"/>
    <w:rsid w:val="00A358D6"/>
    <w:rsid w:val="00A35923"/>
    <w:rsid w:val="00A35CAC"/>
    <w:rsid w:val="00A35ECC"/>
    <w:rsid w:val="00A36304"/>
    <w:rsid w:val="00A3740D"/>
    <w:rsid w:val="00A374DF"/>
    <w:rsid w:val="00A375AA"/>
    <w:rsid w:val="00A375D4"/>
    <w:rsid w:val="00A375E5"/>
    <w:rsid w:val="00A3769E"/>
    <w:rsid w:val="00A37D23"/>
    <w:rsid w:val="00A401B5"/>
    <w:rsid w:val="00A401E3"/>
    <w:rsid w:val="00A402F6"/>
    <w:rsid w:val="00A405CA"/>
    <w:rsid w:val="00A406DC"/>
    <w:rsid w:val="00A40CB3"/>
    <w:rsid w:val="00A40CBB"/>
    <w:rsid w:val="00A41609"/>
    <w:rsid w:val="00A4183F"/>
    <w:rsid w:val="00A41B09"/>
    <w:rsid w:val="00A41E88"/>
    <w:rsid w:val="00A4208D"/>
    <w:rsid w:val="00A420F4"/>
    <w:rsid w:val="00A424D6"/>
    <w:rsid w:val="00A42630"/>
    <w:rsid w:val="00A434D0"/>
    <w:rsid w:val="00A43A80"/>
    <w:rsid w:val="00A43AA1"/>
    <w:rsid w:val="00A43CCF"/>
    <w:rsid w:val="00A44122"/>
    <w:rsid w:val="00A442C5"/>
    <w:rsid w:val="00A4472E"/>
    <w:rsid w:val="00A44C93"/>
    <w:rsid w:val="00A44E69"/>
    <w:rsid w:val="00A4530F"/>
    <w:rsid w:val="00A455D1"/>
    <w:rsid w:val="00A45F8A"/>
    <w:rsid w:val="00A46392"/>
    <w:rsid w:val="00A47213"/>
    <w:rsid w:val="00A4725B"/>
    <w:rsid w:val="00A5003B"/>
    <w:rsid w:val="00A508A2"/>
    <w:rsid w:val="00A50D6F"/>
    <w:rsid w:val="00A50F3E"/>
    <w:rsid w:val="00A5182E"/>
    <w:rsid w:val="00A51BF8"/>
    <w:rsid w:val="00A51CC9"/>
    <w:rsid w:val="00A52D53"/>
    <w:rsid w:val="00A5311B"/>
    <w:rsid w:val="00A53730"/>
    <w:rsid w:val="00A537A8"/>
    <w:rsid w:val="00A5385D"/>
    <w:rsid w:val="00A53A9E"/>
    <w:rsid w:val="00A53BCD"/>
    <w:rsid w:val="00A53BFF"/>
    <w:rsid w:val="00A540FB"/>
    <w:rsid w:val="00A54D48"/>
    <w:rsid w:val="00A55660"/>
    <w:rsid w:val="00A55A79"/>
    <w:rsid w:val="00A55B1A"/>
    <w:rsid w:val="00A55B64"/>
    <w:rsid w:val="00A560DA"/>
    <w:rsid w:val="00A56154"/>
    <w:rsid w:val="00A56A61"/>
    <w:rsid w:val="00A57092"/>
    <w:rsid w:val="00A5710B"/>
    <w:rsid w:val="00A57B12"/>
    <w:rsid w:val="00A57B80"/>
    <w:rsid w:val="00A602FE"/>
    <w:rsid w:val="00A6065E"/>
    <w:rsid w:val="00A60694"/>
    <w:rsid w:val="00A609DB"/>
    <w:rsid w:val="00A60EB9"/>
    <w:rsid w:val="00A6101A"/>
    <w:rsid w:val="00A61035"/>
    <w:rsid w:val="00A611BD"/>
    <w:rsid w:val="00A614B8"/>
    <w:rsid w:val="00A614BD"/>
    <w:rsid w:val="00A61F32"/>
    <w:rsid w:val="00A62038"/>
    <w:rsid w:val="00A632EA"/>
    <w:rsid w:val="00A6368C"/>
    <w:rsid w:val="00A63690"/>
    <w:rsid w:val="00A641FE"/>
    <w:rsid w:val="00A6469B"/>
    <w:rsid w:val="00A64710"/>
    <w:rsid w:val="00A64B91"/>
    <w:rsid w:val="00A64B9B"/>
    <w:rsid w:val="00A64F22"/>
    <w:rsid w:val="00A65A74"/>
    <w:rsid w:val="00A65B80"/>
    <w:rsid w:val="00A65C23"/>
    <w:rsid w:val="00A6601E"/>
    <w:rsid w:val="00A66663"/>
    <w:rsid w:val="00A66A7A"/>
    <w:rsid w:val="00A66B98"/>
    <w:rsid w:val="00A673C9"/>
    <w:rsid w:val="00A67C9D"/>
    <w:rsid w:val="00A67D5B"/>
    <w:rsid w:val="00A70095"/>
    <w:rsid w:val="00A700AE"/>
    <w:rsid w:val="00A70270"/>
    <w:rsid w:val="00A7057A"/>
    <w:rsid w:val="00A70890"/>
    <w:rsid w:val="00A708AD"/>
    <w:rsid w:val="00A70A8C"/>
    <w:rsid w:val="00A70AFA"/>
    <w:rsid w:val="00A70E3C"/>
    <w:rsid w:val="00A70E59"/>
    <w:rsid w:val="00A70FBF"/>
    <w:rsid w:val="00A7246F"/>
    <w:rsid w:val="00A7277D"/>
    <w:rsid w:val="00A72D19"/>
    <w:rsid w:val="00A7303B"/>
    <w:rsid w:val="00A7317B"/>
    <w:rsid w:val="00A73205"/>
    <w:rsid w:val="00A73468"/>
    <w:rsid w:val="00A73842"/>
    <w:rsid w:val="00A73A5F"/>
    <w:rsid w:val="00A73C4B"/>
    <w:rsid w:val="00A74130"/>
    <w:rsid w:val="00A741A0"/>
    <w:rsid w:val="00A74764"/>
    <w:rsid w:val="00A74A94"/>
    <w:rsid w:val="00A74DB4"/>
    <w:rsid w:val="00A7520E"/>
    <w:rsid w:val="00A752BB"/>
    <w:rsid w:val="00A75CCB"/>
    <w:rsid w:val="00A76060"/>
    <w:rsid w:val="00A76C6E"/>
    <w:rsid w:val="00A77979"/>
    <w:rsid w:val="00A779C7"/>
    <w:rsid w:val="00A77BEE"/>
    <w:rsid w:val="00A77E54"/>
    <w:rsid w:val="00A77EA0"/>
    <w:rsid w:val="00A80511"/>
    <w:rsid w:val="00A80818"/>
    <w:rsid w:val="00A80883"/>
    <w:rsid w:val="00A80AAF"/>
    <w:rsid w:val="00A811C7"/>
    <w:rsid w:val="00A81297"/>
    <w:rsid w:val="00A8130E"/>
    <w:rsid w:val="00A8141A"/>
    <w:rsid w:val="00A819AE"/>
    <w:rsid w:val="00A81AAA"/>
    <w:rsid w:val="00A81DC8"/>
    <w:rsid w:val="00A82173"/>
    <w:rsid w:val="00A822C9"/>
    <w:rsid w:val="00A82D33"/>
    <w:rsid w:val="00A83016"/>
    <w:rsid w:val="00A830FA"/>
    <w:rsid w:val="00A834C4"/>
    <w:rsid w:val="00A838C6"/>
    <w:rsid w:val="00A83D81"/>
    <w:rsid w:val="00A83E84"/>
    <w:rsid w:val="00A84078"/>
    <w:rsid w:val="00A840F9"/>
    <w:rsid w:val="00A841F6"/>
    <w:rsid w:val="00A84223"/>
    <w:rsid w:val="00A84281"/>
    <w:rsid w:val="00A8464E"/>
    <w:rsid w:val="00A84727"/>
    <w:rsid w:val="00A84786"/>
    <w:rsid w:val="00A84E5C"/>
    <w:rsid w:val="00A85099"/>
    <w:rsid w:val="00A85624"/>
    <w:rsid w:val="00A85674"/>
    <w:rsid w:val="00A858A2"/>
    <w:rsid w:val="00A8609F"/>
    <w:rsid w:val="00A861C2"/>
    <w:rsid w:val="00A8660E"/>
    <w:rsid w:val="00A87095"/>
    <w:rsid w:val="00A87299"/>
    <w:rsid w:val="00A879C6"/>
    <w:rsid w:val="00A87BFD"/>
    <w:rsid w:val="00A87DAE"/>
    <w:rsid w:val="00A9003E"/>
    <w:rsid w:val="00A906C7"/>
    <w:rsid w:val="00A90761"/>
    <w:rsid w:val="00A90844"/>
    <w:rsid w:val="00A909CF"/>
    <w:rsid w:val="00A90BC4"/>
    <w:rsid w:val="00A90E10"/>
    <w:rsid w:val="00A91061"/>
    <w:rsid w:val="00A915DF"/>
    <w:rsid w:val="00A91677"/>
    <w:rsid w:val="00A91B9B"/>
    <w:rsid w:val="00A91CA9"/>
    <w:rsid w:val="00A920C0"/>
    <w:rsid w:val="00A9211C"/>
    <w:rsid w:val="00A92326"/>
    <w:rsid w:val="00A9268C"/>
    <w:rsid w:val="00A92AB9"/>
    <w:rsid w:val="00A92C9A"/>
    <w:rsid w:val="00A92DD7"/>
    <w:rsid w:val="00A930F4"/>
    <w:rsid w:val="00A9369E"/>
    <w:rsid w:val="00A93B9E"/>
    <w:rsid w:val="00A94169"/>
    <w:rsid w:val="00A94AFD"/>
    <w:rsid w:val="00A94BF6"/>
    <w:rsid w:val="00A94CF1"/>
    <w:rsid w:val="00A95BD8"/>
    <w:rsid w:val="00A967A0"/>
    <w:rsid w:val="00A96B5A"/>
    <w:rsid w:val="00A96EF1"/>
    <w:rsid w:val="00A97129"/>
    <w:rsid w:val="00A97921"/>
    <w:rsid w:val="00A97A74"/>
    <w:rsid w:val="00AA0A04"/>
    <w:rsid w:val="00AA0B56"/>
    <w:rsid w:val="00AA0EE3"/>
    <w:rsid w:val="00AA17CC"/>
    <w:rsid w:val="00AA212E"/>
    <w:rsid w:val="00AA2A07"/>
    <w:rsid w:val="00AA3253"/>
    <w:rsid w:val="00AA3375"/>
    <w:rsid w:val="00AA3527"/>
    <w:rsid w:val="00AA3BFA"/>
    <w:rsid w:val="00AA3F55"/>
    <w:rsid w:val="00AA4AC5"/>
    <w:rsid w:val="00AA513E"/>
    <w:rsid w:val="00AA5A12"/>
    <w:rsid w:val="00AA5E7E"/>
    <w:rsid w:val="00AA6023"/>
    <w:rsid w:val="00AA65FE"/>
    <w:rsid w:val="00AA6EA8"/>
    <w:rsid w:val="00AA7AAB"/>
    <w:rsid w:val="00AB0644"/>
    <w:rsid w:val="00AB098A"/>
    <w:rsid w:val="00AB0AC4"/>
    <w:rsid w:val="00AB0C27"/>
    <w:rsid w:val="00AB1176"/>
    <w:rsid w:val="00AB13E3"/>
    <w:rsid w:val="00AB16A0"/>
    <w:rsid w:val="00AB1E7B"/>
    <w:rsid w:val="00AB2156"/>
    <w:rsid w:val="00AB229E"/>
    <w:rsid w:val="00AB259B"/>
    <w:rsid w:val="00AB2A2E"/>
    <w:rsid w:val="00AB3AE9"/>
    <w:rsid w:val="00AB3B0E"/>
    <w:rsid w:val="00AB3DC7"/>
    <w:rsid w:val="00AB40A1"/>
    <w:rsid w:val="00AB4943"/>
    <w:rsid w:val="00AB4A3D"/>
    <w:rsid w:val="00AB53D4"/>
    <w:rsid w:val="00AB5EC0"/>
    <w:rsid w:val="00AB5FBE"/>
    <w:rsid w:val="00AB618A"/>
    <w:rsid w:val="00AB6243"/>
    <w:rsid w:val="00AB66F3"/>
    <w:rsid w:val="00AB6A17"/>
    <w:rsid w:val="00AB78BC"/>
    <w:rsid w:val="00AB7913"/>
    <w:rsid w:val="00AC0B88"/>
    <w:rsid w:val="00AC12FF"/>
    <w:rsid w:val="00AC1ADC"/>
    <w:rsid w:val="00AC1F44"/>
    <w:rsid w:val="00AC20D4"/>
    <w:rsid w:val="00AC20DA"/>
    <w:rsid w:val="00AC2B61"/>
    <w:rsid w:val="00AC2CAC"/>
    <w:rsid w:val="00AC3690"/>
    <w:rsid w:val="00AC387E"/>
    <w:rsid w:val="00AC3A8C"/>
    <w:rsid w:val="00AC3BB9"/>
    <w:rsid w:val="00AC4333"/>
    <w:rsid w:val="00AC465E"/>
    <w:rsid w:val="00AC5114"/>
    <w:rsid w:val="00AC5421"/>
    <w:rsid w:val="00AC5DB7"/>
    <w:rsid w:val="00AC60C2"/>
    <w:rsid w:val="00AC60D8"/>
    <w:rsid w:val="00AC6167"/>
    <w:rsid w:val="00AC69D1"/>
    <w:rsid w:val="00AC6CB5"/>
    <w:rsid w:val="00AD000E"/>
    <w:rsid w:val="00AD0534"/>
    <w:rsid w:val="00AD09E3"/>
    <w:rsid w:val="00AD0B09"/>
    <w:rsid w:val="00AD0EE4"/>
    <w:rsid w:val="00AD1C7D"/>
    <w:rsid w:val="00AD2461"/>
    <w:rsid w:val="00AD24EF"/>
    <w:rsid w:val="00AD2600"/>
    <w:rsid w:val="00AD26B9"/>
    <w:rsid w:val="00AD2758"/>
    <w:rsid w:val="00AD2767"/>
    <w:rsid w:val="00AD30AD"/>
    <w:rsid w:val="00AD30DE"/>
    <w:rsid w:val="00AD317B"/>
    <w:rsid w:val="00AD356A"/>
    <w:rsid w:val="00AD3D6F"/>
    <w:rsid w:val="00AD46B1"/>
    <w:rsid w:val="00AD4D01"/>
    <w:rsid w:val="00AD4E93"/>
    <w:rsid w:val="00AD5736"/>
    <w:rsid w:val="00AD61B0"/>
    <w:rsid w:val="00AD622F"/>
    <w:rsid w:val="00AD6315"/>
    <w:rsid w:val="00AD63CE"/>
    <w:rsid w:val="00AD6C67"/>
    <w:rsid w:val="00AD6D8A"/>
    <w:rsid w:val="00AD74B9"/>
    <w:rsid w:val="00AD78C4"/>
    <w:rsid w:val="00AD7D65"/>
    <w:rsid w:val="00AD7E98"/>
    <w:rsid w:val="00AD7EE7"/>
    <w:rsid w:val="00AD7F14"/>
    <w:rsid w:val="00AE031D"/>
    <w:rsid w:val="00AE032A"/>
    <w:rsid w:val="00AE0CFF"/>
    <w:rsid w:val="00AE1247"/>
    <w:rsid w:val="00AE146D"/>
    <w:rsid w:val="00AE1528"/>
    <w:rsid w:val="00AE1ACA"/>
    <w:rsid w:val="00AE1FD1"/>
    <w:rsid w:val="00AE294A"/>
    <w:rsid w:val="00AE2C1B"/>
    <w:rsid w:val="00AE31CC"/>
    <w:rsid w:val="00AE3705"/>
    <w:rsid w:val="00AE428D"/>
    <w:rsid w:val="00AE48F7"/>
    <w:rsid w:val="00AE4E64"/>
    <w:rsid w:val="00AE5189"/>
    <w:rsid w:val="00AE5AAF"/>
    <w:rsid w:val="00AE5B75"/>
    <w:rsid w:val="00AE5EA9"/>
    <w:rsid w:val="00AE6118"/>
    <w:rsid w:val="00AE6119"/>
    <w:rsid w:val="00AE6131"/>
    <w:rsid w:val="00AE63B3"/>
    <w:rsid w:val="00AE686C"/>
    <w:rsid w:val="00AE6954"/>
    <w:rsid w:val="00AE6D62"/>
    <w:rsid w:val="00AE7795"/>
    <w:rsid w:val="00AE788C"/>
    <w:rsid w:val="00AE7BAB"/>
    <w:rsid w:val="00AE7FB8"/>
    <w:rsid w:val="00AF05F8"/>
    <w:rsid w:val="00AF07EC"/>
    <w:rsid w:val="00AF0B5B"/>
    <w:rsid w:val="00AF0CD4"/>
    <w:rsid w:val="00AF0E3B"/>
    <w:rsid w:val="00AF0F78"/>
    <w:rsid w:val="00AF10CB"/>
    <w:rsid w:val="00AF1CC4"/>
    <w:rsid w:val="00AF1D29"/>
    <w:rsid w:val="00AF257C"/>
    <w:rsid w:val="00AF27B7"/>
    <w:rsid w:val="00AF2826"/>
    <w:rsid w:val="00AF3024"/>
    <w:rsid w:val="00AF30A5"/>
    <w:rsid w:val="00AF35D3"/>
    <w:rsid w:val="00AF38BE"/>
    <w:rsid w:val="00AF3DDC"/>
    <w:rsid w:val="00AF41AE"/>
    <w:rsid w:val="00AF46E3"/>
    <w:rsid w:val="00AF48BF"/>
    <w:rsid w:val="00AF49B7"/>
    <w:rsid w:val="00AF4D69"/>
    <w:rsid w:val="00AF4FA4"/>
    <w:rsid w:val="00AF4FE4"/>
    <w:rsid w:val="00AF555B"/>
    <w:rsid w:val="00AF5595"/>
    <w:rsid w:val="00AF55B6"/>
    <w:rsid w:val="00AF592E"/>
    <w:rsid w:val="00AF5AE1"/>
    <w:rsid w:val="00AF5D31"/>
    <w:rsid w:val="00AF5E5C"/>
    <w:rsid w:val="00AF742B"/>
    <w:rsid w:val="00B0024E"/>
    <w:rsid w:val="00B00466"/>
    <w:rsid w:val="00B0078B"/>
    <w:rsid w:val="00B01038"/>
    <w:rsid w:val="00B012AA"/>
    <w:rsid w:val="00B019B1"/>
    <w:rsid w:val="00B026F2"/>
    <w:rsid w:val="00B02C98"/>
    <w:rsid w:val="00B03850"/>
    <w:rsid w:val="00B03B00"/>
    <w:rsid w:val="00B03E80"/>
    <w:rsid w:val="00B03F88"/>
    <w:rsid w:val="00B04C4A"/>
    <w:rsid w:val="00B04DCB"/>
    <w:rsid w:val="00B051A2"/>
    <w:rsid w:val="00B055DA"/>
    <w:rsid w:val="00B05628"/>
    <w:rsid w:val="00B059B4"/>
    <w:rsid w:val="00B0645D"/>
    <w:rsid w:val="00B076D8"/>
    <w:rsid w:val="00B07D3B"/>
    <w:rsid w:val="00B07F4D"/>
    <w:rsid w:val="00B1056D"/>
    <w:rsid w:val="00B108B7"/>
    <w:rsid w:val="00B11168"/>
    <w:rsid w:val="00B11576"/>
    <w:rsid w:val="00B11C3F"/>
    <w:rsid w:val="00B12546"/>
    <w:rsid w:val="00B126B2"/>
    <w:rsid w:val="00B126BF"/>
    <w:rsid w:val="00B12708"/>
    <w:rsid w:val="00B127EA"/>
    <w:rsid w:val="00B12EA2"/>
    <w:rsid w:val="00B13113"/>
    <w:rsid w:val="00B13247"/>
    <w:rsid w:val="00B1340F"/>
    <w:rsid w:val="00B13C1B"/>
    <w:rsid w:val="00B13C7A"/>
    <w:rsid w:val="00B13F6A"/>
    <w:rsid w:val="00B148DA"/>
    <w:rsid w:val="00B14CC2"/>
    <w:rsid w:val="00B150E9"/>
    <w:rsid w:val="00B15534"/>
    <w:rsid w:val="00B15579"/>
    <w:rsid w:val="00B15619"/>
    <w:rsid w:val="00B15A8E"/>
    <w:rsid w:val="00B15C38"/>
    <w:rsid w:val="00B15D98"/>
    <w:rsid w:val="00B160DA"/>
    <w:rsid w:val="00B16A0A"/>
    <w:rsid w:val="00B16CA1"/>
    <w:rsid w:val="00B1719A"/>
    <w:rsid w:val="00B171C5"/>
    <w:rsid w:val="00B1737A"/>
    <w:rsid w:val="00B174B4"/>
    <w:rsid w:val="00B17620"/>
    <w:rsid w:val="00B17D41"/>
    <w:rsid w:val="00B2077F"/>
    <w:rsid w:val="00B20C1C"/>
    <w:rsid w:val="00B21C3E"/>
    <w:rsid w:val="00B21CF5"/>
    <w:rsid w:val="00B21E4A"/>
    <w:rsid w:val="00B2229C"/>
    <w:rsid w:val="00B22765"/>
    <w:rsid w:val="00B229C8"/>
    <w:rsid w:val="00B22B14"/>
    <w:rsid w:val="00B2343B"/>
    <w:rsid w:val="00B23768"/>
    <w:rsid w:val="00B23826"/>
    <w:rsid w:val="00B23A06"/>
    <w:rsid w:val="00B23D02"/>
    <w:rsid w:val="00B24884"/>
    <w:rsid w:val="00B24C61"/>
    <w:rsid w:val="00B2510B"/>
    <w:rsid w:val="00B25993"/>
    <w:rsid w:val="00B25B5E"/>
    <w:rsid w:val="00B2610E"/>
    <w:rsid w:val="00B261A0"/>
    <w:rsid w:val="00B26C25"/>
    <w:rsid w:val="00B27E13"/>
    <w:rsid w:val="00B27F4E"/>
    <w:rsid w:val="00B3056A"/>
    <w:rsid w:val="00B30A6F"/>
    <w:rsid w:val="00B31108"/>
    <w:rsid w:val="00B311DF"/>
    <w:rsid w:val="00B31648"/>
    <w:rsid w:val="00B317F5"/>
    <w:rsid w:val="00B31801"/>
    <w:rsid w:val="00B3231D"/>
    <w:rsid w:val="00B3312E"/>
    <w:rsid w:val="00B33411"/>
    <w:rsid w:val="00B33615"/>
    <w:rsid w:val="00B3395D"/>
    <w:rsid w:val="00B33C6E"/>
    <w:rsid w:val="00B33DB6"/>
    <w:rsid w:val="00B3403E"/>
    <w:rsid w:val="00B340B7"/>
    <w:rsid w:val="00B34768"/>
    <w:rsid w:val="00B34C13"/>
    <w:rsid w:val="00B34EE9"/>
    <w:rsid w:val="00B35A1E"/>
    <w:rsid w:val="00B35ACC"/>
    <w:rsid w:val="00B35E96"/>
    <w:rsid w:val="00B36464"/>
    <w:rsid w:val="00B36BB2"/>
    <w:rsid w:val="00B37505"/>
    <w:rsid w:val="00B375B3"/>
    <w:rsid w:val="00B376A4"/>
    <w:rsid w:val="00B37FF2"/>
    <w:rsid w:val="00B402A7"/>
    <w:rsid w:val="00B404F9"/>
    <w:rsid w:val="00B41409"/>
    <w:rsid w:val="00B41605"/>
    <w:rsid w:val="00B4166B"/>
    <w:rsid w:val="00B41877"/>
    <w:rsid w:val="00B41C59"/>
    <w:rsid w:val="00B41C64"/>
    <w:rsid w:val="00B423D8"/>
    <w:rsid w:val="00B423F3"/>
    <w:rsid w:val="00B4270E"/>
    <w:rsid w:val="00B42D99"/>
    <w:rsid w:val="00B4317B"/>
    <w:rsid w:val="00B431C7"/>
    <w:rsid w:val="00B434C6"/>
    <w:rsid w:val="00B43D4E"/>
    <w:rsid w:val="00B43E1F"/>
    <w:rsid w:val="00B44309"/>
    <w:rsid w:val="00B446A7"/>
    <w:rsid w:val="00B448A6"/>
    <w:rsid w:val="00B44FCD"/>
    <w:rsid w:val="00B4519D"/>
    <w:rsid w:val="00B45404"/>
    <w:rsid w:val="00B456B1"/>
    <w:rsid w:val="00B45724"/>
    <w:rsid w:val="00B457B6"/>
    <w:rsid w:val="00B45AC0"/>
    <w:rsid w:val="00B45D1F"/>
    <w:rsid w:val="00B45DBE"/>
    <w:rsid w:val="00B45FAE"/>
    <w:rsid w:val="00B4610D"/>
    <w:rsid w:val="00B462E8"/>
    <w:rsid w:val="00B463AC"/>
    <w:rsid w:val="00B4673D"/>
    <w:rsid w:val="00B469AD"/>
    <w:rsid w:val="00B46AFD"/>
    <w:rsid w:val="00B47615"/>
    <w:rsid w:val="00B47681"/>
    <w:rsid w:val="00B476A2"/>
    <w:rsid w:val="00B477A0"/>
    <w:rsid w:val="00B47954"/>
    <w:rsid w:val="00B47B25"/>
    <w:rsid w:val="00B502DB"/>
    <w:rsid w:val="00B50B9A"/>
    <w:rsid w:val="00B50D46"/>
    <w:rsid w:val="00B50F14"/>
    <w:rsid w:val="00B50F15"/>
    <w:rsid w:val="00B51176"/>
    <w:rsid w:val="00B51837"/>
    <w:rsid w:val="00B51DD9"/>
    <w:rsid w:val="00B51F11"/>
    <w:rsid w:val="00B5283A"/>
    <w:rsid w:val="00B52847"/>
    <w:rsid w:val="00B53757"/>
    <w:rsid w:val="00B539FC"/>
    <w:rsid w:val="00B53BAC"/>
    <w:rsid w:val="00B53DDD"/>
    <w:rsid w:val="00B53E0A"/>
    <w:rsid w:val="00B53EE5"/>
    <w:rsid w:val="00B53F90"/>
    <w:rsid w:val="00B5421F"/>
    <w:rsid w:val="00B54396"/>
    <w:rsid w:val="00B557F8"/>
    <w:rsid w:val="00B559FC"/>
    <w:rsid w:val="00B55A7A"/>
    <w:rsid w:val="00B55A7E"/>
    <w:rsid w:val="00B55E8A"/>
    <w:rsid w:val="00B561E3"/>
    <w:rsid w:val="00B56A5F"/>
    <w:rsid w:val="00B56CFE"/>
    <w:rsid w:val="00B57A07"/>
    <w:rsid w:val="00B57CFE"/>
    <w:rsid w:val="00B60299"/>
    <w:rsid w:val="00B60BDE"/>
    <w:rsid w:val="00B60F6E"/>
    <w:rsid w:val="00B61C69"/>
    <w:rsid w:val="00B61CC5"/>
    <w:rsid w:val="00B61D65"/>
    <w:rsid w:val="00B61E73"/>
    <w:rsid w:val="00B61FEA"/>
    <w:rsid w:val="00B62979"/>
    <w:rsid w:val="00B62A5D"/>
    <w:rsid w:val="00B62D0E"/>
    <w:rsid w:val="00B63373"/>
    <w:rsid w:val="00B634C7"/>
    <w:rsid w:val="00B636C6"/>
    <w:rsid w:val="00B63C8A"/>
    <w:rsid w:val="00B63ECF"/>
    <w:rsid w:val="00B63F1B"/>
    <w:rsid w:val="00B640AA"/>
    <w:rsid w:val="00B64192"/>
    <w:rsid w:val="00B64793"/>
    <w:rsid w:val="00B648E5"/>
    <w:rsid w:val="00B653CB"/>
    <w:rsid w:val="00B65430"/>
    <w:rsid w:val="00B6551C"/>
    <w:rsid w:val="00B66348"/>
    <w:rsid w:val="00B66612"/>
    <w:rsid w:val="00B6669A"/>
    <w:rsid w:val="00B66D93"/>
    <w:rsid w:val="00B67342"/>
    <w:rsid w:val="00B6736D"/>
    <w:rsid w:val="00B676F0"/>
    <w:rsid w:val="00B678E6"/>
    <w:rsid w:val="00B67B78"/>
    <w:rsid w:val="00B67FD5"/>
    <w:rsid w:val="00B70863"/>
    <w:rsid w:val="00B70B55"/>
    <w:rsid w:val="00B70BCB"/>
    <w:rsid w:val="00B7143F"/>
    <w:rsid w:val="00B715DE"/>
    <w:rsid w:val="00B719C6"/>
    <w:rsid w:val="00B71E1E"/>
    <w:rsid w:val="00B7202D"/>
    <w:rsid w:val="00B727E3"/>
    <w:rsid w:val="00B72AD3"/>
    <w:rsid w:val="00B72BEB"/>
    <w:rsid w:val="00B73140"/>
    <w:rsid w:val="00B73192"/>
    <w:rsid w:val="00B73766"/>
    <w:rsid w:val="00B73B89"/>
    <w:rsid w:val="00B73C07"/>
    <w:rsid w:val="00B73F0A"/>
    <w:rsid w:val="00B74DAC"/>
    <w:rsid w:val="00B754B9"/>
    <w:rsid w:val="00B755FF"/>
    <w:rsid w:val="00B75672"/>
    <w:rsid w:val="00B759C4"/>
    <w:rsid w:val="00B75E45"/>
    <w:rsid w:val="00B75EF7"/>
    <w:rsid w:val="00B7650E"/>
    <w:rsid w:val="00B76992"/>
    <w:rsid w:val="00B7726B"/>
    <w:rsid w:val="00B7761A"/>
    <w:rsid w:val="00B77955"/>
    <w:rsid w:val="00B8010D"/>
    <w:rsid w:val="00B805A8"/>
    <w:rsid w:val="00B80AAA"/>
    <w:rsid w:val="00B81361"/>
    <w:rsid w:val="00B815F4"/>
    <w:rsid w:val="00B819D1"/>
    <w:rsid w:val="00B81AFF"/>
    <w:rsid w:val="00B81FAB"/>
    <w:rsid w:val="00B8208D"/>
    <w:rsid w:val="00B821A9"/>
    <w:rsid w:val="00B823C0"/>
    <w:rsid w:val="00B8285F"/>
    <w:rsid w:val="00B82917"/>
    <w:rsid w:val="00B82C7B"/>
    <w:rsid w:val="00B83148"/>
    <w:rsid w:val="00B833C9"/>
    <w:rsid w:val="00B83EFC"/>
    <w:rsid w:val="00B844C8"/>
    <w:rsid w:val="00B84A9F"/>
    <w:rsid w:val="00B84D27"/>
    <w:rsid w:val="00B84EE0"/>
    <w:rsid w:val="00B852DE"/>
    <w:rsid w:val="00B853D0"/>
    <w:rsid w:val="00B85679"/>
    <w:rsid w:val="00B85767"/>
    <w:rsid w:val="00B85855"/>
    <w:rsid w:val="00B8596B"/>
    <w:rsid w:val="00B85A88"/>
    <w:rsid w:val="00B85C20"/>
    <w:rsid w:val="00B85DF4"/>
    <w:rsid w:val="00B85E9C"/>
    <w:rsid w:val="00B860BB"/>
    <w:rsid w:val="00B86739"/>
    <w:rsid w:val="00B8676A"/>
    <w:rsid w:val="00B868D0"/>
    <w:rsid w:val="00B86D10"/>
    <w:rsid w:val="00B87137"/>
    <w:rsid w:val="00B8722A"/>
    <w:rsid w:val="00B877FA"/>
    <w:rsid w:val="00B87A2C"/>
    <w:rsid w:val="00B9024E"/>
    <w:rsid w:val="00B9035C"/>
    <w:rsid w:val="00B905FE"/>
    <w:rsid w:val="00B90A9A"/>
    <w:rsid w:val="00B90F9A"/>
    <w:rsid w:val="00B90FA3"/>
    <w:rsid w:val="00B91548"/>
    <w:rsid w:val="00B9168C"/>
    <w:rsid w:val="00B91A24"/>
    <w:rsid w:val="00B92B02"/>
    <w:rsid w:val="00B9302B"/>
    <w:rsid w:val="00B9316F"/>
    <w:rsid w:val="00B932E9"/>
    <w:rsid w:val="00B934E6"/>
    <w:rsid w:val="00B936C8"/>
    <w:rsid w:val="00B9392C"/>
    <w:rsid w:val="00B93A82"/>
    <w:rsid w:val="00B93BB0"/>
    <w:rsid w:val="00B93CD9"/>
    <w:rsid w:val="00B9485E"/>
    <w:rsid w:val="00B9551D"/>
    <w:rsid w:val="00B958F7"/>
    <w:rsid w:val="00B95BE2"/>
    <w:rsid w:val="00B9615F"/>
    <w:rsid w:val="00B96315"/>
    <w:rsid w:val="00B96364"/>
    <w:rsid w:val="00B967F3"/>
    <w:rsid w:val="00B9691C"/>
    <w:rsid w:val="00B96C37"/>
    <w:rsid w:val="00B971AB"/>
    <w:rsid w:val="00B976C7"/>
    <w:rsid w:val="00B97BDB"/>
    <w:rsid w:val="00BA0652"/>
    <w:rsid w:val="00BA1021"/>
    <w:rsid w:val="00BA112E"/>
    <w:rsid w:val="00BA114C"/>
    <w:rsid w:val="00BA12CA"/>
    <w:rsid w:val="00BA1845"/>
    <w:rsid w:val="00BA18C5"/>
    <w:rsid w:val="00BA21C9"/>
    <w:rsid w:val="00BA25FF"/>
    <w:rsid w:val="00BA281E"/>
    <w:rsid w:val="00BA2997"/>
    <w:rsid w:val="00BA2B51"/>
    <w:rsid w:val="00BA2BCD"/>
    <w:rsid w:val="00BA2D16"/>
    <w:rsid w:val="00BA37FF"/>
    <w:rsid w:val="00BA3A89"/>
    <w:rsid w:val="00BA3C74"/>
    <w:rsid w:val="00BA40F8"/>
    <w:rsid w:val="00BA4AE2"/>
    <w:rsid w:val="00BA50C2"/>
    <w:rsid w:val="00BA5D34"/>
    <w:rsid w:val="00BA6390"/>
    <w:rsid w:val="00BA6470"/>
    <w:rsid w:val="00BA674B"/>
    <w:rsid w:val="00BA6782"/>
    <w:rsid w:val="00BA6A95"/>
    <w:rsid w:val="00BA6F23"/>
    <w:rsid w:val="00BA6FA1"/>
    <w:rsid w:val="00BA705D"/>
    <w:rsid w:val="00BA7BCD"/>
    <w:rsid w:val="00BA7D0E"/>
    <w:rsid w:val="00BB01E9"/>
    <w:rsid w:val="00BB0770"/>
    <w:rsid w:val="00BB09CB"/>
    <w:rsid w:val="00BB1147"/>
    <w:rsid w:val="00BB1521"/>
    <w:rsid w:val="00BB1709"/>
    <w:rsid w:val="00BB2243"/>
    <w:rsid w:val="00BB2294"/>
    <w:rsid w:val="00BB2432"/>
    <w:rsid w:val="00BB2492"/>
    <w:rsid w:val="00BB2884"/>
    <w:rsid w:val="00BB3DA4"/>
    <w:rsid w:val="00BB4813"/>
    <w:rsid w:val="00BB4944"/>
    <w:rsid w:val="00BB4E49"/>
    <w:rsid w:val="00BB5046"/>
    <w:rsid w:val="00BB5595"/>
    <w:rsid w:val="00BB55D6"/>
    <w:rsid w:val="00BB5FAC"/>
    <w:rsid w:val="00BB61F2"/>
    <w:rsid w:val="00BB68FF"/>
    <w:rsid w:val="00BB6929"/>
    <w:rsid w:val="00BB6F28"/>
    <w:rsid w:val="00BB721B"/>
    <w:rsid w:val="00BB7A40"/>
    <w:rsid w:val="00BC05C2"/>
    <w:rsid w:val="00BC0E04"/>
    <w:rsid w:val="00BC1814"/>
    <w:rsid w:val="00BC1DA0"/>
    <w:rsid w:val="00BC1DF7"/>
    <w:rsid w:val="00BC210D"/>
    <w:rsid w:val="00BC217C"/>
    <w:rsid w:val="00BC2E31"/>
    <w:rsid w:val="00BC2ED3"/>
    <w:rsid w:val="00BC32A4"/>
    <w:rsid w:val="00BC35A0"/>
    <w:rsid w:val="00BC3C2D"/>
    <w:rsid w:val="00BC437E"/>
    <w:rsid w:val="00BC4EC4"/>
    <w:rsid w:val="00BC4FFE"/>
    <w:rsid w:val="00BC54AF"/>
    <w:rsid w:val="00BC57AD"/>
    <w:rsid w:val="00BC59BC"/>
    <w:rsid w:val="00BC5A2F"/>
    <w:rsid w:val="00BC5B28"/>
    <w:rsid w:val="00BC5C9C"/>
    <w:rsid w:val="00BC5CC9"/>
    <w:rsid w:val="00BC5D59"/>
    <w:rsid w:val="00BC6A7B"/>
    <w:rsid w:val="00BC6EBF"/>
    <w:rsid w:val="00BC7A58"/>
    <w:rsid w:val="00BD00FD"/>
    <w:rsid w:val="00BD0492"/>
    <w:rsid w:val="00BD06F6"/>
    <w:rsid w:val="00BD0AE2"/>
    <w:rsid w:val="00BD0CB2"/>
    <w:rsid w:val="00BD0DB7"/>
    <w:rsid w:val="00BD1186"/>
    <w:rsid w:val="00BD181E"/>
    <w:rsid w:val="00BD19D2"/>
    <w:rsid w:val="00BD1D6E"/>
    <w:rsid w:val="00BD1F60"/>
    <w:rsid w:val="00BD1FA3"/>
    <w:rsid w:val="00BD219E"/>
    <w:rsid w:val="00BD23E3"/>
    <w:rsid w:val="00BD2683"/>
    <w:rsid w:val="00BD2AA1"/>
    <w:rsid w:val="00BD2FA8"/>
    <w:rsid w:val="00BD36EF"/>
    <w:rsid w:val="00BD38A2"/>
    <w:rsid w:val="00BD3A15"/>
    <w:rsid w:val="00BD3C02"/>
    <w:rsid w:val="00BD3F13"/>
    <w:rsid w:val="00BD40CF"/>
    <w:rsid w:val="00BD412E"/>
    <w:rsid w:val="00BD417F"/>
    <w:rsid w:val="00BD4254"/>
    <w:rsid w:val="00BD482C"/>
    <w:rsid w:val="00BD4BDA"/>
    <w:rsid w:val="00BD4E71"/>
    <w:rsid w:val="00BD50C3"/>
    <w:rsid w:val="00BD5640"/>
    <w:rsid w:val="00BD56CF"/>
    <w:rsid w:val="00BD5CEF"/>
    <w:rsid w:val="00BD5D58"/>
    <w:rsid w:val="00BD613E"/>
    <w:rsid w:val="00BD61D0"/>
    <w:rsid w:val="00BD6587"/>
    <w:rsid w:val="00BD6778"/>
    <w:rsid w:val="00BD6A51"/>
    <w:rsid w:val="00BD6E68"/>
    <w:rsid w:val="00BD76E7"/>
    <w:rsid w:val="00BD7723"/>
    <w:rsid w:val="00BE024F"/>
    <w:rsid w:val="00BE040F"/>
    <w:rsid w:val="00BE067F"/>
    <w:rsid w:val="00BE071F"/>
    <w:rsid w:val="00BE07FD"/>
    <w:rsid w:val="00BE0B4D"/>
    <w:rsid w:val="00BE136A"/>
    <w:rsid w:val="00BE16EE"/>
    <w:rsid w:val="00BE1FBE"/>
    <w:rsid w:val="00BE2352"/>
    <w:rsid w:val="00BE253A"/>
    <w:rsid w:val="00BE2838"/>
    <w:rsid w:val="00BE2A33"/>
    <w:rsid w:val="00BE310F"/>
    <w:rsid w:val="00BE31C8"/>
    <w:rsid w:val="00BE34FD"/>
    <w:rsid w:val="00BE3787"/>
    <w:rsid w:val="00BE37CA"/>
    <w:rsid w:val="00BE3A06"/>
    <w:rsid w:val="00BE3E44"/>
    <w:rsid w:val="00BE3FC5"/>
    <w:rsid w:val="00BE431C"/>
    <w:rsid w:val="00BE444A"/>
    <w:rsid w:val="00BE4572"/>
    <w:rsid w:val="00BE4649"/>
    <w:rsid w:val="00BE4783"/>
    <w:rsid w:val="00BE48D8"/>
    <w:rsid w:val="00BE4933"/>
    <w:rsid w:val="00BE49CC"/>
    <w:rsid w:val="00BE4AAB"/>
    <w:rsid w:val="00BE516E"/>
    <w:rsid w:val="00BE519A"/>
    <w:rsid w:val="00BE5237"/>
    <w:rsid w:val="00BE67BE"/>
    <w:rsid w:val="00BE7318"/>
    <w:rsid w:val="00BF023A"/>
    <w:rsid w:val="00BF072D"/>
    <w:rsid w:val="00BF0D5B"/>
    <w:rsid w:val="00BF1129"/>
    <w:rsid w:val="00BF1259"/>
    <w:rsid w:val="00BF12C5"/>
    <w:rsid w:val="00BF1304"/>
    <w:rsid w:val="00BF1B0C"/>
    <w:rsid w:val="00BF2191"/>
    <w:rsid w:val="00BF249E"/>
    <w:rsid w:val="00BF28B1"/>
    <w:rsid w:val="00BF2AD8"/>
    <w:rsid w:val="00BF2D8D"/>
    <w:rsid w:val="00BF2FB3"/>
    <w:rsid w:val="00BF39CD"/>
    <w:rsid w:val="00BF4223"/>
    <w:rsid w:val="00BF483C"/>
    <w:rsid w:val="00BF4E36"/>
    <w:rsid w:val="00BF518A"/>
    <w:rsid w:val="00BF5240"/>
    <w:rsid w:val="00BF5AAC"/>
    <w:rsid w:val="00BF6A91"/>
    <w:rsid w:val="00BF6C0F"/>
    <w:rsid w:val="00BF6F69"/>
    <w:rsid w:val="00BF7D04"/>
    <w:rsid w:val="00C00080"/>
    <w:rsid w:val="00C0018F"/>
    <w:rsid w:val="00C0043A"/>
    <w:rsid w:val="00C008D8"/>
    <w:rsid w:val="00C00C36"/>
    <w:rsid w:val="00C00FDC"/>
    <w:rsid w:val="00C01580"/>
    <w:rsid w:val="00C0189A"/>
    <w:rsid w:val="00C018E6"/>
    <w:rsid w:val="00C019E6"/>
    <w:rsid w:val="00C01BEE"/>
    <w:rsid w:val="00C02363"/>
    <w:rsid w:val="00C02795"/>
    <w:rsid w:val="00C02886"/>
    <w:rsid w:val="00C02AA8"/>
    <w:rsid w:val="00C02B53"/>
    <w:rsid w:val="00C02E7D"/>
    <w:rsid w:val="00C03183"/>
    <w:rsid w:val="00C033FF"/>
    <w:rsid w:val="00C0348A"/>
    <w:rsid w:val="00C03E5C"/>
    <w:rsid w:val="00C04521"/>
    <w:rsid w:val="00C04916"/>
    <w:rsid w:val="00C049C1"/>
    <w:rsid w:val="00C05739"/>
    <w:rsid w:val="00C060B5"/>
    <w:rsid w:val="00C06118"/>
    <w:rsid w:val="00C06473"/>
    <w:rsid w:val="00C072D5"/>
    <w:rsid w:val="00C072D8"/>
    <w:rsid w:val="00C07353"/>
    <w:rsid w:val="00C07435"/>
    <w:rsid w:val="00C07B78"/>
    <w:rsid w:val="00C10010"/>
    <w:rsid w:val="00C104F7"/>
    <w:rsid w:val="00C10E76"/>
    <w:rsid w:val="00C10EE2"/>
    <w:rsid w:val="00C13400"/>
    <w:rsid w:val="00C13648"/>
    <w:rsid w:val="00C13763"/>
    <w:rsid w:val="00C13BD5"/>
    <w:rsid w:val="00C151A9"/>
    <w:rsid w:val="00C154BE"/>
    <w:rsid w:val="00C15909"/>
    <w:rsid w:val="00C15B34"/>
    <w:rsid w:val="00C15C0B"/>
    <w:rsid w:val="00C15C9F"/>
    <w:rsid w:val="00C16403"/>
    <w:rsid w:val="00C1653E"/>
    <w:rsid w:val="00C16696"/>
    <w:rsid w:val="00C168F3"/>
    <w:rsid w:val="00C1696C"/>
    <w:rsid w:val="00C16FE5"/>
    <w:rsid w:val="00C170C8"/>
    <w:rsid w:val="00C17367"/>
    <w:rsid w:val="00C1766B"/>
    <w:rsid w:val="00C176C1"/>
    <w:rsid w:val="00C179B9"/>
    <w:rsid w:val="00C17D32"/>
    <w:rsid w:val="00C20355"/>
    <w:rsid w:val="00C20454"/>
    <w:rsid w:val="00C2063A"/>
    <w:rsid w:val="00C20692"/>
    <w:rsid w:val="00C20AD2"/>
    <w:rsid w:val="00C20D63"/>
    <w:rsid w:val="00C21178"/>
    <w:rsid w:val="00C213B0"/>
    <w:rsid w:val="00C214E8"/>
    <w:rsid w:val="00C2152F"/>
    <w:rsid w:val="00C21753"/>
    <w:rsid w:val="00C21B81"/>
    <w:rsid w:val="00C228E0"/>
    <w:rsid w:val="00C230B8"/>
    <w:rsid w:val="00C236C3"/>
    <w:rsid w:val="00C237BA"/>
    <w:rsid w:val="00C239F9"/>
    <w:rsid w:val="00C23ED5"/>
    <w:rsid w:val="00C2425A"/>
    <w:rsid w:val="00C242D0"/>
    <w:rsid w:val="00C2454B"/>
    <w:rsid w:val="00C248A2"/>
    <w:rsid w:val="00C24A50"/>
    <w:rsid w:val="00C24C3F"/>
    <w:rsid w:val="00C24EFF"/>
    <w:rsid w:val="00C2561A"/>
    <w:rsid w:val="00C26822"/>
    <w:rsid w:val="00C26E93"/>
    <w:rsid w:val="00C27067"/>
    <w:rsid w:val="00C27266"/>
    <w:rsid w:val="00C27531"/>
    <w:rsid w:val="00C27976"/>
    <w:rsid w:val="00C27B97"/>
    <w:rsid w:val="00C30429"/>
    <w:rsid w:val="00C304E8"/>
    <w:rsid w:val="00C3078C"/>
    <w:rsid w:val="00C30C93"/>
    <w:rsid w:val="00C30DE3"/>
    <w:rsid w:val="00C30ED0"/>
    <w:rsid w:val="00C31284"/>
    <w:rsid w:val="00C314F5"/>
    <w:rsid w:val="00C3162F"/>
    <w:rsid w:val="00C3175C"/>
    <w:rsid w:val="00C31B89"/>
    <w:rsid w:val="00C31DAF"/>
    <w:rsid w:val="00C31F98"/>
    <w:rsid w:val="00C32185"/>
    <w:rsid w:val="00C32406"/>
    <w:rsid w:val="00C3269B"/>
    <w:rsid w:val="00C32701"/>
    <w:rsid w:val="00C3277B"/>
    <w:rsid w:val="00C335AA"/>
    <w:rsid w:val="00C33899"/>
    <w:rsid w:val="00C33916"/>
    <w:rsid w:val="00C34648"/>
    <w:rsid w:val="00C35013"/>
    <w:rsid w:val="00C35639"/>
    <w:rsid w:val="00C35D78"/>
    <w:rsid w:val="00C35ECE"/>
    <w:rsid w:val="00C36161"/>
    <w:rsid w:val="00C3637F"/>
    <w:rsid w:val="00C36B65"/>
    <w:rsid w:val="00C36F30"/>
    <w:rsid w:val="00C36FA9"/>
    <w:rsid w:val="00C4039C"/>
    <w:rsid w:val="00C40867"/>
    <w:rsid w:val="00C40E0B"/>
    <w:rsid w:val="00C41149"/>
    <w:rsid w:val="00C414EF"/>
    <w:rsid w:val="00C41576"/>
    <w:rsid w:val="00C4160B"/>
    <w:rsid w:val="00C418BE"/>
    <w:rsid w:val="00C41FCE"/>
    <w:rsid w:val="00C420A5"/>
    <w:rsid w:val="00C421BF"/>
    <w:rsid w:val="00C42503"/>
    <w:rsid w:val="00C42B47"/>
    <w:rsid w:val="00C42D39"/>
    <w:rsid w:val="00C42EF4"/>
    <w:rsid w:val="00C42FDA"/>
    <w:rsid w:val="00C43AFD"/>
    <w:rsid w:val="00C440EC"/>
    <w:rsid w:val="00C443D2"/>
    <w:rsid w:val="00C44565"/>
    <w:rsid w:val="00C447BA"/>
    <w:rsid w:val="00C44CE0"/>
    <w:rsid w:val="00C45194"/>
    <w:rsid w:val="00C45C7D"/>
    <w:rsid w:val="00C45D13"/>
    <w:rsid w:val="00C462C9"/>
    <w:rsid w:val="00C46400"/>
    <w:rsid w:val="00C46652"/>
    <w:rsid w:val="00C46F0E"/>
    <w:rsid w:val="00C46FC0"/>
    <w:rsid w:val="00C472FF"/>
    <w:rsid w:val="00C47315"/>
    <w:rsid w:val="00C473F9"/>
    <w:rsid w:val="00C47B6D"/>
    <w:rsid w:val="00C502A3"/>
    <w:rsid w:val="00C50848"/>
    <w:rsid w:val="00C50B52"/>
    <w:rsid w:val="00C50FE7"/>
    <w:rsid w:val="00C512B0"/>
    <w:rsid w:val="00C51D4D"/>
    <w:rsid w:val="00C51DEE"/>
    <w:rsid w:val="00C521DC"/>
    <w:rsid w:val="00C52C85"/>
    <w:rsid w:val="00C52D4F"/>
    <w:rsid w:val="00C52E17"/>
    <w:rsid w:val="00C52F82"/>
    <w:rsid w:val="00C533F1"/>
    <w:rsid w:val="00C53428"/>
    <w:rsid w:val="00C53462"/>
    <w:rsid w:val="00C53A1F"/>
    <w:rsid w:val="00C53B1D"/>
    <w:rsid w:val="00C53DE8"/>
    <w:rsid w:val="00C54057"/>
    <w:rsid w:val="00C540C1"/>
    <w:rsid w:val="00C54332"/>
    <w:rsid w:val="00C54508"/>
    <w:rsid w:val="00C547A8"/>
    <w:rsid w:val="00C547D9"/>
    <w:rsid w:val="00C55319"/>
    <w:rsid w:val="00C55372"/>
    <w:rsid w:val="00C55796"/>
    <w:rsid w:val="00C55C6C"/>
    <w:rsid w:val="00C55D08"/>
    <w:rsid w:val="00C55D70"/>
    <w:rsid w:val="00C55E10"/>
    <w:rsid w:val="00C562B6"/>
    <w:rsid w:val="00C562DC"/>
    <w:rsid w:val="00C5637C"/>
    <w:rsid w:val="00C564D3"/>
    <w:rsid w:val="00C56600"/>
    <w:rsid w:val="00C56633"/>
    <w:rsid w:val="00C56CF3"/>
    <w:rsid w:val="00C56EF1"/>
    <w:rsid w:val="00C56FD1"/>
    <w:rsid w:val="00C570ED"/>
    <w:rsid w:val="00C57592"/>
    <w:rsid w:val="00C57818"/>
    <w:rsid w:val="00C5786F"/>
    <w:rsid w:val="00C57B4F"/>
    <w:rsid w:val="00C57C01"/>
    <w:rsid w:val="00C57D7C"/>
    <w:rsid w:val="00C57E66"/>
    <w:rsid w:val="00C6025F"/>
    <w:rsid w:val="00C60623"/>
    <w:rsid w:val="00C608CC"/>
    <w:rsid w:val="00C60C35"/>
    <w:rsid w:val="00C60CCD"/>
    <w:rsid w:val="00C6198A"/>
    <w:rsid w:val="00C61CEE"/>
    <w:rsid w:val="00C61D66"/>
    <w:rsid w:val="00C61E43"/>
    <w:rsid w:val="00C6222E"/>
    <w:rsid w:val="00C6248C"/>
    <w:rsid w:val="00C624D8"/>
    <w:rsid w:val="00C62566"/>
    <w:rsid w:val="00C62577"/>
    <w:rsid w:val="00C62A00"/>
    <w:rsid w:val="00C6342B"/>
    <w:rsid w:val="00C635D7"/>
    <w:rsid w:val="00C6383C"/>
    <w:rsid w:val="00C638AC"/>
    <w:rsid w:val="00C63C39"/>
    <w:rsid w:val="00C64497"/>
    <w:rsid w:val="00C6482C"/>
    <w:rsid w:val="00C64D17"/>
    <w:rsid w:val="00C6610A"/>
    <w:rsid w:val="00C662B1"/>
    <w:rsid w:val="00C66AE6"/>
    <w:rsid w:val="00C66CE8"/>
    <w:rsid w:val="00C67233"/>
    <w:rsid w:val="00C67797"/>
    <w:rsid w:val="00C67A28"/>
    <w:rsid w:val="00C67D81"/>
    <w:rsid w:val="00C67DF9"/>
    <w:rsid w:val="00C701D0"/>
    <w:rsid w:val="00C70708"/>
    <w:rsid w:val="00C70840"/>
    <w:rsid w:val="00C70DF4"/>
    <w:rsid w:val="00C71102"/>
    <w:rsid w:val="00C7143B"/>
    <w:rsid w:val="00C7155D"/>
    <w:rsid w:val="00C717C3"/>
    <w:rsid w:val="00C7185A"/>
    <w:rsid w:val="00C71A6A"/>
    <w:rsid w:val="00C71EB1"/>
    <w:rsid w:val="00C72096"/>
    <w:rsid w:val="00C72392"/>
    <w:rsid w:val="00C723F0"/>
    <w:rsid w:val="00C727D7"/>
    <w:rsid w:val="00C72970"/>
    <w:rsid w:val="00C7299C"/>
    <w:rsid w:val="00C72CBE"/>
    <w:rsid w:val="00C72DA0"/>
    <w:rsid w:val="00C72F6D"/>
    <w:rsid w:val="00C7353E"/>
    <w:rsid w:val="00C73602"/>
    <w:rsid w:val="00C73770"/>
    <w:rsid w:val="00C73964"/>
    <w:rsid w:val="00C74141"/>
    <w:rsid w:val="00C74299"/>
    <w:rsid w:val="00C74580"/>
    <w:rsid w:val="00C746B1"/>
    <w:rsid w:val="00C7489E"/>
    <w:rsid w:val="00C748B5"/>
    <w:rsid w:val="00C74A6C"/>
    <w:rsid w:val="00C756E3"/>
    <w:rsid w:val="00C756EC"/>
    <w:rsid w:val="00C7576A"/>
    <w:rsid w:val="00C75A85"/>
    <w:rsid w:val="00C75F40"/>
    <w:rsid w:val="00C763F5"/>
    <w:rsid w:val="00C76C2D"/>
    <w:rsid w:val="00C76DCF"/>
    <w:rsid w:val="00C76E95"/>
    <w:rsid w:val="00C7737E"/>
    <w:rsid w:val="00C7759D"/>
    <w:rsid w:val="00C776B7"/>
    <w:rsid w:val="00C77C07"/>
    <w:rsid w:val="00C804D9"/>
    <w:rsid w:val="00C80606"/>
    <w:rsid w:val="00C80745"/>
    <w:rsid w:val="00C807DC"/>
    <w:rsid w:val="00C80860"/>
    <w:rsid w:val="00C80D11"/>
    <w:rsid w:val="00C81534"/>
    <w:rsid w:val="00C82297"/>
    <w:rsid w:val="00C82803"/>
    <w:rsid w:val="00C829E6"/>
    <w:rsid w:val="00C835DC"/>
    <w:rsid w:val="00C837C6"/>
    <w:rsid w:val="00C83E1B"/>
    <w:rsid w:val="00C83EB9"/>
    <w:rsid w:val="00C8403A"/>
    <w:rsid w:val="00C84684"/>
    <w:rsid w:val="00C84757"/>
    <w:rsid w:val="00C84FB6"/>
    <w:rsid w:val="00C851EA"/>
    <w:rsid w:val="00C856BB"/>
    <w:rsid w:val="00C85F9F"/>
    <w:rsid w:val="00C85FC2"/>
    <w:rsid w:val="00C86215"/>
    <w:rsid w:val="00C863D8"/>
    <w:rsid w:val="00C86EDA"/>
    <w:rsid w:val="00C86F30"/>
    <w:rsid w:val="00C8741B"/>
    <w:rsid w:val="00C900DE"/>
    <w:rsid w:val="00C9010E"/>
    <w:rsid w:val="00C90733"/>
    <w:rsid w:val="00C91529"/>
    <w:rsid w:val="00C91600"/>
    <w:rsid w:val="00C9188C"/>
    <w:rsid w:val="00C91DD1"/>
    <w:rsid w:val="00C91E42"/>
    <w:rsid w:val="00C920C9"/>
    <w:rsid w:val="00C920DA"/>
    <w:rsid w:val="00C92A1A"/>
    <w:rsid w:val="00C92E04"/>
    <w:rsid w:val="00C93340"/>
    <w:rsid w:val="00C93405"/>
    <w:rsid w:val="00C936D5"/>
    <w:rsid w:val="00C93A3F"/>
    <w:rsid w:val="00C93A78"/>
    <w:rsid w:val="00C93CD3"/>
    <w:rsid w:val="00C942F2"/>
    <w:rsid w:val="00C946CE"/>
    <w:rsid w:val="00C95423"/>
    <w:rsid w:val="00C95D4A"/>
    <w:rsid w:val="00C95E6C"/>
    <w:rsid w:val="00C9616D"/>
    <w:rsid w:val="00C9634D"/>
    <w:rsid w:val="00C96A6D"/>
    <w:rsid w:val="00C96BA4"/>
    <w:rsid w:val="00C96D0E"/>
    <w:rsid w:val="00C9762D"/>
    <w:rsid w:val="00C97709"/>
    <w:rsid w:val="00C977CD"/>
    <w:rsid w:val="00C9787B"/>
    <w:rsid w:val="00C97AFE"/>
    <w:rsid w:val="00C97BD8"/>
    <w:rsid w:val="00CA0062"/>
    <w:rsid w:val="00CA0113"/>
    <w:rsid w:val="00CA027C"/>
    <w:rsid w:val="00CA03D8"/>
    <w:rsid w:val="00CA047C"/>
    <w:rsid w:val="00CA0C34"/>
    <w:rsid w:val="00CA1393"/>
    <w:rsid w:val="00CA1678"/>
    <w:rsid w:val="00CA16E4"/>
    <w:rsid w:val="00CA17E0"/>
    <w:rsid w:val="00CA185E"/>
    <w:rsid w:val="00CA19F1"/>
    <w:rsid w:val="00CA1AB0"/>
    <w:rsid w:val="00CA1D95"/>
    <w:rsid w:val="00CA2C18"/>
    <w:rsid w:val="00CA3D81"/>
    <w:rsid w:val="00CA41F7"/>
    <w:rsid w:val="00CA43D1"/>
    <w:rsid w:val="00CA48D9"/>
    <w:rsid w:val="00CA4968"/>
    <w:rsid w:val="00CA497B"/>
    <w:rsid w:val="00CA4F52"/>
    <w:rsid w:val="00CA53E1"/>
    <w:rsid w:val="00CA5726"/>
    <w:rsid w:val="00CA5B22"/>
    <w:rsid w:val="00CA5D52"/>
    <w:rsid w:val="00CA6421"/>
    <w:rsid w:val="00CA6B07"/>
    <w:rsid w:val="00CA709C"/>
    <w:rsid w:val="00CA7342"/>
    <w:rsid w:val="00CA7996"/>
    <w:rsid w:val="00CA7E78"/>
    <w:rsid w:val="00CB0523"/>
    <w:rsid w:val="00CB06C4"/>
    <w:rsid w:val="00CB13B6"/>
    <w:rsid w:val="00CB177B"/>
    <w:rsid w:val="00CB1D37"/>
    <w:rsid w:val="00CB1FBC"/>
    <w:rsid w:val="00CB28BA"/>
    <w:rsid w:val="00CB333D"/>
    <w:rsid w:val="00CB39B4"/>
    <w:rsid w:val="00CB3BAC"/>
    <w:rsid w:val="00CB3EF6"/>
    <w:rsid w:val="00CB4493"/>
    <w:rsid w:val="00CB4667"/>
    <w:rsid w:val="00CB4D22"/>
    <w:rsid w:val="00CB5044"/>
    <w:rsid w:val="00CB51A8"/>
    <w:rsid w:val="00CB549E"/>
    <w:rsid w:val="00CB54E0"/>
    <w:rsid w:val="00CB582B"/>
    <w:rsid w:val="00CB59FE"/>
    <w:rsid w:val="00CB5FEF"/>
    <w:rsid w:val="00CB6559"/>
    <w:rsid w:val="00CB68EC"/>
    <w:rsid w:val="00CB6A1B"/>
    <w:rsid w:val="00CB6BC7"/>
    <w:rsid w:val="00CB7060"/>
    <w:rsid w:val="00CB70B4"/>
    <w:rsid w:val="00CB73D0"/>
    <w:rsid w:val="00CB7556"/>
    <w:rsid w:val="00CB756D"/>
    <w:rsid w:val="00CB7ACD"/>
    <w:rsid w:val="00CB7AFC"/>
    <w:rsid w:val="00CC0244"/>
    <w:rsid w:val="00CC0271"/>
    <w:rsid w:val="00CC063E"/>
    <w:rsid w:val="00CC090B"/>
    <w:rsid w:val="00CC0BED"/>
    <w:rsid w:val="00CC12AD"/>
    <w:rsid w:val="00CC1F78"/>
    <w:rsid w:val="00CC28B9"/>
    <w:rsid w:val="00CC3973"/>
    <w:rsid w:val="00CC3C54"/>
    <w:rsid w:val="00CC41C9"/>
    <w:rsid w:val="00CC4754"/>
    <w:rsid w:val="00CC4809"/>
    <w:rsid w:val="00CC4F51"/>
    <w:rsid w:val="00CC50B2"/>
    <w:rsid w:val="00CC5620"/>
    <w:rsid w:val="00CC5641"/>
    <w:rsid w:val="00CC5739"/>
    <w:rsid w:val="00CC57EB"/>
    <w:rsid w:val="00CC5D27"/>
    <w:rsid w:val="00CC5E28"/>
    <w:rsid w:val="00CC6081"/>
    <w:rsid w:val="00CC611F"/>
    <w:rsid w:val="00CC66E5"/>
    <w:rsid w:val="00CC697C"/>
    <w:rsid w:val="00CC77C8"/>
    <w:rsid w:val="00CC78AD"/>
    <w:rsid w:val="00CD0336"/>
    <w:rsid w:val="00CD0EF0"/>
    <w:rsid w:val="00CD1054"/>
    <w:rsid w:val="00CD1755"/>
    <w:rsid w:val="00CD2322"/>
    <w:rsid w:val="00CD2422"/>
    <w:rsid w:val="00CD276B"/>
    <w:rsid w:val="00CD2978"/>
    <w:rsid w:val="00CD29AC"/>
    <w:rsid w:val="00CD2C10"/>
    <w:rsid w:val="00CD2CBC"/>
    <w:rsid w:val="00CD2FE7"/>
    <w:rsid w:val="00CD31B4"/>
    <w:rsid w:val="00CD3509"/>
    <w:rsid w:val="00CD3584"/>
    <w:rsid w:val="00CD377B"/>
    <w:rsid w:val="00CD3EBF"/>
    <w:rsid w:val="00CD410B"/>
    <w:rsid w:val="00CD41CA"/>
    <w:rsid w:val="00CD4554"/>
    <w:rsid w:val="00CD46E6"/>
    <w:rsid w:val="00CD50AF"/>
    <w:rsid w:val="00CD5431"/>
    <w:rsid w:val="00CD5490"/>
    <w:rsid w:val="00CD580B"/>
    <w:rsid w:val="00CD58C4"/>
    <w:rsid w:val="00CD5BD3"/>
    <w:rsid w:val="00CD6162"/>
    <w:rsid w:val="00CD6313"/>
    <w:rsid w:val="00CD68CE"/>
    <w:rsid w:val="00CD6A18"/>
    <w:rsid w:val="00CD6AE0"/>
    <w:rsid w:val="00CD70D7"/>
    <w:rsid w:val="00CD70F8"/>
    <w:rsid w:val="00CD74C5"/>
    <w:rsid w:val="00CD750E"/>
    <w:rsid w:val="00CD77FD"/>
    <w:rsid w:val="00CE00A0"/>
    <w:rsid w:val="00CE0118"/>
    <w:rsid w:val="00CE0680"/>
    <w:rsid w:val="00CE12EA"/>
    <w:rsid w:val="00CE13AB"/>
    <w:rsid w:val="00CE14F6"/>
    <w:rsid w:val="00CE158C"/>
    <w:rsid w:val="00CE17F3"/>
    <w:rsid w:val="00CE19F8"/>
    <w:rsid w:val="00CE1F05"/>
    <w:rsid w:val="00CE1FCB"/>
    <w:rsid w:val="00CE2270"/>
    <w:rsid w:val="00CE2542"/>
    <w:rsid w:val="00CE3834"/>
    <w:rsid w:val="00CE424F"/>
    <w:rsid w:val="00CE4C33"/>
    <w:rsid w:val="00CE4ED9"/>
    <w:rsid w:val="00CE5444"/>
    <w:rsid w:val="00CE5472"/>
    <w:rsid w:val="00CE54BC"/>
    <w:rsid w:val="00CE55F9"/>
    <w:rsid w:val="00CE6136"/>
    <w:rsid w:val="00CE6479"/>
    <w:rsid w:val="00CE64A5"/>
    <w:rsid w:val="00CE66DB"/>
    <w:rsid w:val="00CE6769"/>
    <w:rsid w:val="00CE693C"/>
    <w:rsid w:val="00CE6C3B"/>
    <w:rsid w:val="00CE711E"/>
    <w:rsid w:val="00CE73C2"/>
    <w:rsid w:val="00CE7E5A"/>
    <w:rsid w:val="00CE7F29"/>
    <w:rsid w:val="00CF0081"/>
    <w:rsid w:val="00CF031B"/>
    <w:rsid w:val="00CF043E"/>
    <w:rsid w:val="00CF06F6"/>
    <w:rsid w:val="00CF13A3"/>
    <w:rsid w:val="00CF1764"/>
    <w:rsid w:val="00CF1800"/>
    <w:rsid w:val="00CF2168"/>
    <w:rsid w:val="00CF2230"/>
    <w:rsid w:val="00CF36D9"/>
    <w:rsid w:val="00CF37F2"/>
    <w:rsid w:val="00CF3D0F"/>
    <w:rsid w:val="00CF3DEF"/>
    <w:rsid w:val="00CF43E9"/>
    <w:rsid w:val="00CF4738"/>
    <w:rsid w:val="00CF488C"/>
    <w:rsid w:val="00CF4D19"/>
    <w:rsid w:val="00CF4D1B"/>
    <w:rsid w:val="00CF5A37"/>
    <w:rsid w:val="00CF5ADB"/>
    <w:rsid w:val="00CF5D73"/>
    <w:rsid w:val="00CF6CA4"/>
    <w:rsid w:val="00CF73DC"/>
    <w:rsid w:val="00CF741C"/>
    <w:rsid w:val="00CF7AD2"/>
    <w:rsid w:val="00D006B0"/>
    <w:rsid w:val="00D00824"/>
    <w:rsid w:val="00D01272"/>
    <w:rsid w:val="00D0131C"/>
    <w:rsid w:val="00D016C5"/>
    <w:rsid w:val="00D01854"/>
    <w:rsid w:val="00D01D48"/>
    <w:rsid w:val="00D02697"/>
    <w:rsid w:val="00D031D6"/>
    <w:rsid w:val="00D032B1"/>
    <w:rsid w:val="00D03C73"/>
    <w:rsid w:val="00D04185"/>
    <w:rsid w:val="00D05641"/>
    <w:rsid w:val="00D058F5"/>
    <w:rsid w:val="00D05A85"/>
    <w:rsid w:val="00D05A98"/>
    <w:rsid w:val="00D05B9B"/>
    <w:rsid w:val="00D05D4B"/>
    <w:rsid w:val="00D063C1"/>
    <w:rsid w:val="00D0657C"/>
    <w:rsid w:val="00D069A6"/>
    <w:rsid w:val="00D06F87"/>
    <w:rsid w:val="00D07126"/>
    <w:rsid w:val="00D073C7"/>
    <w:rsid w:val="00D1008E"/>
    <w:rsid w:val="00D10CC9"/>
    <w:rsid w:val="00D10CFA"/>
    <w:rsid w:val="00D10D23"/>
    <w:rsid w:val="00D10E20"/>
    <w:rsid w:val="00D11013"/>
    <w:rsid w:val="00D11173"/>
    <w:rsid w:val="00D11803"/>
    <w:rsid w:val="00D11973"/>
    <w:rsid w:val="00D119A2"/>
    <w:rsid w:val="00D11D84"/>
    <w:rsid w:val="00D11E0C"/>
    <w:rsid w:val="00D11E2F"/>
    <w:rsid w:val="00D12017"/>
    <w:rsid w:val="00D1221A"/>
    <w:rsid w:val="00D12967"/>
    <w:rsid w:val="00D12A3C"/>
    <w:rsid w:val="00D12D9C"/>
    <w:rsid w:val="00D1341B"/>
    <w:rsid w:val="00D135F3"/>
    <w:rsid w:val="00D136AA"/>
    <w:rsid w:val="00D13879"/>
    <w:rsid w:val="00D13A12"/>
    <w:rsid w:val="00D13B4D"/>
    <w:rsid w:val="00D13BB6"/>
    <w:rsid w:val="00D13F42"/>
    <w:rsid w:val="00D14383"/>
    <w:rsid w:val="00D15CFD"/>
    <w:rsid w:val="00D15D18"/>
    <w:rsid w:val="00D16363"/>
    <w:rsid w:val="00D16827"/>
    <w:rsid w:val="00D16B21"/>
    <w:rsid w:val="00D17450"/>
    <w:rsid w:val="00D17CE1"/>
    <w:rsid w:val="00D17F3F"/>
    <w:rsid w:val="00D20465"/>
    <w:rsid w:val="00D20BA7"/>
    <w:rsid w:val="00D20D2C"/>
    <w:rsid w:val="00D20F8A"/>
    <w:rsid w:val="00D21604"/>
    <w:rsid w:val="00D21BB1"/>
    <w:rsid w:val="00D21E31"/>
    <w:rsid w:val="00D2340C"/>
    <w:rsid w:val="00D238F7"/>
    <w:rsid w:val="00D23B51"/>
    <w:rsid w:val="00D23BB9"/>
    <w:rsid w:val="00D248FE"/>
    <w:rsid w:val="00D24DAA"/>
    <w:rsid w:val="00D2554B"/>
    <w:rsid w:val="00D25C75"/>
    <w:rsid w:val="00D25CD7"/>
    <w:rsid w:val="00D263BD"/>
    <w:rsid w:val="00D263C7"/>
    <w:rsid w:val="00D2640B"/>
    <w:rsid w:val="00D2665E"/>
    <w:rsid w:val="00D267AC"/>
    <w:rsid w:val="00D26DF8"/>
    <w:rsid w:val="00D27854"/>
    <w:rsid w:val="00D27AED"/>
    <w:rsid w:val="00D3010E"/>
    <w:rsid w:val="00D30158"/>
    <w:rsid w:val="00D30260"/>
    <w:rsid w:val="00D306A7"/>
    <w:rsid w:val="00D307FE"/>
    <w:rsid w:val="00D3098B"/>
    <w:rsid w:val="00D31373"/>
    <w:rsid w:val="00D31ABA"/>
    <w:rsid w:val="00D31DA6"/>
    <w:rsid w:val="00D32120"/>
    <w:rsid w:val="00D32322"/>
    <w:rsid w:val="00D32571"/>
    <w:rsid w:val="00D334ED"/>
    <w:rsid w:val="00D3445E"/>
    <w:rsid w:val="00D35330"/>
    <w:rsid w:val="00D35617"/>
    <w:rsid w:val="00D3716C"/>
    <w:rsid w:val="00D3783D"/>
    <w:rsid w:val="00D37C00"/>
    <w:rsid w:val="00D37C59"/>
    <w:rsid w:val="00D37D1E"/>
    <w:rsid w:val="00D37E00"/>
    <w:rsid w:val="00D37FCB"/>
    <w:rsid w:val="00D4036E"/>
    <w:rsid w:val="00D405EF"/>
    <w:rsid w:val="00D40972"/>
    <w:rsid w:val="00D40F60"/>
    <w:rsid w:val="00D41096"/>
    <w:rsid w:val="00D410C6"/>
    <w:rsid w:val="00D4130C"/>
    <w:rsid w:val="00D41523"/>
    <w:rsid w:val="00D41526"/>
    <w:rsid w:val="00D41FB1"/>
    <w:rsid w:val="00D42058"/>
    <w:rsid w:val="00D4209A"/>
    <w:rsid w:val="00D42515"/>
    <w:rsid w:val="00D43817"/>
    <w:rsid w:val="00D43AC5"/>
    <w:rsid w:val="00D43D38"/>
    <w:rsid w:val="00D44074"/>
    <w:rsid w:val="00D4407C"/>
    <w:rsid w:val="00D442C1"/>
    <w:rsid w:val="00D446F5"/>
    <w:rsid w:val="00D45134"/>
    <w:rsid w:val="00D45E91"/>
    <w:rsid w:val="00D4613F"/>
    <w:rsid w:val="00D46AA3"/>
    <w:rsid w:val="00D46C61"/>
    <w:rsid w:val="00D46E3B"/>
    <w:rsid w:val="00D46E77"/>
    <w:rsid w:val="00D46EA8"/>
    <w:rsid w:val="00D47808"/>
    <w:rsid w:val="00D47FD4"/>
    <w:rsid w:val="00D50251"/>
    <w:rsid w:val="00D504BF"/>
    <w:rsid w:val="00D50652"/>
    <w:rsid w:val="00D508B7"/>
    <w:rsid w:val="00D508E3"/>
    <w:rsid w:val="00D50B60"/>
    <w:rsid w:val="00D50BB9"/>
    <w:rsid w:val="00D5136C"/>
    <w:rsid w:val="00D5176E"/>
    <w:rsid w:val="00D51785"/>
    <w:rsid w:val="00D51CB9"/>
    <w:rsid w:val="00D51E7C"/>
    <w:rsid w:val="00D51F74"/>
    <w:rsid w:val="00D52BA2"/>
    <w:rsid w:val="00D52FCB"/>
    <w:rsid w:val="00D54331"/>
    <w:rsid w:val="00D5441A"/>
    <w:rsid w:val="00D54BDD"/>
    <w:rsid w:val="00D551B5"/>
    <w:rsid w:val="00D55560"/>
    <w:rsid w:val="00D55697"/>
    <w:rsid w:val="00D55C30"/>
    <w:rsid w:val="00D56A2F"/>
    <w:rsid w:val="00D56AAD"/>
    <w:rsid w:val="00D56F4F"/>
    <w:rsid w:val="00D572BD"/>
    <w:rsid w:val="00D5733E"/>
    <w:rsid w:val="00D578DA"/>
    <w:rsid w:val="00D57C0B"/>
    <w:rsid w:val="00D60000"/>
    <w:rsid w:val="00D6069D"/>
    <w:rsid w:val="00D60B9C"/>
    <w:rsid w:val="00D60D67"/>
    <w:rsid w:val="00D60FCF"/>
    <w:rsid w:val="00D61CA7"/>
    <w:rsid w:val="00D6213D"/>
    <w:rsid w:val="00D6271E"/>
    <w:rsid w:val="00D62EA1"/>
    <w:rsid w:val="00D62ECB"/>
    <w:rsid w:val="00D63460"/>
    <w:rsid w:val="00D635AE"/>
    <w:rsid w:val="00D6376B"/>
    <w:rsid w:val="00D637DA"/>
    <w:rsid w:val="00D63921"/>
    <w:rsid w:val="00D64156"/>
    <w:rsid w:val="00D64282"/>
    <w:rsid w:val="00D643BF"/>
    <w:rsid w:val="00D64997"/>
    <w:rsid w:val="00D64D55"/>
    <w:rsid w:val="00D64D5D"/>
    <w:rsid w:val="00D64DF0"/>
    <w:rsid w:val="00D65C0F"/>
    <w:rsid w:val="00D666A2"/>
    <w:rsid w:val="00D66745"/>
    <w:rsid w:val="00D66BEC"/>
    <w:rsid w:val="00D675C6"/>
    <w:rsid w:val="00D67629"/>
    <w:rsid w:val="00D677D8"/>
    <w:rsid w:val="00D67BD4"/>
    <w:rsid w:val="00D70187"/>
    <w:rsid w:val="00D702A6"/>
    <w:rsid w:val="00D70916"/>
    <w:rsid w:val="00D70A34"/>
    <w:rsid w:val="00D70FC4"/>
    <w:rsid w:val="00D714F8"/>
    <w:rsid w:val="00D716F3"/>
    <w:rsid w:val="00D718A2"/>
    <w:rsid w:val="00D719BF"/>
    <w:rsid w:val="00D7219C"/>
    <w:rsid w:val="00D72206"/>
    <w:rsid w:val="00D72639"/>
    <w:rsid w:val="00D727D3"/>
    <w:rsid w:val="00D7294F"/>
    <w:rsid w:val="00D72E92"/>
    <w:rsid w:val="00D732DA"/>
    <w:rsid w:val="00D73BA5"/>
    <w:rsid w:val="00D73E40"/>
    <w:rsid w:val="00D73F4A"/>
    <w:rsid w:val="00D74010"/>
    <w:rsid w:val="00D74617"/>
    <w:rsid w:val="00D746D2"/>
    <w:rsid w:val="00D748E9"/>
    <w:rsid w:val="00D74A15"/>
    <w:rsid w:val="00D7545E"/>
    <w:rsid w:val="00D75749"/>
    <w:rsid w:val="00D759F4"/>
    <w:rsid w:val="00D75E2D"/>
    <w:rsid w:val="00D7604E"/>
    <w:rsid w:val="00D76506"/>
    <w:rsid w:val="00D767E0"/>
    <w:rsid w:val="00D76B5D"/>
    <w:rsid w:val="00D77623"/>
    <w:rsid w:val="00D7772D"/>
    <w:rsid w:val="00D7799E"/>
    <w:rsid w:val="00D77E14"/>
    <w:rsid w:val="00D77F91"/>
    <w:rsid w:val="00D80053"/>
    <w:rsid w:val="00D80261"/>
    <w:rsid w:val="00D80924"/>
    <w:rsid w:val="00D80C53"/>
    <w:rsid w:val="00D810D7"/>
    <w:rsid w:val="00D81353"/>
    <w:rsid w:val="00D8193A"/>
    <w:rsid w:val="00D819A6"/>
    <w:rsid w:val="00D8254B"/>
    <w:rsid w:val="00D825CD"/>
    <w:rsid w:val="00D82CD3"/>
    <w:rsid w:val="00D82E90"/>
    <w:rsid w:val="00D82EEF"/>
    <w:rsid w:val="00D83077"/>
    <w:rsid w:val="00D834B0"/>
    <w:rsid w:val="00D8365B"/>
    <w:rsid w:val="00D83679"/>
    <w:rsid w:val="00D83B4B"/>
    <w:rsid w:val="00D8408A"/>
    <w:rsid w:val="00D8420F"/>
    <w:rsid w:val="00D84288"/>
    <w:rsid w:val="00D84C96"/>
    <w:rsid w:val="00D84D47"/>
    <w:rsid w:val="00D84EB3"/>
    <w:rsid w:val="00D84F97"/>
    <w:rsid w:val="00D85457"/>
    <w:rsid w:val="00D854EE"/>
    <w:rsid w:val="00D8560C"/>
    <w:rsid w:val="00D858B1"/>
    <w:rsid w:val="00D85C9C"/>
    <w:rsid w:val="00D86135"/>
    <w:rsid w:val="00D86146"/>
    <w:rsid w:val="00D864EB"/>
    <w:rsid w:val="00D86515"/>
    <w:rsid w:val="00D8654E"/>
    <w:rsid w:val="00D86699"/>
    <w:rsid w:val="00D877F7"/>
    <w:rsid w:val="00D8792B"/>
    <w:rsid w:val="00D87AFD"/>
    <w:rsid w:val="00D87D6D"/>
    <w:rsid w:val="00D87E2F"/>
    <w:rsid w:val="00D87FCB"/>
    <w:rsid w:val="00D9025A"/>
    <w:rsid w:val="00D9057E"/>
    <w:rsid w:val="00D909DC"/>
    <w:rsid w:val="00D90A3E"/>
    <w:rsid w:val="00D90A45"/>
    <w:rsid w:val="00D90E2D"/>
    <w:rsid w:val="00D91202"/>
    <w:rsid w:val="00D91922"/>
    <w:rsid w:val="00D91CEB"/>
    <w:rsid w:val="00D91F6C"/>
    <w:rsid w:val="00D91FFC"/>
    <w:rsid w:val="00D9203D"/>
    <w:rsid w:val="00D9219D"/>
    <w:rsid w:val="00D92315"/>
    <w:rsid w:val="00D923AB"/>
    <w:rsid w:val="00D92582"/>
    <w:rsid w:val="00D92EDA"/>
    <w:rsid w:val="00D930C5"/>
    <w:rsid w:val="00D935CB"/>
    <w:rsid w:val="00D93CA3"/>
    <w:rsid w:val="00D93D2C"/>
    <w:rsid w:val="00D93EE0"/>
    <w:rsid w:val="00D9423E"/>
    <w:rsid w:val="00D946C8"/>
    <w:rsid w:val="00D94F0A"/>
    <w:rsid w:val="00D95567"/>
    <w:rsid w:val="00D9556F"/>
    <w:rsid w:val="00D9581F"/>
    <w:rsid w:val="00D9598B"/>
    <w:rsid w:val="00D95C0A"/>
    <w:rsid w:val="00D95F69"/>
    <w:rsid w:val="00D95FFA"/>
    <w:rsid w:val="00D9601D"/>
    <w:rsid w:val="00D96A89"/>
    <w:rsid w:val="00D96AB7"/>
    <w:rsid w:val="00D96B27"/>
    <w:rsid w:val="00D96CBE"/>
    <w:rsid w:val="00D96F9D"/>
    <w:rsid w:val="00D97F14"/>
    <w:rsid w:val="00DA00DB"/>
    <w:rsid w:val="00DA0747"/>
    <w:rsid w:val="00DA092F"/>
    <w:rsid w:val="00DA119E"/>
    <w:rsid w:val="00DA17DF"/>
    <w:rsid w:val="00DA1858"/>
    <w:rsid w:val="00DA1C6C"/>
    <w:rsid w:val="00DA1FFF"/>
    <w:rsid w:val="00DA2185"/>
    <w:rsid w:val="00DA24B3"/>
    <w:rsid w:val="00DA28EC"/>
    <w:rsid w:val="00DA2A8B"/>
    <w:rsid w:val="00DA2E63"/>
    <w:rsid w:val="00DA2F4D"/>
    <w:rsid w:val="00DA306C"/>
    <w:rsid w:val="00DA32EC"/>
    <w:rsid w:val="00DA33B0"/>
    <w:rsid w:val="00DA35E7"/>
    <w:rsid w:val="00DA36FB"/>
    <w:rsid w:val="00DA37B7"/>
    <w:rsid w:val="00DA3D22"/>
    <w:rsid w:val="00DA3D47"/>
    <w:rsid w:val="00DA3D85"/>
    <w:rsid w:val="00DA5261"/>
    <w:rsid w:val="00DA5437"/>
    <w:rsid w:val="00DA59B0"/>
    <w:rsid w:val="00DA5C4D"/>
    <w:rsid w:val="00DA664A"/>
    <w:rsid w:val="00DA6A51"/>
    <w:rsid w:val="00DA6CD3"/>
    <w:rsid w:val="00DA6DD5"/>
    <w:rsid w:val="00DA7CE2"/>
    <w:rsid w:val="00DA7E8A"/>
    <w:rsid w:val="00DA7F42"/>
    <w:rsid w:val="00DB0168"/>
    <w:rsid w:val="00DB05AE"/>
    <w:rsid w:val="00DB07A4"/>
    <w:rsid w:val="00DB07A6"/>
    <w:rsid w:val="00DB0A29"/>
    <w:rsid w:val="00DB1587"/>
    <w:rsid w:val="00DB171A"/>
    <w:rsid w:val="00DB1740"/>
    <w:rsid w:val="00DB178A"/>
    <w:rsid w:val="00DB1A08"/>
    <w:rsid w:val="00DB230F"/>
    <w:rsid w:val="00DB25E7"/>
    <w:rsid w:val="00DB2922"/>
    <w:rsid w:val="00DB2A1A"/>
    <w:rsid w:val="00DB2B59"/>
    <w:rsid w:val="00DB2C9F"/>
    <w:rsid w:val="00DB3143"/>
    <w:rsid w:val="00DB32C5"/>
    <w:rsid w:val="00DB34A5"/>
    <w:rsid w:val="00DB38E4"/>
    <w:rsid w:val="00DB3978"/>
    <w:rsid w:val="00DB3AB6"/>
    <w:rsid w:val="00DB3C9E"/>
    <w:rsid w:val="00DB3E75"/>
    <w:rsid w:val="00DB413F"/>
    <w:rsid w:val="00DB4407"/>
    <w:rsid w:val="00DB443D"/>
    <w:rsid w:val="00DB4771"/>
    <w:rsid w:val="00DB4AD7"/>
    <w:rsid w:val="00DB4D92"/>
    <w:rsid w:val="00DB4F1F"/>
    <w:rsid w:val="00DB521D"/>
    <w:rsid w:val="00DB537E"/>
    <w:rsid w:val="00DB563F"/>
    <w:rsid w:val="00DB5D46"/>
    <w:rsid w:val="00DB5F2C"/>
    <w:rsid w:val="00DB6051"/>
    <w:rsid w:val="00DB64C1"/>
    <w:rsid w:val="00DB7219"/>
    <w:rsid w:val="00DB75B1"/>
    <w:rsid w:val="00DB7630"/>
    <w:rsid w:val="00DB767C"/>
    <w:rsid w:val="00DB7E28"/>
    <w:rsid w:val="00DC008D"/>
    <w:rsid w:val="00DC0479"/>
    <w:rsid w:val="00DC07F3"/>
    <w:rsid w:val="00DC0D5F"/>
    <w:rsid w:val="00DC0F18"/>
    <w:rsid w:val="00DC103F"/>
    <w:rsid w:val="00DC11F8"/>
    <w:rsid w:val="00DC1604"/>
    <w:rsid w:val="00DC20D6"/>
    <w:rsid w:val="00DC2AA5"/>
    <w:rsid w:val="00DC378C"/>
    <w:rsid w:val="00DC380E"/>
    <w:rsid w:val="00DC391E"/>
    <w:rsid w:val="00DC3945"/>
    <w:rsid w:val="00DC3AE1"/>
    <w:rsid w:val="00DC3B49"/>
    <w:rsid w:val="00DC3E92"/>
    <w:rsid w:val="00DC4693"/>
    <w:rsid w:val="00DC50E2"/>
    <w:rsid w:val="00DC55DD"/>
    <w:rsid w:val="00DC5867"/>
    <w:rsid w:val="00DC5B5A"/>
    <w:rsid w:val="00DC5FC5"/>
    <w:rsid w:val="00DC6284"/>
    <w:rsid w:val="00DC6F98"/>
    <w:rsid w:val="00DC721B"/>
    <w:rsid w:val="00DC7E2E"/>
    <w:rsid w:val="00DD032D"/>
    <w:rsid w:val="00DD07BE"/>
    <w:rsid w:val="00DD0C1A"/>
    <w:rsid w:val="00DD1526"/>
    <w:rsid w:val="00DD1679"/>
    <w:rsid w:val="00DD173A"/>
    <w:rsid w:val="00DD174D"/>
    <w:rsid w:val="00DD194B"/>
    <w:rsid w:val="00DD1E9F"/>
    <w:rsid w:val="00DD219C"/>
    <w:rsid w:val="00DD247D"/>
    <w:rsid w:val="00DD2DA4"/>
    <w:rsid w:val="00DD347C"/>
    <w:rsid w:val="00DD37B0"/>
    <w:rsid w:val="00DD3A49"/>
    <w:rsid w:val="00DD42DF"/>
    <w:rsid w:val="00DD4B01"/>
    <w:rsid w:val="00DD4C69"/>
    <w:rsid w:val="00DD4E75"/>
    <w:rsid w:val="00DD5249"/>
    <w:rsid w:val="00DD5880"/>
    <w:rsid w:val="00DD6302"/>
    <w:rsid w:val="00DD6676"/>
    <w:rsid w:val="00DD6A5C"/>
    <w:rsid w:val="00DD6AE4"/>
    <w:rsid w:val="00DD6BFE"/>
    <w:rsid w:val="00DD7254"/>
    <w:rsid w:val="00DD77AA"/>
    <w:rsid w:val="00DD7D43"/>
    <w:rsid w:val="00DE008C"/>
    <w:rsid w:val="00DE05E0"/>
    <w:rsid w:val="00DE05F5"/>
    <w:rsid w:val="00DE0DB8"/>
    <w:rsid w:val="00DE1305"/>
    <w:rsid w:val="00DE208E"/>
    <w:rsid w:val="00DE22E6"/>
    <w:rsid w:val="00DE286F"/>
    <w:rsid w:val="00DE2AA8"/>
    <w:rsid w:val="00DE2F2B"/>
    <w:rsid w:val="00DE2FF9"/>
    <w:rsid w:val="00DE3435"/>
    <w:rsid w:val="00DE3552"/>
    <w:rsid w:val="00DE36CC"/>
    <w:rsid w:val="00DE3989"/>
    <w:rsid w:val="00DE3B41"/>
    <w:rsid w:val="00DE3B8B"/>
    <w:rsid w:val="00DE417F"/>
    <w:rsid w:val="00DE445B"/>
    <w:rsid w:val="00DE4519"/>
    <w:rsid w:val="00DE4F03"/>
    <w:rsid w:val="00DE4F45"/>
    <w:rsid w:val="00DE568D"/>
    <w:rsid w:val="00DE5A18"/>
    <w:rsid w:val="00DE62A4"/>
    <w:rsid w:val="00DE65D6"/>
    <w:rsid w:val="00DE6955"/>
    <w:rsid w:val="00DE7062"/>
    <w:rsid w:val="00DE7B83"/>
    <w:rsid w:val="00DE7BE0"/>
    <w:rsid w:val="00DE7E88"/>
    <w:rsid w:val="00DF0495"/>
    <w:rsid w:val="00DF0662"/>
    <w:rsid w:val="00DF0680"/>
    <w:rsid w:val="00DF086E"/>
    <w:rsid w:val="00DF1135"/>
    <w:rsid w:val="00DF118B"/>
    <w:rsid w:val="00DF18AC"/>
    <w:rsid w:val="00DF2D17"/>
    <w:rsid w:val="00DF320C"/>
    <w:rsid w:val="00DF3747"/>
    <w:rsid w:val="00DF3D93"/>
    <w:rsid w:val="00DF3FC0"/>
    <w:rsid w:val="00DF42B7"/>
    <w:rsid w:val="00DF450C"/>
    <w:rsid w:val="00DF4750"/>
    <w:rsid w:val="00DF4843"/>
    <w:rsid w:val="00DF4903"/>
    <w:rsid w:val="00DF4BBC"/>
    <w:rsid w:val="00DF51C4"/>
    <w:rsid w:val="00DF54F0"/>
    <w:rsid w:val="00DF554C"/>
    <w:rsid w:val="00DF58C6"/>
    <w:rsid w:val="00DF5A44"/>
    <w:rsid w:val="00DF69AD"/>
    <w:rsid w:val="00DF6F27"/>
    <w:rsid w:val="00DF7051"/>
    <w:rsid w:val="00DF7312"/>
    <w:rsid w:val="00DF7EDF"/>
    <w:rsid w:val="00DF7F8D"/>
    <w:rsid w:val="00DF7FFC"/>
    <w:rsid w:val="00E00020"/>
    <w:rsid w:val="00E004F3"/>
    <w:rsid w:val="00E005D3"/>
    <w:rsid w:val="00E00885"/>
    <w:rsid w:val="00E00D75"/>
    <w:rsid w:val="00E01CB6"/>
    <w:rsid w:val="00E02378"/>
    <w:rsid w:val="00E02501"/>
    <w:rsid w:val="00E026F1"/>
    <w:rsid w:val="00E029E3"/>
    <w:rsid w:val="00E02C23"/>
    <w:rsid w:val="00E02CF7"/>
    <w:rsid w:val="00E02ED2"/>
    <w:rsid w:val="00E033A4"/>
    <w:rsid w:val="00E033DC"/>
    <w:rsid w:val="00E03A75"/>
    <w:rsid w:val="00E03A84"/>
    <w:rsid w:val="00E03F58"/>
    <w:rsid w:val="00E041ED"/>
    <w:rsid w:val="00E04443"/>
    <w:rsid w:val="00E046C7"/>
    <w:rsid w:val="00E048CD"/>
    <w:rsid w:val="00E049A8"/>
    <w:rsid w:val="00E04C8D"/>
    <w:rsid w:val="00E060CC"/>
    <w:rsid w:val="00E062DC"/>
    <w:rsid w:val="00E0650E"/>
    <w:rsid w:val="00E06815"/>
    <w:rsid w:val="00E07294"/>
    <w:rsid w:val="00E07B03"/>
    <w:rsid w:val="00E07B68"/>
    <w:rsid w:val="00E1004C"/>
    <w:rsid w:val="00E10507"/>
    <w:rsid w:val="00E10BDD"/>
    <w:rsid w:val="00E10D1C"/>
    <w:rsid w:val="00E11124"/>
    <w:rsid w:val="00E11463"/>
    <w:rsid w:val="00E1197D"/>
    <w:rsid w:val="00E120A9"/>
    <w:rsid w:val="00E120F8"/>
    <w:rsid w:val="00E120FA"/>
    <w:rsid w:val="00E121E8"/>
    <w:rsid w:val="00E123F5"/>
    <w:rsid w:val="00E12991"/>
    <w:rsid w:val="00E12A8D"/>
    <w:rsid w:val="00E12BF7"/>
    <w:rsid w:val="00E13560"/>
    <w:rsid w:val="00E13A08"/>
    <w:rsid w:val="00E13A47"/>
    <w:rsid w:val="00E13AB4"/>
    <w:rsid w:val="00E13C3E"/>
    <w:rsid w:val="00E140DA"/>
    <w:rsid w:val="00E142BC"/>
    <w:rsid w:val="00E144ED"/>
    <w:rsid w:val="00E14924"/>
    <w:rsid w:val="00E1497D"/>
    <w:rsid w:val="00E14B56"/>
    <w:rsid w:val="00E14C82"/>
    <w:rsid w:val="00E14D0C"/>
    <w:rsid w:val="00E1533D"/>
    <w:rsid w:val="00E1566F"/>
    <w:rsid w:val="00E15ADD"/>
    <w:rsid w:val="00E15B32"/>
    <w:rsid w:val="00E16CE5"/>
    <w:rsid w:val="00E17273"/>
    <w:rsid w:val="00E174DF"/>
    <w:rsid w:val="00E17FF2"/>
    <w:rsid w:val="00E2005E"/>
    <w:rsid w:val="00E208AB"/>
    <w:rsid w:val="00E20BC9"/>
    <w:rsid w:val="00E20E1E"/>
    <w:rsid w:val="00E21994"/>
    <w:rsid w:val="00E21F37"/>
    <w:rsid w:val="00E21F46"/>
    <w:rsid w:val="00E22243"/>
    <w:rsid w:val="00E2224F"/>
    <w:rsid w:val="00E22290"/>
    <w:rsid w:val="00E22691"/>
    <w:rsid w:val="00E22859"/>
    <w:rsid w:val="00E22ACE"/>
    <w:rsid w:val="00E23313"/>
    <w:rsid w:val="00E234D3"/>
    <w:rsid w:val="00E23609"/>
    <w:rsid w:val="00E23DCE"/>
    <w:rsid w:val="00E23EE1"/>
    <w:rsid w:val="00E241F8"/>
    <w:rsid w:val="00E24289"/>
    <w:rsid w:val="00E2499E"/>
    <w:rsid w:val="00E24A25"/>
    <w:rsid w:val="00E24C7A"/>
    <w:rsid w:val="00E24F7D"/>
    <w:rsid w:val="00E2516C"/>
    <w:rsid w:val="00E25971"/>
    <w:rsid w:val="00E25C39"/>
    <w:rsid w:val="00E25CD3"/>
    <w:rsid w:val="00E2614C"/>
    <w:rsid w:val="00E26610"/>
    <w:rsid w:val="00E267CC"/>
    <w:rsid w:val="00E2700B"/>
    <w:rsid w:val="00E2792E"/>
    <w:rsid w:val="00E27B7D"/>
    <w:rsid w:val="00E30156"/>
    <w:rsid w:val="00E30869"/>
    <w:rsid w:val="00E30A96"/>
    <w:rsid w:val="00E30E4D"/>
    <w:rsid w:val="00E31355"/>
    <w:rsid w:val="00E314DE"/>
    <w:rsid w:val="00E31824"/>
    <w:rsid w:val="00E32176"/>
    <w:rsid w:val="00E32186"/>
    <w:rsid w:val="00E323F7"/>
    <w:rsid w:val="00E32736"/>
    <w:rsid w:val="00E32E67"/>
    <w:rsid w:val="00E331FE"/>
    <w:rsid w:val="00E3386C"/>
    <w:rsid w:val="00E338CE"/>
    <w:rsid w:val="00E3392A"/>
    <w:rsid w:val="00E33BF8"/>
    <w:rsid w:val="00E346FD"/>
    <w:rsid w:val="00E34FDF"/>
    <w:rsid w:val="00E352EB"/>
    <w:rsid w:val="00E35354"/>
    <w:rsid w:val="00E35786"/>
    <w:rsid w:val="00E35CAD"/>
    <w:rsid w:val="00E36609"/>
    <w:rsid w:val="00E366C2"/>
    <w:rsid w:val="00E3762A"/>
    <w:rsid w:val="00E37631"/>
    <w:rsid w:val="00E3780F"/>
    <w:rsid w:val="00E37926"/>
    <w:rsid w:val="00E401A0"/>
    <w:rsid w:val="00E404D9"/>
    <w:rsid w:val="00E40DF5"/>
    <w:rsid w:val="00E4110B"/>
    <w:rsid w:val="00E4113F"/>
    <w:rsid w:val="00E4145A"/>
    <w:rsid w:val="00E4172D"/>
    <w:rsid w:val="00E4195B"/>
    <w:rsid w:val="00E41C32"/>
    <w:rsid w:val="00E41D82"/>
    <w:rsid w:val="00E4251B"/>
    <w:rsid w:val="00E42851"/>
    <w:rsid w:val="00E428E7"/>
    <w:rsid w:val="00E429A7"/>
    <w:rsid w:val="00E42EB6"/>
    <w:rsid w:val="00E43335"/>
    <w:rsid w:val="00E436F1"/>
    <w:rsid w:val="00E437C0"/>
    <w:rsid w:val="00E439F6"/>
    <w:rsid w:val="00E43B25"/>
    <w:rsid w:val="00E43B74"/>
    <w:rsid w:val="00E43D18"/>
    <w:rsid w:val="00E446A0"/>
    <w:rsid w:val="00E44D33"/>
    <w:rsid w:val="00E44DC4"/>
    <w:rsid w:val="00E44ED9"/>
    <w:rsid w:val="00E44F64"/>
    <w:rsid w:val="00E4545D"/>
    <w:rsid w:val="00E4569F"/>
    <w:rsid w:val="00E45742"/>
    <w:rsid w:val="00E45E6D"/>
    <w:rsid w:val="00E4625B"/>
    <w:rsid w:val="00E46715"/>
    <w:rsid w:val="00E478D1"/>
    <w:rsid w:val="00E47DD1"/>
    <w:rsid w:val="00E50191"/>
    <w:rsid w:val="00E501DF"/>
    <w:rsid w:val="00E503D1"/>
    <w:rsid w:val="00E506F3"/>
    <w:rsid w:val="00E50726"/>
    <w:rsid w:val="00E50754"/>
    <w:rsid w:val="00E50C8B"/>
    <w:rsid w:val="00E50EB6"/>
    <w:rsid w:val="00E51740"/>
    <w:rsid w:val="00E51BFD"/>
    <w:rsid w:val="00E5266C"/>
    <w:rsid w:val="00E52B81"/>
    <w:rsid w:val="00E5341E"/>
    <w:rsid w:val="00E53AC4"/>
    <w:rsid w:val="00E53BBF"/>
    <w:rsid w:val="00E5410A"/>
    <w:rsid w:val="00E541BB"/>
    <w:rsid w:val="00E54733"/>
    <w:rsid w:val="00E54E3E"/>
    <w:rsid w:val="00E55106"/>
    <w:rsid w:val="00E55431"/>
    <w:rsid w:val="00E5543C"/>
    <w:rsid w:val="00E55481"/>
    <w:rsid w:val="00E557B0"/>
    <w:rsid w:val="00E55C60"/>
    <w:rsid w:val="00E56231"/>
    <w:rsid w:val="00E56357"/>
    <w:rsid w:val="00E5655A"/>
    <w:rsid w:val="00E56730"/>
    <w:rsid w:val="00E56C5E"/>
    <w:rsid w:val="00E5718B"/>
    <w:rsid w:val="00E574B7"/>
    <w:rsid w:val="00E57735"/>
    <w:rsid w:val="00E6004B"/>
    <w:rsid w:val="00E605E3"/>
    <w:rsid w:val="00E60833"/>
    <w:rsid w:val="00E60961"/>
    <w:rsid w:val="00E60D00"/>
    <w:rsid w:val="00E60D6E"/>
    <w:rsid w:val="00E61535"/>
    <w:rsid w:val="00E618CC"/>
    <w:rsid w:val="00E625E9"/>
    <w:rsid w:val="00E62934"/>
    <w:rsid w:val="00E62D9B"/>
    <w:rsid w:val="00E62EDD"/>
    <w:rsid w:val="00E64EAE"/>
    <w:rsid w:val="00E65B1D"/>
    <w:rsid w:val="00E65CB3"/>
    <w:rsid w:val="00E661C0"/>
    <w:rsid w:val="00E66A4D"/>
    <w:rsid w:val="00E67334"/>
    <w:rsid w:val="00E6733A"/>
    <w:rsid w:val="00E673E7"/>
    <w:rsid w:val="00E677CD"/>
    <w:rsid w:val="00E678BA"/>
    <w:rsid w:val="00E67A71"/>
    <w:rsid w:val="00E67F45"/>
    <w:rsid w:val="00E70021"/>
    <w:rsid w:val="00E7004A"/>
    <w:rsid w:val="00E70333"/>
    <w:rsid w:val="00E704CF"/>
    <w:rsid w:val="00E704E0"/>
    <w:rsid w:val="00E7095B"/>
    <w:rsid w:val="00E70A63"/>
    <w:rsid w:val="00E70EC6"/>
    <w:rsid w:val="00E71363"/>
    <w:rsid w:val="00E717D0"/>
    <w:rsid w:val="00E719A3"/>
    <w:rsid w:val="00E71CB5"/>
    <w:rsid w:val="00E71E02"/>
    <w:rsid w:val="00E725FA"/>
    <w:rsid w:val="00E72733"/>
    <w:rsid w:val="00E7274A"/>
    <w:rsid w:val="00E728E5"/>
    <w:rsid w:val="00E73272"/>
    <w:rsid w:val="00E733B4"/>
    <w:rsid w:val="00E7342F"/>
    <w:rsid w:val="00E73BF2"/>
    <w:rsid w:val="00E73C57"/>
    <w:rsid w:val="00E73D64"/>
    <w:rsid w:val="00E73F6E"/>
    <w:rsid w:val="00E74098"/>
    <w:rsid w:val="00E74424"/>
    <w:rsid w:val="00E74431"/>
    <w:rsid w:val="00E74D4D"/>
    <w:rsid w:val="00E752E5"/>
    <w:rsid w:val="00E755E8"/>
    <w:rsid w:val="00E75D86"/>
    <w:rsid w:val="00E7604A"/>
    <w:rsid w:val="00E76122"/>
    <w:rsid w:val="00E772C6"/>
    <w:rsid w:val="00E7788D"/>
    <w:rsid w:val="00E77C2D"/>
    <w:rsid w:val="00E77E98"/>
    <w:rsid w:val="00E802E2"/>
    <w:rsid w:val="00E80BBC"/>
    <w:rsid w:val="00E81334"/>
    <w:rsid w:val="00E81513"/>
    <w:rsid w:val="00E81672"/>
    <w:rsid w:val="00E8222F"/>
    <w:rsid w:val="00E8287F"/>
    <w:rsid w:val="00E828B2"/>
    <w:rsid w:val="00E83247"/>
    <w:rsid w:val="00E837C6"/>
    <w:rsid w:val="00E838CF"/>
    <w:rsid w:val="00E83A0A"/>
    <w:rsid w:val="00E83C3D"/>
    <w:rsid w:val="00E83F03"/>
    <w:rsid w:val="00E84616"/>
    <w:rsid w:val="00E85338"/>
    <w:rsid w:val="00E85BDA"/>
    <w:rsid w:val="00E85E92"/>
    <w:rsid w:val="00E86126"/>
    <w:rsid w:val="00E86194"/>
    <w:rsid w:val="00E861CA"/>
    <w:rsid w:val="00E8624B"/>
    <w:rsid w:val="00E8628F"/>
    <w:rsid w:val="00E8642E"/>
    <w:rsid w:val="00E86EF4"/>
    <w:rsid w:val="00E87142"/>
    <w:rsid w:val="00E873D1"/>
    <w:rsid w:val="00E87485"/>
    <w:rsid w:val="00E87634"/>
    <w:rsid w:val="00E879D4"/>
    <w:rsid w:val="00E87C98"/>
    <w:rsid w:val="00E87F40"/>
    <w:rsid w:val="00E87F45"/>
    <w:rsid w:val="00E90202"/>
    <w:rsid w:val="00E9034A"/>
    <w:rsid w:val="00E9036A"/>
    <w:rsid w:val="00E918CE"/>
    <w:rsid w:val="00E920C2"/>
    <w:rsid w:val="00E92484"/>
    <w:rsid w:val="00E9276E"/>
    <w:rsid w:val="00E927DA"/>
    <w:rsid w:val="00E92891"/>
    <w:rsid w:val="00E928DE"/>
    <w:rsid w:val="00E92EC6"/>
    <w:rsid w:val="00E9344B"/>
    <w:rsid w:val="00E9376C"/>
    <w:rsid w:val="00E94483"/>
    <w:rsid w:val="00E94524"/>
    <w:rsid w:val="00E9576A"/>
    <w:rsid w:val="00E958AC"/>
    <w:rsid w:val="00E95C65"/>
    <w:rsid w:val="00E96068"/>
    <w:rsid w:val="00E96672"/>
    <w:rsid w:val="00E9671E"/>
    <w:rsid w:val="00E9693D"/>
    <w:rsid w:val="00E96964"/>
    <w:rsid w:val="00E9734C"/>
    <w:rsid w:val="00E97550"/>
    <w:rsid w:val="00E9760E"/>
    <w:rsid w:val="00E9798A"/>
    <w:rsid w:val="00E97C2C"/>
    <w:rsid w:val="00E97F2E"/>
    <w:rsid w:val="00EA012B"/>
    <w:rsid w:val="00EA1198"/>
    <w:rsid w:val="00EA1919"/>
    <w:rsid w:val="00EA1DD5"/>
    <w:rsid w:val="00EA1DF4"/>
    <w:rsid w:val="00EA26D2"/>
    <w:rsid w:val="00EA2A58"/>
    <w:rsid w:val="00EA2D69"/>
    <w:rsid w:val="00EA2E7F"/>
    <w:rsid w:val="00EA2F91"/>
    <w:rsid w:val="00EA3702"/>
    <w:rsid w:val="00EA39E1"/>
    <w:rsid w:val="00EA3C8D"/>
    <w:rsid w:val="00EA462D"/>
    <w:rsid w:val="00EA46E0"/>
    <w:rsid w:val="00EA4937"/>
    <w:rsid w:val="00EA4AEB"/>
    <w:rsid w:val="00EA4D3E"/>
    <w:rsid w:val="00EA4ED9"/>
    <w:rsid w:val="00EA50E0"/>
    <w:rsid w:val="00EA561E"/>
    <w:rsid w:val="00EA59D8"/>
    <w:rsid w:val="00EA5CBE"/>
    <w:rsid w:val="00EA6442"/>
    <w:rsid w:val="00EA6B96"/>
    <w:rsid w:val="00EA74BB"/>
    <w:rsid w:val="00EA7711"/>
    <w:rsid w:val="00EA78F4"/>
    <w:rsid w:val="00EA7B73"/>
    <w:rsid w:val="00EA7D7F"/>
    <w:rsid w:val="00EB0022"/>
    <w:rsid w:val="00EB0CC3"/>
    <w:rsid w:val="00EB12DB"/>
    <w:rsid w:val="00EB1A1E"/>
    <w:rsid w:val="00EB2060"/>
    <w:rsid w:val="00EB25D3"/>
    <w:rsid w:val="00EB2698"/>
    <w:rsid w:val="00EB3646"/>
    <w:rsid w:val="00EB3670"/>
    <w:rsid w:val="00EB3C62"/>
    <w:rsid w:val="00EB428E"/>
    <w:rsid w:val="00EB5164"/>
    <w:rsid w:val="00EB52D0"/>
    <w:rsid w:val="00EB5549"/>
    <w:rsid w:val="00EB5959"/>
    <w:rsid w:val="00EB5D84"/>
    <w:rsid w:val="00EB5E12"/>
    <w:rsid w:val="00EB6028"/>
    <w:rsid w:val="00EB70B2"/>
    <w:rsid w:val="00EB7229"/>
    <w:rsid w:val="00EB7277"/>
    <w:rsid w:val="00EB7D2B"/>
    <w:rsid w:val="00EB7D31"/>
    <w:rsid w:val="00EB7DE2"/>
    <w:rsid w:val="00EB7E4F"/>
    <w:rsid w:val="00EC016B"/>
    <w:rsid w:val="00EC05B3"/>
    <w:rsid w:val="00EC0FA4"/>
    <w:rsid w:val="00EC1821"/>
    <w:rsid w:val="00EC1C5A"/>
    <w:rsid w:val="00EC2700"/>
    <w:rsid w:val="00EC2830"/>
    <w:rsid w:val="00EC295D"/>
    <w:rsid w:val="00EC29C6"/>
    <w:rsid w:val="00EC2C11"/>
    <w:rsid w:val="00EC2C50"/>
    <w:rsid w:val="00EC2FD1"/>
    <w:rsid w:val="00EC307E"/>
    <w:rsid w:val="00EC36B0"/>
    <w:rsid w:val="00EC3E57"/>
    <w:rsid w:val="00EC40D9"/>
    <w:rsid w:val="00EC41E6"/>
    <w:rsid w:val="00EC4491"/>
    <w:rsid w:val="00EC461A"/>
    <w:rsid w:val="00EC46FD"/>
    <w:rsid w:val="00EC492E"/>
    <w:rsid w:val="00EC4D63"/>
    <w:rsid w:val="00EC5880"/>
    <w:rsid w:val="00EC58CA"/>
    <w:rsid w:val="00EC5CC6"/>
    <w:rsid w:val="00EC65FF"/>
    <w:rsid w:val="00EC66F2"/>
    <w:rsid w:val="00EC6B24"/>
    <w:rsid w:val="00EC6B53"/>
    <w:rsid w:val="00EC6B6D"/>
    <w:rsid w:val="00EC6E07"/>
    <w:rsid w:val="00EC6FE5"/>
    <w:rsid w:val="00EC7608"/>
    <w:rsid w:val="00ED037D"/>
    <w:rsid w:val="00ED04A8"/>
    <w:rsid w:val="00ED0577"/>
    <w:rsid w:val="00ED0C75"/>
    <w:rsid w:val="00ED0EA5"/>
    <w:rsid w:val="00ED1033"/>
    <w:rsid w:val="00ED1088"/>
    <w:rsid w:val="00ED133A"/>
    <w:rsid w:val="00ED2141"/>
    <w:rsid w:val="00ED24F5"/>
    <w:rsid w:val="00ED2AAB"/>
    <w:rsid w:val="00ED3587"/>
    <w:rsid w:val="00ED394C"/>
    <w:rsid w:val="00ED40AB"/>
    <w:rsid w:val="00ED43B8"/>
    <w:rsid w:val="00ED4944"/>
    <w:rsid w:val="00ED4C7B"/>
    <w:rsid w:val="00ED4E4E"/>
    <w:rsid w:val="00ED4E83"/>
    <w:rsid w:val="00ED4F25"/>
    <w:rsid w:val="00ED6385"/>
    <w:rsid w:val="00ED6BF6"/>
    <w:rsid w:val="00ED6C71"/>
    <w:rsid w:val="00ED6EAA"/>
    <w:rsid w:val="00ED720C"/>
    <w:rsid w:val="00ED72B5"/>
    <w:rsid w:val="00ED74FC"/>
    <w:rsid w:val="00ED75E9"/>
    <w:rsid w:val="00ED7A14"/>
    <w:rsid w:val="00ED7CF8"/>
    <w:rsid w:val="00EE0032"/>
    <w:rsid w:val="00EE00B4"/>
    <w:rsid w:val="00EE01FC"/>
    <w:rsid w:val="00EE0F45"/>
    <w:rsid w:val="00EE0FCF"/>
    <w:rsid w:val="00EE13C0"/>
    <w:rsid w:val="00EE1A14"/>
    <w:rsid w:val="00EE2138"/>
    <w:rsid w:val="00EE2243"/>
    <w:rsid w:val="00EE2477"/>
    <w:rsid w:val="00EE271C"/>
    <w:rsid w:val="00EE27B0"/>
    <w:rsid w:val="00EE27C8"/>
    <w:rsid w:val="00EE2DF0"/>
    <w:rsid w:val="00EE2E28"/>
    <w:rsid w:val="00EE3144"/>
    <w:rsid w:val="00EE32F2"/>
    <w:rsid w:val="00EE3530"/>
    <w:rsid w:val="00EE3CD1"/>
    <w:rsid w:val="00EE3D5A"/>
    <w:rsid w:val="00EE40A2"/>
    <w:rsid w:val="00EE4190"/>
    <w:rsid w:val="00EE4536"/>
    <w:rsid w:val="00EE490A"/>
    <w:rsid w:val="00EE4A4E"/>
    <w:rsid w:val="00EE4BCF"/>
    <w:rsid w:val="00EE5B77"/>
    <w:rsid w:val="00EE6040"/>
    <w:rsid w:val="00EE6402"/>
    <w:rsid w:val="00EE6519"/>
    <w:rsid w:val="00EE66F9"/>
    <w:rsid w:val="00EE681E"/>
    <w:rsid w:val="00EE6A15"/>
    <w:rsid w:val="00EE6DAD"/>
    <w:rsid w:val="00EE6ECD"/>
    <w:rsid w:val="00EE6EE2"/>
    <w:rsid w:val="00EE784B"/>
    <w:rsid w:val="00EE7989"/>
    <w:rsid w:val="00EE7EAA"/>
    <w:rsid w:val="00EE7EF5"/>
    <w:rsid w:val="00EF045A"/>
    <w:rsid w:val="00EF0FB6"/>
    <w:rsid w:val="00EF1C9C"/>
    <w:rsid w:val="00EF236C"/>
    <w:rsid w:val="00EF29D7"/>
    <w:rsid w:val="00EF2E4F"/>
    <w:rsid w:val="00EF2F2C"/>
    <w:rsid w:val="00EF2F3E"/>
    <w:rsid w:val="00EF3102"/>
    <w:rsid w:val="00EF31B8"/>
    <w:rsid w:val="00EF3560"/>
    <w:rsid w:val="00EF45AD"/>
    <w:rsid w:val="00EF45C6"/>
    <w:rsid w:val="00EF46C6"/>
    <w:rsid w:val="00EF4907"/>
    <w:rsid w:val="00EF5A5C"/>
    <w:rsid w:val="00EF5C21"/>
    <w:rsid w:val="00EF5E62"/>
    <w:rsid w:val="00EF6F34"/>
    <w:rsid w:val="00EF7016"/>
    <w:rsid w:val="00F00AB6"/>
    <w:rsid w:val="00F00B8D"/>
    <w:rsid w:val="00F00D2E"/>
    <w:rsid w:val="00F00DB0"/>
    <w:rsid w:val="00F00E16"/>
    <w:rsid w:val="00F00F5E"/>
    <w:rsid w:val="00F00F67"/>
    <w:rsid w:val="00F01429"/>
    <w:rsid w:val="00F01432"/>
    <w:rsid w:val="00F014C7"/>
    <w:rsid w:val="00F01FFC"/>
    <w:rsid w:val="00F022D5"/>
    <w:rsid w:val="00F029E7"/>
    <w:rsid w:val="00F02A49"/>
    <w:rsid w:val="00F0320D"/>
    <w:rsid w:val="00F0385E"/>
    <w:rsid w:val="00F03CEE"/>
    <w:rsid w:val="00F0419E"/>
    <w:rsid w:val="00F0485F"/>
    <w:rsid w:val="00F04C35"/>
    <w:rsid w:val="00F04DE1"/>
    <w:rsid w:val="00F0549C"/>
    <w:rsid w:val="00F06626"/>
    <w:rsid w:val="00F0689D"/>
    <w:rsid w:val="00F06942"/>
    <w:rsid w:val="00F075A9"/>
    <w:rsid w:val="00F077E6"/>
    <w:rsid w:val="00F07D4F"/>
    <w:rsid w:val="00F07FA5"/>
    <w:rsid w:val="00F10510"/>
    <w:rsid w:val="00F10A12"/>
    <w:rsid w:val="00F10F47"/>
    <w:rsid w:val="00F1127E"/>
    <w:rsid w:val="00F1172C"/>
    <w:rsid w:val="00F1178C"/>
    <w:rsid w:val="00F1199E"/>
    <w:rsid w:val="00F11C7E"/>
    <w:rsid w:val="00F1229D"/>
    <w:rsid w:val="00F12580"/>
    <w:rsid w:val="00F1266F"/>
    <w:rsid w:val="00F127DB"/>
    <w:rsid w:val="00F1354C"/>
    <w:rsid w:val="00F13629"/>
    <w:rsid w:val="00F138E9"/>
    <w:rsid w:val="00F13B3E"/>
    <w:rsid w:val="00F13BE3"/>
    <w:rsid w:val="00F14498"/>
    <w:rsid w:val="00F14B07"/>
    <w:rsid w:val="00F14BE7"/>
    <w:rsid w:val="00F15389"/>
    <w:rsid w:val="00F1589A"/>
    <w:rsid w:val="00F15ACB"/>
    <w:rsid w:val="00F15B95"/>
    <w:rsid w:val="00F15F19"/>
    <w:rsid w:val="00F16840"/>
    <w:rsid w:val="00F17116"/>
    <w:rsid w:val="00F17221"/>
    <w:rsid w:val="00F17601"/>
    <w:rsid w:val="00F177D1"/>
    <w:rsid w:val="00F17B60"/>
    <w:rsid w:val="00F2030A"/>
    <w:rsid w:val="00F206F5"/>
    <w:rsid w:val="00F20934"/>
    <w:rsid w:val="00F210B4"/>
    <w:rsid w:val="00F2137F"/>
    <w:rsid w:val="00F2183A"/>
    <w:rsid w:val="00F21A31"/>
    <w:rsid w:val="00F21FEF"/>
    <w:rsid w:val="00F22448"/>
    <w:rsid w:val="00F2264B"/>
    <w:rsid w:val="00F22B5B"/>
    <w:rsid w:val="00F239A5"/>
    <w:rsid w:val="00F239B3"/>
    <w:rsid w:val="00F23DEF"/>
    <w:rsid w:val="00F24362"/>
    <w:rsid w:val="00F2463E"/>
    <w:rsid w:val="00F2488B"/>
    <w:rsid w:val="00F249C0"/>
    <w:rsid w:val="00F24A03"/>
    <w:rsid w:val="00F25255"/>
    <w:rsid w:val="00F2562D"/>
    <w:rsid w:val="00F259E4"/>
    <w:rsid w:val="00F25E91"/>
    <w:rsid w:val="00F262AA"/>
    <w:rsid w:val="00F262C3"/>
    <w:rsid w:val="00F264E8"/>
    <w:rsid w:val="00F26A9B"/>
    <w:rsid w:val="00F26BEC"/>
    <w:rsid w:val="00F26C66"/>
    <w:rsid w:val="00F27372"/>
    <w:rsid w:val="00F27CF8"/>
    <w:rsid w:val="00F30F88"/>
    <w:rsid w:val="00F30FC7"/>
    <w:rsid w:val="00F31AC7"/>
    <w:rsid w:val="00F321A1"/>
    <w:rsid w:val="00F3289D"/>
    <w:rsid w:val="00F32978"/>
    <w:rsid w:val="00F32ED1"/>
    <w:rsid w:val="00F32F86"/>
    <w:rsid w:val="00F33212"/>
    <w:rsid w:val="00F3358F"/>
    <w:rsid w:val="00F335F6"/>
    <w:rsid w:val="00F337CC"/>
    <w:rsid w:val="00F3388D"/>
    <w:rsid w:val="00F339AA"/>
    <w:rsid w:val="00F33D6F"/>
    <w:rsid w:val="00F33E06"/>
    <w:rsid w:val="00F3444A"/>
    <w:rsid w:val="00F34A36"/>
    <w:rsid w:val="00F34AFB"/>
    <w:rsid w:val="00F35063"/>
    <w:rsid w:val="00F350C7"/>
    <w:rsid w:val="00F3515F"/>
    <w:rsid w:val="00F359AA"/>
    <w:rsid w:val="00F35EF0"/>
    <w:rsid w:val="00F35EF9"/>
    <w:rsid w:val="00F361D0"/>
    <w:rsid w:val="00F36499"/>
    <w:rsid w:val="00F36644"/>
    <w:rsid w:val="00F3669E"/>
    <w:rsid w:val="00F36709"/>
    <w:rsid w:val="00F3685B"/>
    <w:rsid w:val="00F36A09"/>
    <w:rsid w:val="00F36AC4"/>
    <w:rsid w:val="00F36D5C"/>
    <w:rsid w:val="00F377C8"/>
    <w:rsid w:val="00F37905"/>
    <w:rsid w:val="00F37A39"/>
    <w:rsid w:val="00F37D0C"/>
    <w:rsid w:val="00F404BE"/>
    <w:rsid w:val="00F40553"/>
    <w:rsid w:val="00F405E4"/>
    <w:rsid w:val="00F40784"/>
    <w:rsid w:val="00F4097D"/>
    <w:rsid w:val="00F40C8F"/>
    <w:rsid w:val="00F410E3"/>
    <w:rsid w:val="00F41527"/>
    <w:rsid w:val="00F415E3"/>
    <w:rsid w:val="00F416BD"/>
    <w:rsid w:val="00F41969"/>
    <w:rsid w:val="00F4226A"/>
    <w:rsid w:val="00F42452"/>
    <w:rsid w:val="00F42677"/>
    <w:rsid w:val="00F4279F"/>
    <w:rsid w:val="00F4319D"/>
    <w:rsid w:val="00F431F3"/>
    <w:rsid w:val="00F43547"/>
    <w:rsid w:val="00F4356C"/>
    <w:rsid w:val="00F437D9"/>
    <w:rsid w:val="00F442D1"/>
    <w:rsid w:val="00F445A6"/>
    <w:rsid w:val="00F4478D"/>
    <w:rsid w:val="00F44EE3"/>
    <w:rsid w:val="00F4553A"/>
    <w:rsid w:val="00F45A9C"/>
    <w:rsid w:val="00F465F6"/>
    <w:rsid w:val="00F46775"/>
    <w:rsid w:val="00F46AC6"/>
    <w:rsid w:val="00F47804"/>
    <w:rsid w:val="00F47A39"/>
    <w:rsid w:val="00F50075"/>
    <w:rsid w:val="00F50391"/>
    <w:rsid w:val="00F50431"/>
    <w:rsid w:val="00F504F3"/>
    <w:rsid w:val="00F50531"/>
    <w:rsid w:val="00F50F7B"/>
    <w:rsid w:val="00F51019"/>
    <w:rsid w:val="00F515AC"/>
    <w:rsid w:val="00F517AB"/>
    <w:rsid w:val="00F5181C"/>
    <w:rsid w:val="00F51D9C"/>
    <w:rsid w:val="00F520B1"/>
    <w:rsid w:val="00F524B5"/>
    <w:rsid w:val="00F528D4"/>
    <w:rsid w:val="00F52922"/>
    <w:rsid w:val="00F52A7C"/>
    <w:rsid w:val="00F5332C"/>
    <w:rsid w:val="00F5347F"/>
    <w:rsid w:val="00F53554"/>
    <w:rsid w:val="00F53823"/>
    <w:rsid w:val="00F53EEE"/>
    <w:rsid w:val="00F53FA8"/>
    <w:rsid w:val="00F54146"/>
    <w:rsid w:val="00F54431"/>
    <w:rsid w:val="00F54C40"/>
    <w:rsid w:val="00F5500F"/>
    <w:rsid w:val="00F552B2"/>
    <w:rsid w:val="00F55491"/>
    <w:rsid w:val="00F5559C"/>
    <w:rsid w:val="00F556AA"/>
    <w:rsid w:val="00F55DAA"/>
    <w:rsid w:val="00F55FA4"/>
    <w:rsid w:val="00F563D6"/>
    <w:rsid w:val="00F56408"/>
    <w:rsid w:val="00F57D0F"/>
    <w:rsid w:val="00F57E75"/>
    <w:rsid w:val="00F6085B"/>
    <w:rsid w:val="00F60B46"/>
    <w:rsid w:val="00F60FD7"/>
    <w:rsid w:val="00F610E8"/>
    <w:rsid w:val="00F612CF"/>
    <w:rsid w:val="00F61A1E"/>
    <w:rsid w:val="00F626D3"/>
    <w:rsid w:val="00F627CA"/>
    <w:rsid w:val="00F62ADA"/>
    <w:rsid w:val="00F62F92"/>
    <w:rsid w:val="00F63E2F"/>
    <w:rsid w:val="00F644AC"/>
    <w:rsid w:val="00F64523"/>
    <w:rsid w:val="00F64652"/>
    <w:rsid w:val="00F647B2"/>
    <w:rsid w:val="00F64F76"/>
    <w:rsid w:val="00F65088"/>
    <w:rsid w:val="00F65332"/>
    <w:rsid w:val="00F6579E"/>
    <w:rsid w:val="00F65ACD"/>
    <w:rsid w:val="00F65D55"/>
    <w:rsid w:val="00F66465"/>
    <w:rsid w:val="00F66542"/>
    <w:rsid w:val="00F66553"/>
    <w:rsid w:val="00F66CC0"/>
    <w:rsid w:val="00F66D8D"/>
    <w:rsid w:val="00F67BA5"/>
    <w:rsid w:val="00F70419"/>
    <w:rsid w:val="00F7050B"/>
    <w:rsid w:val="00F705F8"/>
    <w:rsid w:val="00F706D2"/>
    <w:rsid w:val="00F70E47"/>
    <w:rsid w:val="00F71A94"/>
    <w:rsid w:val="00F71BEC"/>
    <w:rsid w:val="00F720A1"/>
    <w:rsid w:val="00F72379"/>
    <w:rsid w:val="00F7261C"/>
    <w:rsid w:val="00F72880"/>
    <w:rsid w:val="00F728C5"/>
    <w:rsid w:val="00F72B57"/>
    <w:rsid w:val="00F72BFB"/>
    <w:rsid w:val="00F72C69"/>
    <w:rsid w:val="00F72C7D"/>
    <w:rsid w:val="00F72C9E"/>
    <w:rsid w:val="00F73175"/>
    <w:rsid w:val="00F73523"/>
    <w:rsid w:val="00F73DF7"/>
    <w:rsid w:val="00F7454F"/>
    <w:rsid w:val="00F749A1"/>
    <w:rsid w:val="00F74A52"/>
    <w:rsid w:val="00F74A89"/>
    <w:rsid w:val="00F75558"/>
    <w:rsid w:val="00F758C5"/>
    <w:rsid w:val="00F75BCC"/>
    <w:rsid w:val="00F75BEF"/>
    <w:rsid w:val="00F75ECE"/>
    <w:rsid w:val="00F76289"/>
    <w:rsid w:val="00F768ED"/>
    <w:rsid w:val="00F76AC1"/>
    <w:rsid w:val="00F76BF9"/>
    <w:rsid w:val="00F76CC5"/>
    <w:rsid w:val="00F771B0"/>
    <w:rsid w:val="00F775DD"/>
    <w:rsid w:val="00F8039C"/>
    <w:rsid w:val="00F80473"/>
    <w:rsid w:val="00F80513"/>
    <w:rsid w:val="00F80589"/>
    <w:rsid w:val="00F8080D"/>
    <w:rsid w:val="00F811F4"/>
    <w:rsid w:val="00F81302"/>
    <w:rsid w:val="00F81D70"/>
    <w:rsid w:val="00F81FA3"/>
    <w:rsid w:val="00F8213E"/>
    <w:rsid w:val="00F8220C"/>
    <w:rsid w:val="00F82A8C"/>
    <w:rsid w:val="00F82DAF"/>
    <w:rsid w:val="00F83BBA"/>
    <w:rsid w:val="00F847FE"/>
    <w:rsid w:val="00F84A91"/>
    <w:rsid w:val="00F84EA9"/>
    <w:rsid w:val="00F84FE6"/>
    <w:rsid w:val="00F850D9"/>
    <w:rsid w:val="00F85F94"/>
    <w:rsid w:val="00F866E3"/>
    <w:rsid w:val="00F86AD4"/>
    <w:rsid w:val="00F86B80"/>
    <w:rsid w:val="00F86DAD"/>
    <w:rsid w:val="00F8779B"/>
    <w:rsid w:val="00F90492"/>
    <w:rsid w:val="00F909F6"/>
    <w:rsid w:val="00F90CB2"/>
    <w:rsid w:val="00F91176"/>
    <w:rsid w:val="00F91316"/>
    <w:rsid w:val="00F91B69"/>
    <w:rsid w:val="00F92AC1"/>
    <w:rsid w:val="00F92DD7"/>
    <w:rsid w:val="00F92DFF"/>
    <w:rsid w:val="00F9314C"/>
    <w:rsid w:val="00F933B1"/>
    <w:rsid w:val="00F94045"/>
    <w:rsid w:val="00F94340"/>
    <w:rsid w:val="00F94478"/>
    <w:rsid w:val="00F9487C"/>
    <w:rsid w:val="00F948D4"/>
    <w:rsid w:val="00F94D59"/>
    <w:rsid w:val="00F94DBC"/>
    <w:rsid w:val="00F95813"/>
    <w:rsid w:val="00F95934"/>
    <w:rsid w:val="00F95B89"/>
    <w:rsid w:val="00F95BE6"/>
    <w:rsid w:val="00F96080"/>
    <w:rsid w:val="00F96358"/>
    <w:rsid w:val="00F965D6"/>
    <w:rsid w:val="00F96A79"/>
    <w:rsid w:val="00F96E34"/>
    <w:rsid w:val="00F96F78"/>
    <w:rsid w:val="00F96FF0"/>
    <w:rsid w:val="00F9788E"/>
    <w:rsid w:val="00F97BC3"/>
    <w:rsid w:val="00FA0860"/>
    <w:rsid w:val="00FA0861"/>
    <w:rsid w:val="00FA0C96"/>
    <w:rsid w:val="00FA10F0"/>
    <w:rsid w:val="00FA1B9B"/>
    <w:rsid w:val="00FA1C97"/>
    <w:rsid w:val="00FA1CCF"/>
    <w:rsid w:val="00FA1F49"/>
    <w:rsid w:val="00FA3C39"/>
    <w:rsid w:val="00FA4110"/>
    <w:rsid w:val="00FA4239"/>
    <w:rsid w:val="00FA44C9"/>
    <w:rsid w:val="00FA47A9"/>
    <w:rsid w:val="00FA47F8"/>
    <w:rsid w:val="00FA4A94"/>
    <w:rsid w:val="00FA4CCB"/>
    <w:rsid w:val="00FA5AC2"/>
    <w:rsid w:val="00FA5B03"/>
    <w:rsid w:val="00FA62E0"/>
    <w:rsid w:val="00FA743A"/>
    <w:rsid w:val="00FA743F"/>
    <w:rsid w:val="00FA77EA"/>
    <w:rsid w:val="00FA791F"/>
    <w:rsid w:val="00FB04BF"/>
    <w:rsid w:val="00FB0575"/>
    <w:rsid w:val="00FB0767"/>
    <w:rsid w:val="00FB0C4F"/>
    <w:rsid w:val="00FB0C92"/>
    <w:rsid w:val="00FB0CF3"/>
    <w:rsid w:val="00FB138C"/>
    <w:rsid w:val="00FB1AC9"/>
    <w:rsid w:val="00FB2339"/>
    <w:rsid w:val="00FB258B"/>
    <w:rsid w:val="00FB2F26"/>
    <w:rsid w:val="00FB312D"/>
    <w:rsid w:val="00FB3A35"/>
    <w:rsid w:val="00FB3AF1"/>
    <w:rsid w:val="00FB3C88"/>
    <w:rsid w:val="00FB48A8"/>
    <w:rsid w:val="00FB49AE"/>
    <w:rsid w:val="00FB515D"/>
    <w:rsid w:val="00FB5398"/>
    <w:rsid w:val="00FB53B4"/>
    <w:rsid w:val="00FB569C"/>
    <w:rsid w:val="00FB5A46"/>
    <w:rsid w:val="00FB5FD7"/>
    <w:rsid w:val="00FB68AF"/>
    <w:rsid w:val="00FB6A75"/>
    <w:rsid w:val="00FB6AEA"/>
    <w:rsid w:val="00FB6B2F"/>
    <w:rsid w:val="00FB6DA2"/>
    <w:rsid w:val="00FB6E7B"/>
    <w:rsid w:val="00FB721F"/>
    <w:rsid w:val="00FB726D"/>
    <w:rsid w:val="00FB772E"/>
    <w:rsid w:val="00FB7A3E"/>
    <w:rsid w:val="00FC047A"/>
    <w:rsid w:val="00FC0A8F"/>
    <w:rsid w:val="00FC0E9A"/>
    <w:rsid w:val="00FC10D5"/>
    <w:rsid w:val="00FC2214"/>
    <w:rsid w:val="00FC26BF"/>
    <w:rsid w:val="00FC2956"/>
    <w:rsid w:val="00FC303E"/>
    <w:rsid w:val="00FC4283"/>
    <w:rsid w:val="00FC4631"/>
    <w:rsid w:val="00FC4A73"/>
    <w:rsid w:val="00FC4C71"/>
    <w:rsid w:val="00FC5875"/>
    <w:rsid w:val="00FC5C59"/>
    <w:rsid w:val="00FC5E55"/>
    <w:rsid w:val="00FC5EDE"/>
    <w:rsid w:val="00FC6780"/>
    <w:rsid w:val="00FC67EB"/>
    <w:rsid w:val="00FC7001"/>
    <w:rsid w:val="00FC7642"/>
    <w:rsid w:val="00FC7860"/>
    <w:rsid w:val="00FC7DF6"/>
    <w:rsid w:val="00FD0234"/>
    <w:rsid w:val="00FD0263"/>
    <w:rsid w:val="00FD0AFA"/>
    <w:rsid w:val="00FD0F33"/>
    <w:rsid w:val="00FD1142"/>
    <w:rsid w:val="00FD1320"/>
    <w:rsid w:val="00FD1371"/>
    <w:rsid w:val="00FD1748"/>
    <w:rsid w:val="00FD18DE"/>
    <w:rsid w:val="00FD2786"/>
    <w:rsid w:val="00FD2CCF"/>
    <w:rsid w:val="00FD3436"/>
    <w:rsid w:val="00FD3466"/>
    <w:rsid w:val="00FD34A5"/>
    <w:rsid w:val="00FD3768"/>
    <w:rsid w:val="00FD3E24"/>
    <w:rsid w:val="00FD44AC"/>
    <w:rsid w:val="00FD4A35"/>
    <w:rsid w:val="00FD4AB2"/>
    <w:rsid w:val="00FD4D03"/>
    <w:rsid w:val="00FD5100"/>
    <w:rsid w:val="00FD523A"/>
    <w:rsid w:val="00FD5559"/>
    <w:rsid w:val="00FD5938"/>
    <w:rsid w:val="00FD5980"/>
    <w:rsid w:val="00FD59A7"/>
    <w:rsid w:val="00FD6241"/>
    <w:rsid w:val="00FD6462"/>
    <w:rsid w:val="00FD650A"/>
    <w:rsid w:val="00FD67AB"/>
    <w:rsid w:val="00FD68C6"/>
    <w:rsid w:val="00FD70D0"/>
    <w:rsid w:val="00FD7437"/>
    <w:rsid w:val="00FD75F7"/>
    <w:rsid w:val="00FD78B4"/>
    <w:rsid w:val="00FD7E8D"/>
    <w:rsid w:val="00FE07BD"/>
    <w:rsid w:val="00FE0870"/>
    <w:rsid w:val="00FE08DF"/>
    <w:rsid w:val="00FE157B"/>
    <w:rsid w:val="00FE1A5E"/>
    <w:rsid w:val="00FE1C1F"/>
    <w:rsid w:val="00FE1D7A"/>
    <w:rsid w:val="00FE1D7D"/>
    <w:rsid w:val="00FE1F58"/>
    <w:rsid w:val="00FE2220"/>
    <w:rsid w:val="00FE33B2"/>
    <w:rsid w:val="00FE3577"/>
    <w:rsid w:val="00FE3AC7"/>
    <w:rsid w:val="00FE3CEB"/>
    <w:rsid w:val="00FE3FB9"/>
    <w:rsid w:val="00FE427F"/>
    <w:rsid w:val="00FE47DB"/>
    <w:rsid w:val="00FE4BCC"/>
    <w:rsid w:val="00FE52D7"/>
    <w:rsid w:val="00FE536B"/>
    <w:rsid w:val="00FE5774"/>
    <w:rsid w:val="00FE66F2"/>
    <w:rsid w:val="00FE71D9"/>
    <w:rsid w:val="00FE72FB"/>
    <w:rsid w:val="00FE78BD"/>
    <w:rsid w:val="00FE7A7B"/>
    <w:rsid w:val="00FE7E07"/>
    <w:rsid w:val="00FF030A"/>
    <w:rsid w:val="00FF0EB1"/>
    <w:rsid w:val="00FF10AC"/>
    <w:rsid w:val="00FF10E9"/>
    <w:rsid w:val="00FF12C9"/>
    <w:rsid w:val="00FF1587"/>
    <w:rsid w:val="00FF1F20"/>
    <w:rsid w:val="00FF2319"/>
    <w:rsid w:val="00FF2B65"/>
    <w:rsid w:val="00FF2EA0"/>
    <w:rsid w:val="00FF306E"/>
    <w:rsid w:val="00FF45C5"/>
    <w:rsid w:val="00FF49F8"/>
    <w:rsid w:val="00FF4BE7"/>
    <w:rsid w:val="00FF5569"/>
    <w:rsid w:val="00FF5740"/>
    <w:rsid w:val="00FF591E"/>
    <w:rsid w:val="00FF5A07"/>
    <w:rsid w:val="00FF5CBA"/>
    <w:rsid w:val="00FF6588"/>
    <w:rsid w:val="00FF659B"/>
    <w:rsid w:val="00FF663A"/>
    <w:rsid w:val="00FF6749"/>
    <w:rsid w:val="00FF6A06"/>
    <w:rsid w:val="00FF6B42"/>
    <w:rsid w:val="00FF6C1A"/>
    <w:rsid w:val="00FF6EBF"/>
    <w:rsid w:val="00FF7056"/>
    <w:rsid w:val="00FF7363"/>
    <w:rsid w:val="00FF7B1B"/>
    <w:rsid w:val="00FF7E2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E89233"/>
  <w15:chartTrackingRefBased/>
  <w15:docId w15:val="{0BF9FC00-2ADA-432A-B3FB-07D45D76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he-IL"/>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liases w:val="行距22磅 Alt+Z"/>
    <w:qFormat/>
    <w:rsid w:val="00677797"/>
    <w:pPr>
      <w:adjustRightInd w:val="0"/>
      <w:snapToGrid w:val="0"/>
      <w:spacing w:line="360" w:lineRule="auto"/>
      <w:ind w:firstLineChars="200" w:firstLine="200"/>
      <w:jc w:val="both"/>
      <w:textAlignment w:val="center"/>
    </w:pPr>
    <w:rPr>
      <w:rFonts w:ascii="Times New Roman" w:hAnsi="Times New Roman"/>
      <w:snapToGrid w:val="0"/>
      <w:color w:val="000000"/>
      <w:kern w:val="2"/>
      <w:sz w:val="24"/>
      <w:szCs w:val="21"/>
      <w:lang w:bidi="ar-SA"/>
    </w:rPr>
  </w:style>
  <w:style w:type="paragraph" w:styleId="1">
    <w:name w:val="heading 1"/>
    <w:aliases w:val="章标题 Alt+1,章,H1,1 标题1,36标题 1,章节,第一层,一、黑小三,h1,36标题1,标题 1 Char Char,章节1,章节2,标题11,标题12,章节3,标题13,章节4,标题14,章节5,标题15,章节6,标题16,章节7,标题17,章节8,标题18,章节9,标题19,章节10,标题110,章节11,标题111,章节12,标题112,章节13,标题113,章节14,章节21,标题121,章节31,标题131,章节41,标题141,章节51,标题151,章节61"/>
    <w:next w:val="20"/>
    <w:link w:val="10"/>
    <w:uiPriority w:val="2"/>
    <w:qFormat/>
    <w:rsid w:val="00217A5C"/>
    <w:pPr>
      <w:keepNext/>
      <w:keepLines/>
      <w:numPr>
        <w:numId w:val="1"/>
      </w:numPr>
      <w:adjustRightInd w:val="0"/>
      <w:snapToGrid w:val="0"/>
      <w:spacing w:before="120" w:after="120"/>
      <w:outlineLvl w:val="0"/>
    </w:pPr>
    <w:rPr>
      <w:rFonts w:ascii="Times New Roman" w:eastAsia="黑体" w:hAnsi="Times New Roman"/>
      <w:b/>
      <w:bCs/>
      <w:snapToGrid w:val="0"/>
      <w:color w:val="000000"/>
      <w:kern w:val="44"/>
      <w:sz w:val="30"/>
      <w:szCs w:val="44"/>
      <w:lang w:bidi="ar-SA"/>
    </w:rPr>
  </w:style>
  <w:style w:type="paragraph" w:styleId="20">
    <w:name w:val="heading 2"/>
    <w:aliases w:val="节标题 Alt+2,二级,第一层条,论文标题 1,第二层 Char,第二层 Char Char Char,第二层,节,一级小节,二级标题,Heading 2 (H2),h2,标题 2-gkhy,标题2,标题 2 Char Char,节标题,（节1）,（节）,36标题 2,36标题2,H2,TestHeading2,th2,GF标题 2,CBERS Título 2,光光标题2,条,标题 2 Char Char Char,标题 2 Char Char Char Char Char Char"/>
    <w:next w:val="3"/>
    <w:link w:val="21"/>
    <w:uiPriority w:val="9"/>
    <w:qFormat/>
    <w:rsid w:val="00C95D4A"/>
    <w:pPr>
      <w:keepNext/>
      <w:keepLines/>
      <w:numPr>
        <w:ilvl w:val="1"/>
        <w:numId w:val="1"/>
      </w:numPr>
      <w:adjustRightInd w:val="0"/>
      <w:snapToGrid w:val="0"/>
      <w:spacing w:before="120" w:after="120"/>
      <w:outlineLvl w:val="1"/>
    </w:pPr>
    <w:rPr>
      <w:rFonts w:ascii="Times New Roman" w:eastAsia="黑体" w:hAnsi="Times New Roman"/>
      <w:b/>
      <w:bCs/>
      <w:snapToGrid w:val="0"/>
      <w:color w:val="000000"/>
      <w:kern w:val="2"/>
      <w:sz w:val="28"/>
      <w:szCs w:val="32"/>
      <w:lang w:bidi="ar-SA"/>
    </w:rPr>
  </w:style>
  <w:style w:type="paragraph" w:styleId="3">
    <w:name w:val="heading 3"/>
    <w:aliases w:val="目标题 Alt+3,第三层,二级小节,标题 3-gkhy,三级标题,Heading 3 (H3),标题 3 Char Char Char,标题 3 Char Char,条标题,（节2）,（条）,款,h3,36标题 3,36标题3,第二层条,CBERS Título 3,四号字,Level 3 Head,H3,Heading 3 - old,level_3,PIM 3,---1.1.1,小节中的标题,论文标题 2 Char,论文标题 2,3,3rd level,Head 3,l3,CT,bh"/>
    <w:next w:val="4"/>
    <w:link w:val="31"/>
    <w:qFormat/>
    <w:rsid w:val="00C95D4A"/>
    <w:pPr>
      <w:keepNext/>
      <w:keepLines/>
      <w:numPr>
        <w:ilvl w:val="2"/>
        <w:numId w:val="1"/>
      </w:numPr>
      <w:adjustRightInd w:val="0"/>
      <w:snapToGrid w:val="0"/>
      <w:spacing w:before="120" w:after="120"/>
      <w:outlineLvl w:val="2"/>
    </w:pPr>
    <w:rPr>
      <w:rFonts w:ascii="Times New Roman" w:eastAsia="黑体" w:hAnsi="Times New Roman"/>
      <w:b/>
      <w:bCs/>
      <w:snapToGrid w:val="0"/>
      <w:color w:val="000000"/>
      <w:kern w:val="2"/>
      <w:sz w:val="28"/>
      <w:szCs w:val="32"/>
      <w:lang w:bidi="ar-SA"/>
    </w:rPr>
  </w:style>
  <w:style w:type="paragraph" w:styleId="4">
    <w:name w:val="heading 4"/>
    <w:aliases w:val="次标题 Alt+4,四级标题,四级标题 Char,款标题,第四层,caption,36标题 4,36标题4,第三层条,项,标题 4 Char Char Char Char Char,标题 4 Char Char Char Char Char Char Char Char Char Char Char Char Char Char,Char Char Char Char Char Char Char Char, Char"/>
    <w:next w:val="a2"/>
    <w:link w:val="40"/>
    <w:qFormat/>
    <w:rsid w:val="00C95D4A"/>
    <w:pPr>
      <w:keepNext/>
      <w:keepLines/>
      <w:numPr>
        <w:ilvl w:val="3"/>
        <w:numId w:val="1"/>
      </w:numPr>
      <w:adjustRightInd w:val="0"/>
      <w:snapToGrid w:val="0"/>
      <w:spacing w:before="120" w:after="120"/>
      <w:outlineLvl w:val="3"/>
    </w:pPr>
    <w:rPr>
      <w:rFonts w:ascii="Times New Roman" w:hAnsi="Times New Roman"/>
      <w:b/>
      <w:bCs/>
      <w:snapToGrid w:val="0"/>
      <w:kern w:val="2"/>
      <w:sz w:val="24"/>
      <w:szCs w:val="28"/>
      <w:lang w:bidi="ar-SA"/>
    </w:rPr>
  </w:style>
  <w:style w:type="paragraph" w:styleId="5">
    <w:name w:val="heading 5"/>
    <w:aliases w:val="附录章标题,标题4,36标题 5,36标题5,第四层条,标题4 Char Char Char,标题4 Char Char,标题 5 Char Char,h5,mh2,Module heading 2,标题 5(图题),第五层,nc5级标题"/>
    <w:next w:val="a2"/>
    <w:link w:val="50"/>
    <w:qFormat/>
    <w:rsid w:val="00E728E5"/>
    <w:pPr>
      <w:keepNext/>
      <w:keepLines/>
      <w:numPr>
        <w:ilvl w:val="4"/>
        <w:numId w:val="1"/>
      </w:numPr>
      <w:adjustRightInd w:val="0"/>
      <w:snapToGrid w:val="0"/>
      <w:spacing w:before="120" w:after="120"/>
      <w:jc w:val="center"/>
      <w:outlineLvl w:val="4"/>
    </w:pPr>
    <w:rPr>
      <w:rFonts w:ascii="Times New Roman" w:eastAsia="黑体" w:hAnsi="Times New Roman"/>
      <w:b/>
      <w:bCs/>
      <w:snapToGrid w:val="0"/>
      <w:sz w:val="32"/>
      <w:szCs w:val="28"/>
      <w:lang w:bidi="ar-SA"/>
    </w:rPr>
  </w:style>
  <w:style w:type="paragraph" w:styleId="6">
    <w:name w:val="heading 6"/>
    <w:aliases w:val="附录节标题,---a.,第五层条,36标题6"/>
    <w:next w:val="7"/>
    <w:link w:val="60"/>
    <w:qFormat/>
    <w:rsid w:val="00741334"/>
    <w:pPr>
      <w:keepNext/>
      <w:keepLines/>
      <w:numPr>
        <w:ilvl w:val="5"/>
        <w:numId w:val="1"/>
      </w:numPr>
      <w:adjustRightInd w:val="0"/>
      <w:snapToGrid w:val="0"/>
      <w:spacing w:before="120" w:after="120"/>
      <w:outlineLvl w:val="5"/>
    </w:pPr>
    <w:rPr>
      <w:rFonts w:ascii="Times New Roman" w:eastAsia="黑体" w:hAnsi="Times New Roman"/>
      <w:b/>
      <w:bCs/>
      <w:snapToGrid w:val="0"/>
      <w:kern w:val="2"/>
      <w:sz w:val="32"/>
      <w:szCs w:val="24"/>
      <w:lang w:bidi="ar-SA"/>
    </w:rPr>
  </w:style>
  <w:style w:type="paragraph" w:styleId="7">
    <w:name w:val="heading 7"/>
    <w:aliases w:val="附录目标题"/>
    <w:next w:val="8"/>
    <w:link w:val="70"/>
    <w:qFormat/>
    <w:rsid w:val="007E504E"/>
    <w:pPr>
      <w:keepNext/>
      <w:keepLines/>
      <w:numPr>
        <w:ilvl w:val="6"/>
        <w:numId w:val="1"/>
      </w:numPr>
      <w:adjustRightInd w:val="0"/>
      <w:snapToGrid w:val="0"/>
      <w:spacing w:before="120" w:after="120"/>
      <w:outlineLvl w:val="6"/>
    </w:pPr>
    <w:rPr>
      <w:rFonts w:ascii="Times New Roman" w:eastAsia="黑体" w:hAnsi="Times New Roman"/>
      <w:b/>
      <w:bCs/>
      <w:snapToGrid w:val="0"/>
      <w:sz w:val="28"/>
      <w:szCs w:val="24"/>
      <w:lang w:bidi="ar-SA"/>
    </w:rPr>
  </w:style>
  <w:style w:type="paragraph" w:styleId="8">
    <w:name w:val="heading 8"/>
    <w:aliases w:val="附录次标题"/>
    <w:next w:val="a2"/>
    <w:link w:val="80"/>
    <w:qFormat/>
    <w:rsid w:val="007E504E"/>
    <w:pPr>
      <w:keepNext/>
      <w:keepLines/>
      <w:numPr>
        <w:ilvl w:val="7"/>
        <w:numId w:val="1"/>
      </w:numPr>
      <w:adjustRightInd w:val="0"/>
      <w:snapToGrid w:val="0"/>
      <w:spacing w:before="120" w:after="120"/>
      <w:outlineLvl w:val="7"/>
    </w:pPr>
    <w:rPr>
      <w:rFonts w:ascii="Times New Roman" w:eastAsia="黑体" w:hAnsi="Times New Roman"/>
      <w:b/>
      <w:snapToGrid w:val="0"/>
      <w:kern w:val="2"/>
      <w:sz w:val="28"/>
      <w:szCs w:val="24"/>
      <w:lang w:bidi="ar-SA"/>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40">
    <w:name w:val="标题 4 字符"/>
    <w:aliases w:val="次标题 Alt+4 字符,四级标题 字符,四级标题 Char 字符,款标题 字符,第四层 字符,caption 字符,36标题 4 字符,36标题4 字符,第三层条 字符,项 字符,标题 4 Char Char Char Char Char 字符,标题 4 Char Char Char Char Char Char Char Char Char Char Char Char Char Char 字符,Char Char Char Char Char Char Char Char 字符"/>
    <w:link w:val="4"/>
    <w:rsid w:val="00C95D4A"/>
    <w:rPr>
      <w:rFonts w:ascii="Times New Roman" w:hAnsi="Times New Roman"/>
      <w:b/>
      <w:bCs/>
      <w:snapToGrid w:val="0"/>
      <w:kern w:val="2"/>
      <w:sz w:val="24"/>
      <w:szCs w:val="28"/>
      <w:lang w:bidi="ar-SA"/>
    </w:rPr>
  </w:style>
  <w:style w:type="character" w:customStyle="1" w:styleId="31">
    <w:name w:val="标题 3 字符"/>
    <w:aliases w:val="目标题 Alt+3 字符,第三层 字符,二级小节 字符,标题 3-gkhy 字符,三级标题 字符,Heading 3 (H3) 字符,标题 3 Char Char Char 字符,标题 3 Char Char 字符,条标题 字符,（节2） 字符,（条） 字符,款 字符,h3 字符,36标题 3 字符,36标题3 字符,第二层条 字符,CBERS Título 3 字符,四号字 字符,Level 3 Head 字符,H3 字符,Heading 3 - old 字符,level_3 字符"/>
    <w:link w:val="3"/>
    <w:rsid w:val="00C95D4A"/>
    <w:rPr>
      <w:rFonts w:ascii="Times New Roman" w:hAnsi="Times New Roman"/>
      <w:b/>
      <w:bCs/>
      <w:snapToGrid w:val="0"/>
      <w:kern w:val="2"/>
      <w:sz w:val="28"/>
      <w:szCs w:val="32"/>
      <w:lang w:bidi="ar-SA"/>
    </w:rPr>
  </w:style>
  <w:style w:type="character" w:customStyle="1" w:styleId="21">
    <w:name w:val="标题 2 字符"/>
    <w:aliases w:val="节标题 Alt+2 字符,二级 字符,第一层条 字符,论文标题 1 字符,第二层 Char 字符,第二层 Char Char Char 字符,第二层 字符,节 字符,一级小节 字符,二级标题 字符,Heading 2 (H2) 字符,h2 字符,标题 2-gkhy 字符,标题2 字符,标题 2 Char Char 字符,节标题 字符,（节1） 字符,（节） 字符,36标题 2 字符,36标题2 字符,H2 字符,TestHeading2 字符,th2 字符,GF标题 2 字符,条 字符"/>
    <w:link w:val="20"/>
    <w:uiPriority w:val="9"/>
    <w:rsid w:val="00C95D4A"/>
    <w:rPr>
      <w:rFonts w:ascii="Times New Roman" w:eastAsia="黑体" w:hAnsi="Times New Roman"/>
      <w:b/>
      <w:bCs/>
      <w:snapToGrid w:val="0"/>
      <w:kern w:val="2"/>
      <w:sz w:val="28"/>
      <w:szCs w:val="32"/>
      <w:lang w:bidi="ar-SA"/>
    </w:rPr>
  </w:style>
  <w:style w:type="character" w:customStyle="1" w:styleId="10">
    <w:name w:val="标题 1 字符"/>
    <w:aliases w:val="章标题 Alt+1 字符,章 字符,H1 字符,1 标题1 字符,36标题 1 字符,章节 字符,第一层 字符,一、黑小三 字符,h1 字符,36标题1 字符,标题 1 Char Char 字符,章节1 字符,章节2 字符,标题11 字符,标题12 字符,章节3 字符,标题13 字符,章节4 字符,标题14 字符,章节5 字符,标题15 字符,章节6 字符,标题16 字符,章节7 字符,标题17 字符,章节8 字符,标题18 字符,章节9 字符,标题19 字符,章节10 字符"/>
    <w:link w:val="1"/>
    <w:uiPriority w:val="2"/>
    <w:rsid w:val="00217A5C"/>
    <w:rPr>
      <w:rFonts w:ascii="Times New Roman" w:eastAsia="黑体" w:hAnsi="Times New Roman"/>
      <w:b/>
      <w:bCs/>
      <w:snapToGrid w:val="0"/>
      <w:kern w:val="44"/>
      <w:sz w:val="30"/>
      <w:szCs w:val="44"/>
      <w:lang w:bidi="ar-SA"/>
    </w:rPr>
  </w:style>
  <w:style w:type="character" w:customStyle="1" w:styleId="AltX">
    <w:name w:val="下标 Alt+X"/>
    <w:uiPriority w:val="23"/>
    <w:qFormat/>
    <w:rsid w:val="007708E7"/>
    <w:rPr>
      <w:rFonts w:ascii="Times New Roman" w:eastAsia="宋体" w:hAnsi="Times New Roman"/>
      <w:vertAlign w:val="subscript"/>
    </w:rPr>
  </w:style>
  <w:style w:type="character" w:customStyle="1" w:styleId="AltS">
    <w:name w:val="上标 Alt+S"/>
    <w:uiPriority w:val="23"/>
    <w:qFormat/>
    <w:rsid w:val="007708E7"/>
    <w:rPr>
      <w:rFonts w:ascii="Times New Roman" w:eastAsia="宋体" w:hAnsi="Times New Roman"/>
      <w:vertAlign w:val="superscript"/>
    </w:rPr>
  </w:style>
  <w:style w:type="paragraph" w:customStyle="1" w:styleId="AltT0">
    <w:name w:val="图片标题 Alt+T"/>
    <w:basedOn w:val="AltB"/>
    <w:next w:val="a2"/>
    <w:link w:val="AltTChar"/>
    <w:uiPriority w:val="6"/>
    <w:qFormat/>
    <w:rsid w:val="00FB0575"/>
    <w:pPr>
      <w:keepNext w:val="0"/>
    </w:pPr>
  </w:style>
  <w:style w:type="paragraph" w:customStyle="1" w:styleId="AltB">
    <w:name w:val="表格标题 Alt+B"/>
    <w:next w:val="a2"/>
    <w:uiPriority w:val="8"/>
    <w:qFormat/>
    <w:rsid w:val="00492CCA"/>
    <w:pPr>
      <w:keepNext/>
      <w:adjustRightInd w:val="0"/>
      <w:snapToGrid w:val="0"/>
      <w:spacing w:beforeLines="50" w:before="50" w:afterLines="50" w:after="50"/>
      <w:jc w:val="center"/>
    </w:pPr>
    <w:rPr>
      <w:rFonts w:ascii="Times New Roman" w:eastAsia="黑体" w:hAnsi="Times New Roman"/>
      <w:snapToGrid w:val="0"/>
      <w:kern w:val="2"/>
      <w:sz w:val="21"/>
      <w:szCs w:val="21"/>
      <w:lang w:bidi="en-US"/>
    </w:rPr>
  </w:style>
  <w:style w:type="character" w:styleId="a6">
    <w:name w:val="Hyperlink"/>
    <w:uiPriority w:val="99"/>
    <w:unhideWhenUsed/>
    <w:rsid w:val="00E44DC4"/>
    <w:rPr>
      <w:color w:val="auto"/>
      <w:u w:val="single"/>
    </w:rPr>
  </w:style>
  <w:style w:type="table" w:customStyle="1" w:styleId="11">
    <w:name w:val="网格型1"/>
    <w:basedOn w:val="a4"/>
    <w:next w:val="a7"/>
    <w:uiPriority w:val="59"/>
    <w:semiHidden/>
    <w:rsid w:val="00387838"/>
    <w:rPr>
      <w:rFonts w:eastAsia="Times New Roman"/>
      <w:szCs w:val="2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7">
    <w:name w:val="Table Grid"/>
    <w:basedOn w:val="a4"/>
    <w:uiPriority w:val="39"/>
    <w:qFormat/>
    <w:rsid w:val="003878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封面标题"/>
    <w:uiPriority w:val="27"/>
    <w:qFormat/>
    <w:rsid w:val="005E5A48"/>
    <w:pPr>
      <w:framePr w:hSpace="181" w:wrap="around" w:vAnchor="page" w:hAnchor="margin" w:y="1485"/>
      <w:widowControl w:val="0"/>
      <w:adjustRightInd w:val="0"/>
      <w:snapToGrid w:val="0"/>
      <w:spacing w:line="360" w:lineRule="auto"/>
      <w:ind w:firstLineChars="450" w:firstLine="1446"/>
      <w:textAlignment w:val="bottom"/>
    </w:pPr>
    <w:rPr>
      <w:rFonts w:ascii="Times New Roman" w:hAnsi="Times New Roman"/>
      <w:b/>
      <w:snapToGrid w:val="0"/>
      <w:color w:val="FF0000"/>
      <w:sz w:val="32"/>
      <w:szCs w:val="32"/>
      <w:u w:val="single"/>
      <w:lang w:bidi="ar-SA"/>
    </w:rPr>
  </w:style>
  <w:style w:type="paragraph" w:customStyle="1" w:styleId="a9">
    <w:name w:val="封面单位"/>
    <w:basedOn w:val="a2"/>
    <w:next w:val="a2"/>
    <w:uiPriority w:val="26"/>
    <w:qFormat/>
    <w:rsid w:val="00BC1DF7"/>
    <w:pPr>
      <w:spacing w:line="240" w:lineRule="auto"/>
      <w:ind w:firstLineChars="0" w:firstLine="0"/>
      <w:jc w:val="center"/>
    </w:pPr>
    <w:rPr>
      <w:color w:val="FF0000"/>
      <w:sz w:val="32"/>
      <w:szCs w:val="32"/>
    </w:rPr>
  </w:style>
  <w:style w:type="paragraph" w:styleId="aa">
    <w:name w:val="footer"/>
    <w:link w:val="12"/>
    <w:uiPriority w:val="99"/>
    <w:unhideWhenUsed/>
    <w:rsid w:val="00C84FB6"/>
    <w:pPr>
      <w:tabs>
        <w:tab w:val="center" w:pos="4153"/>
        <w:tab w:val="right" w:pos="8306"/>
      </w:tabs>
      <w:adjustRightInd w:val="0"/>
      <w:snapToGrid w:val="0"/>
      <w:jc w:val="center"/>
    </w:pPr>
    <w:rPr>
      <w:rFonts w:ascii="Times New Roman" w:hAnsi="Times New Roman"/>
      <w:snapToGrid w:val="0"/>
      <w:kern w:val="2"/>
      <w:sz w:val="18"/>
      <w:szCs w:val="18"/>
      <w:lang w:bidi="ar-SA"/>
    </w:rPr>
  </w:style>
  <w:style w:type="character" w:customStyle="1" w:styleId="12">
    <w:name w:val="页脚 字符1"/>
    <w:link w:val="aa"/>
    <w:uiPriority w:val="99"/>
    <w:rsid w:val="00C84FB6"/>
    <w:rPr>
      <w:rFonts w:ascii="Times New Roman" w:hAnsi="Times New Roman"/>
      <w:snapToGrid w:val="0"/>
      <w:kern w:val="2"/>
      <w:sz w:val="18"/>
      <w:szCs w:val="18"/>
    </w:rPr>
  </w:style>
  <w:style w:type="paragraph" w:customStyle="1" w:styleId="AltC">
    <w:name w:val="一级条款 Alt+C"/>
    <w:basedOn w:val="a2"/>
    <w:uiPriority w:val="17"/>
    <w:qFormat/>
    <w:rsid w:val="00A34AA5"/>
    <w:pPr>
      <w:numPr>
        <w:numId w:val="5"/>
      </w:numPr>
      <w:ind w:firstLineChars="0" w:firstLine="0"/>
    </w:pPr>
    <w:rPr>
      <w:b/>
    </w:rPr>
  </w:style>
  <w:style w:type="paragraph" w:customStyle="1" w:styleId="AltD">
    <w:name w:val="二级条款 Alt+D"/>
    <w:basedOn w:val="a2"/>
    <w:link w:val="AltDChar"/>
    <w:uiPriority w:val="18"/>
    <w:qFormat/>
    <w:rsid w:val="00A62038"/>
    <w:pPr>
      <w:numPr>
        <w:ilvl w:val="1"/>
        <w:numId w:val="5"/>
      </w:numPr>
      <w:ind w:firstLineChars="0" w:firstLine="0"/>
    </w:pPr>
  </w:style>
  <w:style w:type="paragraph" w:customStyle="1" w:styleId="AltE">
    <w:name w:val="三级条款 Alt+E"/>
    <w:basedOn w:val="a2"/>
    <w:uiPriority w:val="18"/>
    <w:qFormat/>
    <w:rsid w:val="00A62038"/>
    <w:pPr>
      <w:numPr>
        <w:ilvl w:val="2"/>
        <w:numId w:val="5"/>
      </w:numPr>
      <w:ind w:firstLine="200"/>
    </w:pPr>
  </w:style>
  <w:style w:type="character" w:styleId="ab">
    <w:name w:val="line number"/>
    <w:uiPriority w:val="99"/>
    <w:semiHidden/>
    <w:unhideWhenUsed/>
    <w:rsid w:val="001A16D8"/>
  </w:style>
  <w:style w:type="paragraph" w:styleId="ac">
    <w:name w:val="caption"/>
    <w:aliases w:val="SLM题注,SLM,Char,表题注,题注 Char1 Char,题注 Char Char Char,图注 Char Char Char,图注 Char1 Char,Caption Char,36题注（图、表题）,Char Char Char1 Char Char,题注 Char1 Char Char Char,题注 Char Char Char Char Char,Char Char Char Char Char,题注-QBPT,Cha,topic,HB,Char1,题注1 Ch,图题注,表格"/>
    <w:next w:val="a2"/>
    <w:link w:val="ad"/>
    <w:uiPriority w:val="35"/>
    <w:qFormat/>
    <w:rsid w:val="00ED1033"/>
    <w:pPr>
      <w:keepNext/>
      <w:widowControl w:val="0"/>
      <w:spacing w:line="288" w:lineRule="auto"/>
      <w:jc w:val="center"/>
    </w:pPr>
    <w:rPr>
      <w:rFonts w:ascii="Times New Roman" w:hAnsi="Times New Roman"/>
      <w:b/>
      <w:color w:val="000000"/>
      <w:kern w:val="2"/>
      <w:sz w:val="21"/>
      <w:lang w:bidi="ar-SA"/>
    </w:rPr>
  </w:style>
  <w:style w:type="character" w:customStyle="1" w:styleId="ad">
    <w:name w:val="题注 字符"/>
    <w:aliases w:val="SLM题注 字符,SLM 字符,Char 字符,表题注 字符,题注 Char1 Char 字符,题注 Char Char Char 字符,图注 Char Char Char 字符,图注 Char1 Char 字符,Caption Char 字符,36题注（图、表题） 字符,Char Char Char1 Char Char 字符,题注 Char1 Char Char Char 字符,题注 Char Char Char Char Char 字符,题注-QBPT 字符,Cha 字符,HB 字符"/>
    <w:link w:val="ac"/>
    <w:uiPriority w:val="35"/>
    <w:rsid w:val="007B5E2D"/>
    <w:rPr>
      <w:rFonts w:ascii="Calibri Light" w:hAnsi="Calibri Light"/>
      <w:kern w:val="2"/>
      <w:sz w:val="28"/>
    </w:rPr>
  </w:style>
  <w:style w:type="paragraph" w:customStyle="1" w:styleId="AltF">
    <w:name w:val="图片 Alt+F"/>
    <w:next w:val="a2"/>
    <w:uiPriority w:val="7"/>
    <w:qFormat/>
    <w:rsid w:val="00E56730"/>
    <w:pPr>
      <w:keepNext/>
      <w:widowControl w:val="0"/>
      <w:adjustRightInd w:val="0"/>
      <w:snapToGrid w:val="0"/>
      <w:spacing w:beforeLines="50" w:before="50"/>
      <w:jc w:val="center"/>
    </w:pPr>
    <w:rPr>
      <w:rFonts w:ascii="Times New Roman" w:hAnsi="Times New Roman"/>
      <w:noProof/>
      <w:snapToGrid w:val="0"/>
      <w:kern w:val="2"/>
      <w:sz w:val="28"/>
      <w:szCs w:val="21"/>
      <w:lang w:bidi="ar-SA"/>
    </w:rPr>
  </w:style>
  <w:style w:type="paragraph" w:styleId="ae">
    <w:name w:val="List Paragraph"/>
    <w:aliases w:val="正文内容,Z-列出段落,M列出段落,列出段落111,段落-二代,00-段落,图例,列出段落3,ZZ-列出段落,编号a.,数字编号不加粗,带编号段落,列出段落ttt,列出段落11,列项a,WN正文,插入表格,列出段落4,WN-正文,WN-列出段落,正文报告格式,List Paragraph,正文图,编号1）,符号列表,符号1.1（天云科技）,列出段落-正文,使用列表编号,CPLH列表编号,正文一级小标题,列出段落2,标书正文,文本框,表目录,正文3,一章"/>
    <w:basedOn w:val="a2"/>
    <w:link w:val="13"/>
    <w:uiPriority w:val="34"/>
    <w:qFormat/>
    <w:rsid w:val="00ED1033"/>
    <w:pPr>
      <w:ind w:firstLine="420"/>
    </w:pPr>
  </w:style>
  <w:style w:type="paragraph" w:customStyle="1" w:styleId="AltQ">
    <w:name w:val="公式 Alt+Q"/>
    <w:basedOn w:val="a2"/>
    <w:next w:val="a2"/>
    <w:uiPriority w:val="6"/>
    <w:qFormat/>
    <w:rsid w:val="002B1CB7"/>
    <w:pPr>
      <w:tabs>
        <w:tab w:val="center" w:pos="4368"/>
        <w:tab w:val="right" w:leader="dot" w:pos="8876"/>
      </w:tabs>
      <w:spacing w:line="288" w:lineRule="auto"/>
      <w:ind w:firstLineChars="0" w:firstLine="0"/>
      <w:textAlignment w:val="bottom"/>
    </w:pPr>
    <w:rPr>
      <w:lang w:bidi="en-US"/>
    </w:rPr>
  </w:style>
  <w:style w:type="paragraph" w:customStyle="1" w:styleId="af">
    <w:name w:val="公式注"/>
    <w:basedOn w:val="a2"/>
    <w:uiPriority w:val="9"/>
    <w:semiHidden/>
    <w:rsid w:val="00ED1033"/>
    <w:pPr>
      <w:spacing w:line="240" w:lineRule="auto"/>
      <w:ind w:firstLineChars="0" w:firstLine="0"/>
    </w:pPr>
  </w:style>
  <w:style w:type="character" w:styleId="af0">
    <w:name w:val="Placeholder Text"/>
    <w:uiPriority w:val="99"/>
    <w:semiHidden/>
    <w:rsid w:val="00ED1033"/>
    <w:rPr>
      <w:color w:val="808080"/>
    </w:rPr>
  </w:style>
  <w:style w:type="paragraph" w:styleId="TOC">
    <w:name w:val="TOC Heading"/>
    <w:basedOn w:val="1"/>
    <w:next w:val="a2"/>
    <w:uiPriority w:val="39"/>
    <w:semiHidden/>
    <w:qFormat/>
    <w:rsid w:val="00ED1033"/>
    <w:pPr>
      <w:numPr>
        <w:numId w:val="0"/>
      </w:numPr>
      <w:spacing w:before="240" w:after="0" w:line="259" w:lineRule="auto"/>
      <w:outlineLvl w:val="9"/>
    </w:pPr>
    <w:rPr>
      <w:rFonts w:ascii="Calibri Light" w:eastAsia="宋体" w:hAnsi="Calibri Light"/>
      <w:b w:val="0"/>
      <w:bCs w:val="0"/>
      <w:color w:val="2E74B5"/>
      <w:kern w:val="0"/>
      <w:szCs w:val="32"/>
    </w:rPr>
  </w:style>
  <w:style w:type="paragraph" w:customStyle="1" w:styleId="110">
    <w:name w:val="目录 11"/>
    <w:basedOn w:val="a2"/>
    <w:next w:val="a2"/>
    <w:uiPriority w:val="39"/>
    <w:unhideWhenUsed/>
    <w:rsid w:val="00EF5A5C"/>
    <w:pPr>
      <w:tabs>
        <w:tab w:val="left" w:pos="280"/>
        <w:tab w:val="right" w:leader="dot" w:pos="8777"/>
      </w:tabs>
      <w:ind w:firstLineChars="0" w:firstLine="0"/>
    </w:pPr>
  </w:style>
  <w:style w:type="paragraph" w:customStyle="1" w:styleId="210">
    <w:name w:val="目录 21"/>
    <w:basedOn w:val="a2"/>
    <w:next w:val="a2"/>
    <w:uiPriority w:val="39"/>
    <w:unhideWhenUsed/>
    <w:rsid w:val="00EF5A5C"/>
    <w:pPr>
      <w:tabs>
        <w:tab w:val="left" w:pos="840"/>
        <w:tab w:val="right" w:leader="dot" w:pos="8778"/>
      </w:tabs>
      <w:ind w:leftChars="100" w:left="100" w:firstLineChars="0" w:firstLine="0"/>
    </w:pPr>
  </w:style>
  <w:style w:type="paragraph" w:customStyle="1" w:styleId="310">
    <w:name w:val="目录 31"/>
    <w:basedOn w:val="a2"/>
    <w:next w:val="a2"/>
    <w:uiPriority w:val="39"/>
    <w:unhideWhenUsed/>
    <w:rsid w:val="00EF5A5C"/>
    <w:pPr>
      <w:tabs>
        <w:tab w:val="left" w:pos="1400"/>
        <w:tab w:val="right" w:leader="dot" w:pos="8778"/>
      </w:tabs>
      <w:ind w:leftChars="200" w:left="200" w:firstLineChars="0" w:firstLine="0"/>
    </w:pPr>
  </w:style>
  <w:style w:type="paragraph" w:customStyle="1" w:styleId="af1">
    <w:name w:val="目录标题"/>
    <w:next w:val="a2"/>
    <w:uiPriority w:val="25"/>
    <w:qFormat/>
    <w:rsid w:val="00C84FB6"/>
    <w:pPr>
      <w:adjustRightInd w:val="0"/>
      <w:snapToGrid w:val="0"/>
      <w:jc w:val="center"/>
    </w:pPr>
    <w:rPr>
      <w:rFonts w:ascii="Times New Roman" w:eastAsia="黑体" w:hAnsi="Times New Roman"/>
      <w:b/>
      <w:snapToGrid w:val="0"/>
      <w:sz w:val="32"/>
      <w:szCs w:val="32"/>
      <w:lang w:val="zh-CN" w:bidi="ar-SA"/>
    </w:rPr>
  </w:style>
  <w:style w:type="paragraph" w:styleId="af2">
    <w:name w:val="table of figures"/>
    <w:next w:val="a2"/>
    <w:uiPriority w:val="99"/>
    <w:unhideWhenUsed/>
    <w:rsid w:val="004E32F2"/>
    <w:pPr>
      <w:tabs>
        <w:tab w:val="left" w:pos="280"/>
        <w:tab w:val="right" w:leader="dot" w:pos="8778"/>
      </w:tabs>
      <w:spacing w:line="440" w:lineRule="exact"/>
    </w:pPr>
    <w:rPr>
      <w:rFonts w:ascii="Times New Roman" w:hAnsi="Times New Roman" w:cs="Courier New"/>
      <w:snapToGrid w:val="0"/>
      <w:kern w:val="2"/>
      <w:sz w:val="28"/>
      <w:szCs w:val="21"/>
      <w:lang w:bidi="ar-SA"/>
    </w:rPr>
  </w:style>
  <w:style w:type="paragraph" w:styleId="af3">
    <w:name w:val="header"/>
    <w:basedOn w:val="a2"/>
    <w:link w:val="af4"/>
    <w:uiPriority w:val="99"/>
    <w:rsid w:val="0069630E"/>
    <w:pPr>
      <w:tabs>
        <w:tab w:val="center" w:pos="4153"/>
        <w:tab w:val="right" w:pos="8306"/>
      </w:tabs>
      <w:spacing w:line="240" w:lineRule="atLeast"/>
      <w:jc w:val="center"/>
    </w:pPr>
    <w:rPr>
      <w:sz w:val="18"/>
      <w:szCs w:val="18"/>
    </w:rPr>
  </w:style>
  <w:style w:type="paragraph" w:customStyle="1" w:styleId="a1">
    <w:name w:val="参考文献"/>
    <w:basedOn w:val="ae"/>
    <w:link w:val="Char"/>
    <w:uiPriority w:val="28"/>
    <w:qFormat/>
    <w:rsid w:val="00C84FB6"/>
    <w:pPr>
      <w:numPr>
        <w:numId w:val="2"/>
      </w:numPr>
      <w:ind w:firstLineChars="0" w:firstLine="0"/>
    </w:pPr>
    <w:rPr>
      <w:kern w:val="0"/>
      <w:szCs w:val="24"/>
      <w:lang w:bidi="en-US"/>
    </w:rPr>
  </w:style>
  <w:style w:type="character" w:styleId="af5">
    <w:name w:val="Strong"/>
    <w:uiPriority w:val="22"/>
    <w:qFormat/>
    <w:rsid w:val="00E439F6"/>
    <w:rPr>
      <w:b/>
      <w:bCs/>
    </w:rPr>
  </w:style>
  <w:style w:type="paragraph" w:customStyle="1" w:styleId="Af6">
    <w:name w:val="A正文文本"/>
    <w:basedOn w:val="a2"/>
    <w:link w:val="Af7"/>
    <w:rsid w:val="001F0904"/>
    <w:pPr>
      <w:adjustRightInd/>
      <w:spacing w:line="400" w:lineRule="exact"/>
      <w:ind w:firstLine="480"/>
    </w:pPr>
    <w:rPr>
      <w:snapToGrid/>
      <w:szCs w:val="24"/>
    </w:rPr>
  </w:style>
  <w:style w:type="table" w:customStyle="1" w:styleId="14">
    <w:name w:val="样式1"/>
    <w:basedOn w:val="a4"/>
    <w:uiPriority w:val="99"/>
    <w:semiHidden/>
    <w:rsid w:val="00F07FA5"/>
    <w:pPr>
      <w:adjustRightInd w:val="0"/>
      <w:snapToGrid w:val="0"/>
      <w:spacing w:line="440" w:lineRule="exact"/>
    </w:pPr>
    <w:rPr>
      <w:rFonts w:ascii="Times New Roman" w:hAnsi="Times New Roman"/>
      <w:snapToGrid w:val="0"/>
      <w:position w:val="4"/>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FFFFFF"/>
      <w:vAlign w:val="center"/>
    </w:tcPr>
  </w:style>
  <w:style w:type="paragraph" w:customStyle="1" w:styleId="AltM">
    <w:name w:val="表格内容居中 Alt+M"/>
    <w:uiPriority w:val="8"/>
    <w:qFormat/>
    <w:rsid w:val="00415A88"/>
    <w:pPr>
      <w:adjustRightInd w:val="0"/>
      <w:snapToGrid w:val="0"/>
      <w:spacing w:line="312" w:lineRule="auto"/>
      <w:ind w:leftChars="20" w:left="20" w:rightChars="20" w:right="20"/>
      <w:jc w:val="center"/>
      <w:textAlignment w:val="center"/>
    </w:pPr>
    <w:rPr>
      <w:rFonts w:ascii="Times New Roman" w:hAnsi="Times New Roman"/>
      <w:snapToGrid w:val="0"/>
      <w:sz w:val="21"/>
      <w:szCs w:val="21"/>
      <w:lang w:bidi="ar-SA"/>
    </w:rPr>
  </w:style>
  <w:style w:type="paragraph" w:styleId="af8">
    <w:name w:val="Balloon Text"/>
    <w:basedOn w:val="a2"/>
    <w:link w:val="af9"/>
    <w:uiPriority w:val="99"/>
    <w:semiHidden/>
    <w:unhideWhenUsed/>
    <w:rsid w:val="000B6576"/>
    <w:pPr>
      <w:spacing w:line="240" w:lineRule="auto"/>
    </w:pPr>
    <w:rPr>
      <w:sz w:val="18"/>
      <w:szCs w:val="18"/>
    </w:rPr>
  </w:style>
  <w:style w:type="character" w:customStyle="1" w:styleId="af9">
    <w:name w:val="批注框文本 字符"/>
    <w:link w:val="af8"/>
    <w:uiPriority w:val="99"/>
    <w:semiHidden/>
    <w:rsid w:val="000B6576"/>
    <w:rPr>
      <w:rFonts w:ascii="Times New Roman" w:hAnsi="Times New Roman"/>
      <w:kern w:val="2"/>
      <w:sz w:val="18"/>
      <w:szCs w:val="18"/>
    </w:rPr>
  </w:style>
  <w:style w:type="paragraph" w:styleId="afa">
    <w:name w:val="Document Map"/>
    <w:basedOn w:val="a2"/>
    <w:semiHidden/>
    <w:rsid w:val="009712C7"/>
    <w:pPr>
      <w:shd w:val="clear" w:color="auto" w:fill="000080"/>
    </w:pPr>
  </w:style>
  <w:style w:type="paragraph" w:styleId="HTML">
    <w:name w:val="HTML Preformatted"/>
    <w:basedOn w:val="a2"/>
    <w:link w:val="HTML0"/>
    <w:uiPriority w:val="99"/>
    <w:semiHidden/>
    <w:unhideWhenUsed/>
    <w:rsid w:val="00934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textAlignment w:val="auto"/>
    </w:pPr>
    <w:rPr>
      <w:rFonts w:ascii="宋体" w:hAnsi="宋体" w:cs="宋体"/>
      <w:snapToGrid/>
      <w:kern w:val="0"/>
      <w:szCs w:val="24"/>
    </w:rPr>
  </w:style>
  <w:style w:type="character" w:customStyle="1" w:styleId="AltDChar">
    <w:name w:val="二级条款 Alt+D Char"/>
    <w:link w:val="AltD"/>
    <w:uiPriority w:val="18"/>
    <w:rsid w:val="00A62038"/>
    <w:rPr>
      <w:rFonts w:ascii="Times New Roman" w:hAnsi="Times New Roman"/>
      <w:snapToGrid w:val="0"/>
      <w:kern w:val="2"/>
      <w:sz w:val="24"/>
      <w:szCs w:val="21"/>
      <w:lang w:bidi="ar-SA"/>
    </w:rPr>
  </w:style>
  <w:style w:type="character" w:customStyle="1" w:styleId="Af7">
    <w:name w:val="A正文文本 字符"/>
    <w:link w:val="Af6"/>
    <w:rsid w:val="001F0904"/>
    <w:rPr>
      <w:rFonts w:ascii="Times New Roman" w:hAnsi="Times New Roman"/>
      <w:kern w:val="2"/>
      <w:sz w:val="24"/>
      <w:szCs w:val="24"/>
      <w:lang w:bidi="ar-SA"/>
    </w:rPr>
  </w:style>
  <w:style w:type="table" w:styleId="afb">
    <w:name w:val="Grid Table Light"/>
    <w:basedOn w:val="a4"/>
    <w:uiPriority w:val="40"/>
    <w:rsid w:val="00EE60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ltR">
    <w:name w:val="字符恢复 Alt+R"/>
    <w:uiPriority w:val="24"/>
    <w:rsid w:val="008D20D5"/>
    <w:rPr>
      <w:rFonts w:ascii="Times New Roman" w:eastAsia="宋体" w:hAnsi="Times New Roman"/>
    </w:rPr>
  </w:style>
  <w:style w:type="character" w:customStyle="1" w:styleId="13">
    <w:name w:val="列表段落 字符1"/>
    <w:aliases w:val="正文内容 字符1,Z-列出段落 字符1,M列出段落 字符1,列出段落111 字符1,段落-二代 字符1,00-段落 字符1,图例 字符1,列出段落3 字符1,ZZ-列出段落 字符1,编号a. 字符1,数字编号不加粗 字符1,带编号段落 字符1,列出段落ttt 字符1,列出段落11 字符1,列项a 字符1,WN正文 字符1,插入表格 字符1,列出段落4 字符1,WN-正文 字符1,WN-列出段落 字符1,正文报告格式 字符1,List Paragraph 字符1,正文图 字符1"/>
    <w:link w:val="ae"/>
    <w:uiPriority w:val="34"/>
    <w:semiHidden/>
    <w:rsid w:val="006338BE"/>
    <w:rPr>
      <w:rFonts w:ascii="Times New Roman" w:hAnsi="Times New Roman"/>
      <w:kern w:val="2"/>
      <w:sz w:val="28"/>
      <w:szCs w:val="21"/>
    </w:rPr>
  </w:style>
  <w:style w:type="character" w:customStyle="1" w:styleId="Char">
    <w:name w:val="参考文献 Char"/>
    <w:link w:val="a1"/>
    <w:uiPriority w:val="28"/>
    <w:rsid w:val="008C55C4"/>
    <w:rPr>
      <w:rFonts w:ascii="Times New Roman" w:hAnsi="Times New Roman"/>
      <w:snapToGrid w:val="0"/>
      <w:sz w:val="24"/>
      <w:szCs w:val="24"/>
      <w:lang w:bidi="en-US"/>
    </w:rPr>
  </w:style>
  <w:style w:type="character" w:customStyle="1" w:styleId="HTML0">
    <w:name w:val="HTML 预设格式 字符"/>
    <w:link w:val="HTML"/>
    <w:uiPriority w:val="99"/>
    <w:semiHidden/>
    <w:rsid w:val="00934B68"/>
    <w:rPr>
      <w:rFonts w:ascii="宋体" w:hAnsi="宋体" w:cs="宋体"/>
      <w:sz w:val="24"/>
      <w:szCs w:val="24"/>
    </w:rPr>
  </w:style>
  <w:style w:type="numbering" w:customStyle="1" w:styleId="2">
    <w:name w:val="样式2"/>
    <w:uiPriority w:val="99"/>
    <w:rsid w:val="00A66A7A"/>
    <w:pPr>
      <w:numPr>
        <w:numId w:val="3"/>
      </w:numPr>
    </w:pPr>
  </w:style>
  <w:style w:type="table" w:customStyle="1" w:styleId="afc">
    <w:name w:val="表格样式"/>
    <w:basedOn w:val="a4"/>
    <w:uiPriority w:val="99"/>
    <w:rsid w:val="00CB582B"/>
    <w:pPr>
      <w:adjustRightInd w:val="0"/>
      <w:snapToGrid w:val="0"/>
      <w:spacing w:line="440" w:lineRule="exact"/>
      <w:jc w:val="both"/>
    </w:pPr>
    <w:rPr>
      <w:rFonts w:ascii="Times New Roman" w:hAnsi="Times New Roman"/>
      <w:snapToGrid w:val="0"/>
      <w:sz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0" w:type="dxa"/>
        <w:right w:w="0" w:type="dxa"/>
      </w:tcMar>
      <w:vAlign w:val="bottom"/>
    </w:tcPr>
  </w:style>
  <w:style w:type="paragraph" w:styleId="afd">
    <w:name w:val="footnote text"/>
    <w:basedOn w:val="a2"/>
    <w:link w:val="afe"/>
    <w:uiPriority w:val="99"/>
    <w:semiHidden/>
    <w:unhideWhenUsed/>
    <w:rsid w:val="00EF5A5C"/>
    <w:rPr>
      <w:sz w:val="18"/>
      <w:szCs w:val="18"/>
    </w:rPr>
  </w:style>
  <w:style w:type="character" w:customStyle="1" w:styleId="afe">
    <w:name w:val="脚注文本 字符"/>
    <w:link w:val="afd"/>
    <w:uiPriority w:val="99"/>
    <w:semiHidden/>
    <w:rsid w:val="00EF5A5C"/>
    <w:rPr>
      <w:rFonts w:ascii="Times New Roman" w:hAnsi="Times New Roman"/>
      <w:snapToGrid w:val="0"/>
      <w:kern w:val="2"/>
      <w:sz w:val="18"/>
      <w:szCs w:val="18"/>
    </w:rPr>
  </w:style>
  <w:style w:type="character" w:styleId="aff">
    <w:name w:val="footnote reference"/>
    <w:uiPriority w:val="99"/>
    <w:semiHidden/>
    <w:unhideWhenUsed/>
    <w:rsid w:val="00EF5A5C"/>
    <w:rPr>
      <w:vertAlign w:val="superscript"/>
    </w:rPr>
  </w:style>
  <w:style w:type="numbering" w:customStyle="1" w:styleId="30">
    <w:name w:val="样式3"/>
    <w:uiPriority w:val="99"/>
    <w:rsid w:val="00EF5A5C"/>
    <w:pPr>
      <w:numPr>
        <w:numId w:val="4"/>
      </w:numPr>
    </w:pPr>
  </w:style>
  <w:style w:type="table" w:styleId="32">
    <w:name w:val="Plain Table 3"/>
    <w:basedOn w:val="a4"/>
    <w:uiPriority w:val="43"/>
    <w:rsid w:val="00BE3E44"/>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50">
    <w:name w:val="标题 5 字符"/>
    <w:aliases w:val="附录章标题 字符,标题4 字符,36标题 5 字符,36标题5 字符,第四层条 字符,标题4 Char Char Char 字符,标题4 Char Char 字符,标题 5 Char Char 字符,h5 字符,mh2 字符,Module heading 2 字符,标题 5(图题) 字符,第五层 字符,nc5级标题 字符"/>
    <w:link w:val="5"/>
    <w:rsid w:val="008C55C4"/>
    <w:rPr>
      <w:rFonts w:ascii="Times New Roman" w:eastAsia="黑体" w:hAnsi="Times New Roman"/>
      <w:b/>
      <w:bCs/>
      <w:snapToGrid w:val="0"/>
      <w:sz w:val="32"/>
      <w:szCs w:val="28"/>
      <w:lang w:bidi="ar-SA"/>
    </w:rPr>
  </w:style>
  <w:style w:type="character" w:customStyle="1" w:styleId="60">
    <w:name w:val="标题 6 字符"/>
    <w:aliases w:val="附录节标题 字符,---a. 字符,第五层条 字符,36标题6 字符"/>
    <w:link w:val="6"/>
    <w:rsid w:val="008C55C4"/>
    <w:rPr>
      <w:rFonts w:ascii="Times New Roman" w:eastAsia="黑体" w:hAnsi="Times New Roman"/>
      <w:b/>
      <w:bCs/>
      <w:snapToGrid w:val="0"/>
      <w:kern w:val="2"/>
      <w:sz w:val="32"/>
      <w:szCs w:val="24"/>
      <w:lang w:bidi="ar-SA"/>
    </w:rPr>
  </w:style>
  <w:style w:type="character" w:customStyle="1" w:styleId="70">
    <w:name w:val="标题 7 字符"/>
    <w:aliases w:val="附录目标题 字符"/>
    <w:link w:val="7"/>
    <w:rsid w:val="008C55C4"/>
    <w:rPr>
      <w:rFonts w:ascii="Times New Roman" w:eastAsia="黑体" w:hAnsi="Times New Roman"/>
      <w:b/>
      <w:bCs/>
      <w:snapToGrid w:val="0"/>
      <w:sz w:val="28"/>
      <w:szCs w:val="24"/>
      <w:lang w:bidi="ar-SA"/>
    </w:rPr>
  </w:style>
  <w:style w:type="character" w:customStyle="1" w:styleId="80">
    <w:name w:val="标题 8 字符"/>
    <w:aliases w:val="附录次标题 字符"/>
    <w:link w:val="8"/>
    <w:rsid w:val="008C55C4"/>
    <w:rPr>
      <w:rFonts w:ascii="Times New Roman" w:eastAsia="黑体" w:hAnsi="Times New Roman"/>
      <w:b/>
      <w:snapToGrid w:val="0"/>
      <w:kern w:val="2"/>
      <w:sz w:val="28"/>
      <w:szCs w:val="24"/>
      <w:lang w:bidi="ar-SA"/>
    </w:rPr>
  </w:style>
  <w:style w:type="paragraph" w:customStyle="1" w:styleId="a">
    <w:name w:val="表内注释"/>
    <w:uiPriority w:val="8"/>
    <w:qFormat/>
    <w:rsid w:val="00BA705D"/>
    <w:pPr>
      <w:numPr>
        <w:ilvl w:val="3"/>
        <w:numId w:val="5"/>
      </w:numPr>
      <w:adjustRightInd w:val="0"/>
      <w:snapToGrid w:val="0"/>
      <w:ind w:left="823" w:hanging="454"/>
      <w:jc w:val="both"/>
      <w:textAlignment w:val="center"/>
    </w:pPr>
    <w:rPr>
      <w:rFonts w:ascii="Times New Roman" w:hAnsi="Times New Roman"/>
      <w:snapToGrid w:val="0"/>
      <w:sz w:val="18"/>
      <w:szCs w:val="24"/>
      <w:lang w:bidi="ar-SA"/>
    </w:rPr>
  </w:style>
  <w:style w:type="paragraph" w:customStyle="1" w:styleId="AltL">
    <w:name w:val="表格内容靠左 Alt+L"/>
    <w:uiPriority w:val="8"/>
    <w:qFormat/>
    <w:rsid w:val="00873A19"/>
    <w:pPr>
      <w:adjustRightInd w:val="0"/>
      <w:snapToGrid w:val="0"/>
      <w:textAlignment w:val="center"/>
    </w:pPr>
    <w:rPr>
      <w:rFonts w:ascii="Times New Roman" w:hAnsi="Times New Roman"/>
      <w:snapToGrid w:val="0"/>
      <w:sz w:val="24"/>
      <w:szCs w:val="21"/>
      <w:lang w:bidi="en-US"/>
    </w:rPr>
  </w:style>
  <w:style w:type="paragraph" w:styleId="aff0">
    <w:name w:val="endnote text"/>
    <w:basedOn w:val="a2"/>
    <w:link w:val="aff1"/>
    <w:uiPriority w:val="99"/>
    <w:semiHidden/>
    <w:unhideWhenUsed/>
    <w:rsid w:val="001A16D8"/>
  </w:style>
  <w:style w:type="character" w:customStyle="1" w:styleId="aff1">
    <w:name w:val="尾注文本 字符"/>
    <w:link w:val="aff0"/>
    <w:uiPriority w:val="99"/>
    <w:semiHidden/>
    <w:rsid w:val="001A16D8"/>
    <w:rPr>
      <w:rFonts w:ascii="Times New Roman" w:hAnsi="Times New Roman"/>
      <w:snapToGrid w:val="0"/>
      <w:kern w:val="2"/>
      <w:sz w:val="28"/>
      <w:szCs w:val="21"/>
    </w:rPr>
  </w:style>
  <w:style w:type="character" w:styleId="aff2">
    <w:name w:val="endnote reference"/>
    <w:uiPriority w:val="99"/>
    <w:semiHidden/>
    <w:unhideWhenUsed/>
    <w:rsid w:val="001A16D8"/>
    <w:rPr>
      <w:vertAlign w:val="superscript"/>
    </w:rPr>
  </w:style>
  <w:style w:type="paragraph" w:customStyle="1" w:styleId="a0">
    <w:name w:val="篇目"/>
    <w:next w:val="a2"/>
    <w:uiPriority w:val="29"/>
    <w:qFormat/>
    <w:rsid w:val="00901274"/>
    <w:pPr>
      <w:numPr>
        <w:ilvl w:val="4"/>
        <w:numId w:val="5"/>
      </w:numPr>
      <w:spacing w:beforeLines="50" w:before="50" w:afterLines="50" w:after="50"/>
      <w:jc w:val="center"/>
    </w:pPr>
    <w:rPr>
      <w:rFonts w:ascii="Times New Roman" w:eastAsia="黑体" w:hAnsi="Times New Roman"/>
      <w:b/>
      <w:bCs/>
      <w:snapToGrid w:val="0"/>
      <w:kern w:val="2"/>
      <w:sz w:val="32"/>
      <w:szCs w:val="24"/>
      <w:lang w:bidi="ar-SA"/>
    </w:rPr>
  </w:style>
  <w:style w:type="paragraph" w:customStyle="1" w:styleId="CharCharCharChar">
    <w:name w:val="Char Char Char Char"/>
    <w:basedOn w:val="a2"/>
    <w:autoRedefine/>
    <w:semiHidden/>
    <w:rsid w:val="009E3EE9"/>
    <w:pPr>
      <w:adjustRightInd/>
      <w:spacing w:after="160" w:line="300" w:lineRule="auto"/>
      <w:ind w:firstLineChars="0" w:firstLine="0"/>
      <w:textAlignment w:val="auto"/>
    </w:pPr>
    <w:rPr>
      <w:rFonts w:ascii="仿宋_GB2312" w:eastAsia="仿宋_GB2312" w:hAnsi="Verdana"/>
      <w:b/>
      <w:snapToGrid/>
      <w:kern w:val="0"/>
      <w:sz w:val="28"/>
      <w:szCs w:val="28"/>
      <w:lang w:eastAsia="en-US"/>
    </w:rPr>
  </w:style>
  <w:style w:type="paragraph" w:customStyle="1" w:styleId="aff3">
    <w:name w:val="段落"/>
    <w:basedOn w:val="a2"/>
    <w:link w:val="Char0"/>
    <w:rsid w:val="007C0C2C"/>
    <w:pPr>
      <w:adjustRightInd/>
      <w:textAlignment w:val="auto"/>
    </w:pPr>
    <w:rPr>
      <w:rFonts w:eastAsia="仿宋_GB2312"/>
      <w:snapToGrid/>
      <w:szCs w:val="24"/>
    </w:rPr>
  </w:style>
  <w:style w:type="character" w:customStyle="1" w:styleId="Char0">
    <w:name w:val="段落 Char"/>
    <w:link w:val="aff3"/>
    <w:rsid w:val="006613A9"/>
    <w:rPr>
      <w:rFonts w:ascii="Times New Roman" w:eastAsia="仿宋_GB2312" w:hAnsi="Times New Roman"/>
      <w:kern w:val="2"/>
      <w:sz w:val="24"/>
      <w:szCs w:val="24"/>
    </w:rPr>
  </w:style>
  <w:style w:type="character" w:customStyle="1" w:styleId="aff4">
    <w:name w:val="页脚 字符"/>
    <w:basedOn w:val="a3"/>
    <w:uiPriority w:val="99"/>
    <w:rsid w:val="0009128C"/>
  </w:style>
  <w:style w:type="paragraph" w:customStyle="1" w:styleId="MTDisplayEquation">
    <w:name w:val="MTDisplayEquation"/>
    <w:basedOn w:val="a2"/>
    <w:next w:val="a2"/>
    <w:link w:val="MTDisplayEquationChar"/>
    <w:rsid w:val="00C635D7"/>
    <w:pPr>
      <w:tabs>
        <w:tab w:val="center" w:pos="4400"/>
        <w:tab w:val="right" w:pos="8780"/>
      </w:tabs>
      <w:ind w:firstLine="480"/>
    </w:pPr>
    <w:rPr>
      <w:lang w:bidi="en-US"/>
    </w:rPr>
  </w:style>
  <w:style w:type="character" w:customStyle="1" w:styleId="MTDisplayEquationChar">
    <w:name w:val="MTDisplayEquation Char"/>
    <w:link w:val="MTDisplayEquation"/>
    <w:rsid w:val="00C635D7"/>
    <w:rPr>
      <w:rFonts w:ascii="Times New Roman" w:hAnsi="Times New Roman"/>
      <w:snapToGrid w:val="0"/>
      <w:kern w:val="2"/>
      <w:sz w:val="24"/>
      <w:szCs w:val="21"/>
      <w:lang w:bidi="en-US"/>
    </w:rPr>
  </w:style>
  <w:style w:type="character" w:customStyle="1" w:styleId="AltTChar">
    <w:name w:val="图片标题 Alt+T Char"/>
    <w:link w:val="AltT0"/>
    <w:uiPriority w:val="6"/>
    <w:rsid w:val="00FB0575"/>
    <w:rPr>
      <w:rFonts w:ascii="Times New Roman" w:eastAsia="黑体" w:hAnsi="Times New Roman"/>
      <w:snapToGrid w:val="0"/>
      <w:kern w:val="2"/>
      <w:sz w:val="21"/>
      <w:szCs w:val="21"/>
      <w:lang w:bidi="en-US"/>
    </w:rPr>
  </w:style>
  <w:style w:type="table" w:customStyle="1" w:styleId="22">
    <w:name w:val="网格型2"/>
    <w:basedOn w:val="a4"/>
    <w:next w:val="a7"/>
    <w:uiPriority w:val="59"/>
    <w:qFormat/>
    <w:rsid w:val="0047502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PP1">
    <w:name w:val="aPP表格1"/>
    <w:basedOn w:val="a4"/>
    <w:next w:val="a7"/>
    <w:uiPriority w:val="39"/>
    <w:qFormat/>
    <w:rsid w:val="004B09B9"/>
    <w:rPr>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PP2">
    <w:name w:val="aPP表格2"/>
    <w:basedOn w:val="a4"/>
    <w:next w:val="a7"/>
    <w:uiPriority w:val="39"/>
    <w:qFormat/>
    <w:rsid w:val="00127E43"/>
    <w:rPr>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未处理的提及1"/>
    <w:uiPriority w:val="99"/>
    <w:semiHidden/>
    <w:unhideWhenUsed/>
    <w:rsid w:val="007668BE"/>
    <w:rPr>
      <w:color w:val="605E5C"/>
      <w:shd w:val="clear" w:color="auto" w:fill="E1DFDD"/>
    </w:rPr>
  </w:style>
  <w:style w:type="table" w:customStyle="1" w:styleId="aPP3">
    <w:name w:val="aPP表格3"/>
    <w:basedOn w:val="a4"/>
    <w:next w:val="a7"/>
    <w:uiPriority w:val="39"/>
    <w:qFormat/>
    <w:rsid w:val="00166D27"/>
    <w:rPr>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5">
    <w:name w:val="列表段落 字符"/>
    <w:aliases w:val="正文内容 字符,Z-列出段落 字符,M列出段落 字符,列出段落111 字符,段落-二代 字符,00-段落 字符,图例 字符,列出段落3 字符,ZZ-列出段落 字符,编号a. 字符,数字编号不加粗 字符,带编号段落 字符,列出段落ttt 字符,列出段落11 字符,列项a 字符,WN正文 字符,插入表格 字符,列出段落4 字符,WN-正文 字符,WN-列出段落 字符,正文报告格式 字符,List Paragraph 字符,正文图 字符,编号1） 字符,符号列表 字符,列出段落-正文 字符"/>
    <w:uiPriority w:val="34"/>
    <w:qFormat/>
    <w:rsid w:val="0082023F"/>
    <w:rPr>
      <w:kern w:val="2"/>
      <w:sz w:val="21"/>
      <w:szCs w:val="22"/>
    </w:rPr>
  </w:style>
  <w:style w:type="paragraph" w:customStyle="1" w:styleId="aff6">
    <w:name w:val="表格内容居中"/>
    <w:basedOn w:val="a2"/>
    <w:qFormat/>
    <w:rsid w:val="000B2CA6"/>
    <w:pPr>
      <w:adjustRightInd/>
      <w:snapToGrid/>
      <w:spacing w:line="300" w:lineRule="auto"/>
      <w:ind w:firstLineChars="0" w:firstLine="420"/>
      <w:jc w:val="center"/>
      <w:textAlignment w:val="auto"/>
    </w:pPr>
    <w:rPr>
      <w:snapToGrid/>
      <w:szCs w:val="24"/>
    </w:rPr>
  </w:style>
  <w:style w:type="paragraph" w:customStyle="1" w:styleId="AltT">
    <w:name w:val="图注（Alt+T)"/>
    <w:basedOn w:val="a2"/>
    <w:qFormat/>
    <w:rsid w:val="000A7AE9"/>
    <w:pPr>
      <w:numPr>
        <w:numId w:val="6"/>
      </w:numPr>
      <w:adjustRightInd/>
      <w:snapToGrid/>
      <w:spacing w:afterLines="50" w:after="50"/>
      <w:ind w:left="980" w:firstLineChars="0" w:firstLine="0"/>
      <w:jc w:val="center"/>
      <w:textAlignment w:val="auto"/>
    </w:pPr>
    <w:rPr>
      <w:snapToGrid/>
      <w:szCs w:val="24"/>
    </w:rPr>
  </w:style>
  <w:style w:type="character" w:customStyle="1" w:styleId="Char1">
    <w:name w:val="表注 Char"/>
    <w:link w:val="aff7"/>
    <w:rsid w:val="007622EE"/>
    <w:rPr>
      <w:rFonts w:eastAsia="黑体"/>
      <w:sz w:val="24"/>
      <w:lang w:bidi="ar-SA"/>
    </w:rPr>
  </w:style>
  <w:style w:type="paragraph" w:customStyle="1" w:styleId="aff7">
    <w:name w:val="表注"/>
    <w:basedOn w:val="a2"/>
    <w:next w:val="a2"/>
    <w:link w:val="Char1"/>
    <w:qFormat/>
    <w:rsid w:val="007622EE"/>
    <w:pPr>
      <w:keepNext/>
      <w:spacing w:beforeLines="50" w:line="288" w:lineRule="auto"/>
      <w:ind w:firstLineChars="0" w:firstLine="0"/>
      <w:jc w:val="center"/>
      <w:textAlignment w:val="auto"/>
    </w:pPr>
    <w:rPr>
      <w:rFonts w:ascii="Calibri" w:eastAsia="黑体" w:hAnsi="Calibri"/>
      <w:snapToGrid/>
      <w:kern w:val="0"/>
      <w:szCs w:val="20"/>
    </w:rPr>
  </w:style>
  <w:style w:type="table" w:styleId="23">
    <w:name w:val="Plain Table 2"/>
    <w:basedOn w:val="a4"/>
    <w:uiPriority w:val="42"/>
    <w:rsid w:val="007C59DF"/>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16">
    <w:name w:val="1"/>
    <w:basedOn w:val="a2"/>
    <w:next w:val="a2"/>
    <w:uiPriority w:val="39"/>
    <w:unhideWhenUsed/>
    <w:rsid w:val="00612DE7"/>
    <w:pPr>
      <w:tabs>
        <w:tab w:val="left" w:pos="840"/>
        <w:tab w:val="right" w:leader="dot" w:pos="8778"/>
      </w:tabs>
      <w:ind w:leftChars="100" w:left="100" w:firstLineChars="0" w:firstLine="0"/>
    </w:pPr>
  </w:style>
  <w:style w:type="paragraph" w:customStyle="1" w:styleId="aff8">
    <w:name w:val="图注释"/>
    <w:basedOn w:val="ac"/>
    <w:link w:val="aff9"/>
    <w:qFormat/>
    <w:rsid w:val="00DE3B8B"/>
    <w:pPr>
      <w:keepNext w:val="0"/>
      <w:spacing w:line="360" w:lineRule="auto"/>
      <w:ind w:firstLineChars="200" w:firstLine="400"/>
    </w:pPr>
    <w:rPr>
      <w:rFonts w:ascii="等线 Light" w:eastAsia="黑体" w:hAnsi="等线 Light"/>
      <w:sz w:val="18"/>
    </w:rPr>
  </w:style>
  <w:style w:type="character" w:customStyle="1" w:styleId="aff9">
    <w:name w:val="图注释 字符"/>
    <w:link w:val="aff8"/>
    <w:rsid w:val="00DE3B8B"/>
    <w:rPr>
      <w:rFonts w:ascii="等线 Light" w:eastAsia="黑体" w:hAnsi="等线 Light"/>
      <w:kern w:val="2"/>
      <w:sz w:val="18"/>
    </w:rPr>
  </w:style>
  <w:style w:type="paragraph" w:customStyle="1" w:styleId="affa">
    <w:name w:val="图内容"/>
    <w:basedOn w:val="a2"/>
    <w:link w:val="affb"/>
    <w:qFormat/>
    <w:rsid w:val="00DE3B8B"/>
    <w:pPr>
      <w:keepNext/>
      <w:adjustRightInd/>
      <w:snapToGrid/>
      <w:spacing w:line="240" w:lineRule="auto"/>
      <w:jc w:val="center"/>
      <w:textAlignment w:val="auto"/>
    </w:pPr>
    <w:rPr>
      <w:rFonts w:ascii="等线" w:eastAsia="等线" w:hAnsi="等线"/>
      <w:snapToGrid/>
      <w:sz w:val="21"/>
      <w:szCs w:val="22"/>
    </w:rPr>
  </w:style>
  <w:style w:type="character" w:customStyle="1" w:styleId="affb">
    <w:name w:val="图内容 字符"/>
    <w:link w:val="affa"/>
    <w:rsid w:val="00DE3B8B"/>
    <w:rPr>
      <w:rFonts w:ascii="等线" w:eastAsia="等线" w:hAnsi="等线"/>
      <w:kern w:val="2"/>
      <w:sz w:val="21"/>
      <w:szCs w:val="22"/>
    </w:rPr>
  </w:style>
  <w:style w:type="paragraph" w:customStyle="1" w:styleId="affc">
    <w:name w:val="图"/>
    <w:link w:val="affd"/>
    <w:qFormat/>
    <w:rsid w:val="008F7B6A"/>
    <w:pPr>
      <w:keepNext/>
      <w:jc w:val="center"/>
    </w:pPr>
    <w:rPr>
      <w:rFonts w:ascii="等线" w:eastAsia="等线" w:hAnsi="等线" w:cs="Arial"/>
      <w:noProof/>
      <w:kern w:val="2"/>
      <w:sz w:val="21"/>
      <w:szCs w:val="22"/>
      <w:lang w:bidi="ar-SA"/>
    </w:rPr>
  </w:style>
  <w:style w:type="character" w:customStyle="1" w:styleId="affd">
    <w:name w:val="图 字符"/>
    <w:link w:val="affc"/>
    <w:rsid w:val="008F7B6A"/>
    <w:rPr>
      <w:rFonts w:ascii="等线" w:eastAsia="等线" w:hAnsi="等线" w:cs="Arial"/>
      <w:noProof/>
      <w:kern w:val="2"/>
      <w:sz w:val="21"/>
      <w:szCs w:val="22"/>
      <w:lang w:bidi="ar-SA"/>
    </w:rPr>
  </w:style>
  <w:style w:type="character" w:styleId="affe">
    <w:name w:val="annotation reference"/>
    <w:uiPriority w:val="99"/>
    <w:semiHidden/>
    <w:unhideWhenUsed/>
    <w:rsid w:val="004E2988"/>
    <w:rPr>
      <w:sz w:val="21"/>
      <w:szCs w:val="21"/>
    </w:rPr>
  </w:style>
  <w:style w:type="paragraph" w:styleId="afff">
    <w:name w:val="annotation text"/>
    <w:basedOn w:val="a2"/>
    <w:link w:val="afff0"/>
    <w:uiPriority w:val="99"/>
    <w:semiHidden/>
    <w:unhideWhenUsed/>
    <w:rsid w:val="004E2988"/>
    <w:pPr>
      <w:jc w:val="left"/>
    </w:pPr>
  </w:style>
  <w:style w:type="character" w:customStyle="1" w:styleId="afff0">
    <w:name w:val="批注文字 字符"/>
    <w:link w:val="afff"/>
    <w:uiPriority w:val="99"/>
    <w:semiHidden/>
    <w:rsid w:val="004E2988"/>
    <w:rPr>
      <w:rFonts w:ascii="Times New Roman" w:hAnsi="Times New Roman"/>
      <w:snapToGrid w:val="0"/>
      <w:kern w:val="2"/>
      <w:sz w:val="24"/>
      <w:szCs w:val="21"/>
    </w:rPr>
  </w:style>
  <w:style w:type="paragraph" w:styleId="afff1">
    <w:name w:val="annotation subject"/>
    <w:basedOn w:val="afff"/>
    <w:next w:val="afff"/>
    <w:link w:val="afff2"/>
    <w:uiPriority w:val="99"/>
    <w:semiHidden/>
    <w:unhideWhenUsed/>
    <w:rsid w:val="004E2988"/>
    <w:rPr>
      <w:b/>
      <w:bCs/>
    </w:rPr>
  </w:style>
  <w:style w:type="character" w:customStyle="1" w:styleId="afff2">
    <w:name w:val="批注主题 字符"/>
    <w:link w:val="afff1"/>
    <w:uiPriority w:val="99"/>
    <w:semiHidden/>
    <w:rsid w:val="004E2988"/>
    <w:rPr>
      <w:rFonts w:ascii="Times New Roman" w:hAnsi="Times New Roman"/>
      <w:b/>
      <w:bCs/>
      <w:snapToGrid w:val="0"/>
      <w:kern w:val="2"/>
      <w:sz w:val="24"/>
      <w:szCs w:val="21"/>
    </w:rPr>
  </w:style>
  <w:style w:type="character" w:customStyle="1" w:styleId="Char2">
    <w:name w:val="段 Char"/>
    <w:link w:val="afff3"/>
    <w:rsid w:val="00EE2477"/>
    <w:rPr>
      <w:rFonts w:ascii="宋体" w:hAnsi="宋体"/>
      <w:kern w:val="2"/>
      <w:sz w:val="24"/>
      <w:szCs w:val="24"/>
      <w:lang w:bidi="ar-SA"/>
    </w:rPr>
  </w:style>
  <w:style w:type="paragraph" w:customStyle="1" w:styleId="afff3">
    <w:name w:val="段"/>
    <w:next w:val="a2"/>
    <w:link w:val="Char2"/>
    <w:rsid w:val="00EE2477"/>
    <w:pPr>
      <w:autoSpaceDE w:val="0"/>
      <w:autoSpaceDN w:val="0"/>
      <w:spacing w:line="300" w:lineRule="auto"/>
      <w:ind w:firstLineChars="200" w:firstLine="200"/>
      <w:jc w:val="both"/>
    </w:pPr>
    <w:rPr>
      <w:rFonts w:ascii="宋体" w:hAnsi="宋体"/>
      <w:kern w:val="2"/>
      <w:sz w:val="24"/>
      <w:szCs w:val="24"/>
      <w:lang w:bidi="ar-SA"/>
    </w:rPr>
  </w:style>
  <w:style w:type="paragraph" w:styleId="afff4">
    <w:name w:val="Revision"/>
    <w:hidden/>
    <w:uiPriority w:val="99"/>
    <w:semiHidden/>
    <w:rsid w:val="008E4B6A"/>
    <w:rPr>
      <w:rFonts w:ascii="Times New Roman" w:hAnsi="Times New Roman"/>
      <w:snapToGrid w:val="0"/>
      <w:kern w:val="2"/>
      <w:sz w:val="24"/>
      <w:szCs w:val="21"/>
      <w:lang w:bidi="ar-SA"/>
    </w:rPr>
  </w:style>
  <w:style w:type="paragraph" w:customStyle="1" w:styleId="-">
    <w:name w:val="书稿-参考文献"/>
    <w:basedOn w:val="a2"/>
    <w:rsid w:val="00523515"/>
    <w:pPr>
      <w:numPr>
        <w:numId w:val="7"/>
      </w:numPr>
      <w:spacing w:line="240" w:lineRule="auto"/>
      <w:ind w:firstLineChars="0" w:firstLine="0"/>
      <w:textAlignment w:val="auto"/>
    </w:pPr>
    <w:rPr>
      <w:rFonts w:cs="宋体"/>
      <w:snapToGrid/>
      <w:sz w:val="15"/>
      <w:szCs w:val="20"/>
    </w:rPr>
  </w:style>
  <w:style w:type="paragraph" w:customStyle="1" w:styleId="afff5">
    <w:name w:val="图内"/>
    <w:basedOn w:val="a2"/>
    <w:rsid w:val="00D119A2"/>
    <w:pPr>
      <w:adjustRightInd/>
      <w:snapToGrid/>
      <w:spacing w:line="240" w:lineRule="atLeast"/>
      <w:ind w:firstLineChars="0" w:firstLine="0"/>
      <w:jc w:val="center"/>
      <w:textAlignment w:val="auto"/>
    </w:pPr>
    <w:rPr>
      <w:snapToGrid/>
      <w:sz w:val="21"/>
      <w:szCs w:val="24"/>
    </w:rPr>
  </w:style>
  <w:style w:type="character" w:customStyle="1" w:styleId="af4">
    <w:name w:val="页眉 字符"/>
    <w:link w:val="af3"/>
    <w:uiPriority w:val="99"/>
    <w:rsid w:val="007D4B80"/>
    <w:rPr>
      <w:rFonts w:ascii="Times New Roman" w:hAnsi="Times New Roman"/>
      <w:snapToGrid w:val="0"/>
      <w:kern w:val="2"/>
      <w:sz w:val="18"/>
      <w:szCs w:val="18"/>
    </w:rPr>
  </w:style>
  <w:style w:type="paragraph" w:styleId="TOC1">
    <w:name w:val="toc 1"/>
    <w:basedOn w:val="a2"/>
    <w:next w:val="a2"/>
    <w:autoRedefine/>
    <w:uiPriority w:val="39"/>
    <w:unhideWhenUsed/>
    <w:rsid w:val="00FA4CCB"/>
  </w:style>
  <w:style w:type="paragraph" w:styleId="TOC2">
    <w:name w:val="toc 2"/>
    <w:basedOn w:val="a2"/>
    <w:next w:val="a2"/>
    <w:autoRedefine/>
    <w:uiPriority w:val="39"/>
    <w:unhideWhenUsed/>
    <w:rsid w:val="00FA4CCB"/>
    <w:pPr>
      <w:ind w:leftChars="200" w:left="420"/>
    </w:pPr>
  </w:style>
  <w:style w:type="paragraph" w:customStyle="1" w:styleId="afff6">
    <w:name w:val="报告正文"/>
    <w:basedOn w:val="a2"/>
    <w:link w:val="afff7"/>
    <w:qFormat/>
    <w:rsid w:val="006444DD"/>
    <w:pPr>
      <w:adjustRightInd/>
      <w:snapToGrid/>
      <w:textAlignment w:val="auto"/>
    </w:pPr>
    <w:rPr>
      <w:rFonts w:cstheme="minorBidi"/>
      <w:snapToGrid/>
      <w:szCs w:val="22"/>
    </w:rPr>
  </w:style>
  <w:style w:type="character" w:customStyle="1" w:styleId="afff7">
    <w:name w:val="报告正文 字符"/>
    <w:basedOn w:val="a3"/>
    <w:link w:val="afff6"/>
    <w:rsid w:val="006444DD"/>
    <w:rPr>
      <w:rFonts w:ascii="Times New Roman" w:hAnsi="Times New Roman" w:cstheme="minorBidi"/>
      <w:kern w:val="2"/>
      <w:sz w:val="24"/>
      <w:szCs w:val="22"/>
      <w:lang w:bidi="ar-SA"/>
    </w:rPr>
  </w:style>
  <w:style w:type="paragraph" w:customStyle="1" w:styleId="afff8">
    <w:name w:val="表标题"/>
    <w:basedOn w:val="ac"/>
    <w:link w:val="afff9"/>
    <w:qFormat/>
    <w:rsid w:val="001E6982"/>
    <w:pPr>
      <w:spacing w:beforeLines="50" w:before="50" w:afterLines="50" w:after="50" w:line="240" w:lineRule="auto"/>
    </w:pPr>
    <w:rPr>
      <w:rFonts w:eastAsia="黑体" w:cstheme="majorBidi"/>
      <w:sz w:val="24"/>
    </w:rPr>
  </w:style>
  <w:style w:type="character" w:customStyle="1" w:styleId="afff9">
    <w:name w:val="表标题 字符"/>
    <w:basedOn w:val="ad"/>
    <w:link w:val="afff8"/>
    <w:rsid w:val="001E6982"/>
    <w:rPr>
      <w:rFonts w:ascii="Times New Roman" w:eastAsia="黑体" w:hAnsi="Times New Roman" w:cstheme="majorBidi"/>
      <w:kern w:val="2"/>
      <w:sz w:val="24"/>
      <w:lang w:bidi="ar-SA"/>
    </w:rPr>
  </w:style>
  <w:style w:type="character" w:styleId="afffa">
    <w:name w:val="FollowedHyperlink"/>
    <w:basedOn w:val="a3"/>
    <w:uiPriority w:val="99"/>
    <w:semiHidden/>
    <w:unhideWhenUsed/>
    <w:rsid w:val="00BE071F"/>
    <w:rPr>
      <w:color w:val="954F72" w:themeColor="followedHyperlink"/>
      <w:u w:val="single"/>
    </w:rPr>
  </w:style>
  <w:style w:type="paragraph" w:customStyle="1" w:styleId="Sec1">
    <w:name w:val="Sec1"/>
    <w:next w:val="afff6"/>
    <w:qFormat/>
    <w:rsid w:val="00795C62"/>
    <w:pPr>
      <w:numPr>
        <w:numId w:val="8"/>
      </w:numPr>
      <w:outlineLvl w:val="0"/>
    </w:pPr>
    <w:rPr>
      <w:rFonts w:ascii="Times New Roman" w:eastAsia="黑体" w:hAnsi="Times New Roman" w:cstheme="minorBidi"/>
      <w:kern w:val="2"/>
      <w:sz w:val="32"/>
      <w:szCs w:val="22"/>
      <w:lang w:bidi="ar-SA"/>
    </w:rPr>
  </w:style>
  <w:style w:type="paragraph" w:customStyle="1" w:styleId="Sec2">
    <w:name w:val="Sec2"/>
    <w:next w:val="afff6"/>
    <w:link w:val="Sec20"/>
    <w:qFormat/>
    <w:rsid w:val="00795C62"/>
    <w:pPr>
      <w:numPr>
        <w:ilvl w:val="1"/>
        <w:numId w:val="8"/>
      </w:numPr>
      <w:outlineLvl w:val="1"/>
    </w:pPr>
    <w:rPr>
      <w:rFonts w:ascii="Times New Roman" w:eastAsia="黑体" w:hAnsi="Times New Roman" w:cstheme="minorBidi"/>
      <w:kern w:val="2"/>
      <w:sz w:val="30"/>
      <w:szCs w:val="22"/>
      <w:lang w:bidi="ar-SA"/>
    </w:rPr>
  </w:style>
  <w:style w:type="paragraph" w:customStyle="1" w:styleId="Sec3">
    <w:name w:val="Sec3"/>
    <w:next w:val="afff6"/>
    <w:qFormat/>
    <w:rsid w:val="00795C62"/>
    <w:pPr>
      <w:numPr>
        <w:ilvl w:val="2"/>
        <w:numId w:val="8"/>
      </w:numPr>
      <w:outlineLvl w:val="2"/>
    </w:pPr>
    <w:rPr>
      <w:rFonts w:ascii="Times New Roman" w:eastAsia="黑体" w:hAnsi="Times New Roman" w:cstheme="minorBidi"/>
      <w:kern w:val="2"/>
      <w:sz w:val="28"/>
      <w:szCs w:val="22"/>
      <w:lang w:bidi="ar-SA"/>
    </w:rPr>
  </w:style>
  <w:style w:type="character" w:customStyle="1" w:styleId="Sec20">
    <w:name w:val="Sec2 字符"/>
    <w:basedOn w:val="a3"/>
    <w:link w:val="Sec2"/>
    <w:rsid w:val="00795C62"/>
    <w:rPr>
      <w:rFonts w:ascii="Times New Roman" w:eastAsia="黑体" w:hAnsi="Times New Roman" w:cstheme="minorBidi"/>
      <w:kern w:val="2"/>
      <w:sz w:val="30"/>
      <w:szCs w:val="22"/>
      <w:lang w:bidi="ar-SA"/>
    </w:rPr>
  </w:style>
  <w:style w:type="table" w:customStyle="1" w:styleId="41">
    <w:name w:val="网格型4"/>
    <w:basedOn w:val="a4"/>
    <w:uiPriority w:val="39"/>
    <w:qFormat/>
    <w:rsid w:val="00275207"/>
    <w:rPr>
      <w:rFonts w:ascii="等线" w:eastAsia="等线" w:hAnsi="等线"/>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网格型3"/>
    <w:basedOn w:val="a4"/>
    <w:next w:val="a7"/>
    <w:uiPriority w:val="39"/>
    <w:rsid w:val="00E2499E"/>
    <w:rPr>
      <w:rFonts w:ascii="等线" w:eastAsia="等线" w:hAnsi="等线"/>
      <w:kern w:val="2"/>
      <w:sz w:val="21"/>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2"/>
    <w:uiPriority w:val="1"/>
    <w:qFormat/>
    <w:rsid w:val="00E928DE"/>
    <w:pPr>
      <w:autoSpaceDE w:val="0"/>
      <w:autoSpaceDN w:val="0"/>
      <w:snapToGrid/>
      <w:spacing w:before="22" w:line="240" w:lineRule="auto"/>
      <w:ind w:firstLineChars="0" w:firstLine="0"/>
      <w:jc w:val="center"/>
      <w:textAlignment w:val="auto"/>
    </w:pPr>
    <w:rPr>
      <w:rFonts w:eastAsiaTheme="minorEastAsia"/>
      <w:snapToGrid/>
      <w:kern w:val="0"/>
      <w:szCs w:val="24"/>
      <w14:ligatures w14:val="standardContextual"/>
    </w:rPr>
  </w:style>
  <w:style w:type="paragraph" w:customStyle="1" w:styleId="21bc9c4b-6a32-43e5-beaa-fd2d792c5735">
    <w:name w:val="21bc9c4b-6a32-43e5-beaa-fd2d792c5735"/>
    <w:basedOn w:val="1"/>
    <w:next w:val="a2"/>
    <w:link w:val="21bc9c4b-6a32-43e5-beaa-fd2d792c57350"/>
    <w:rsid w:val="00330636"/>
    <w:pPr>
      <w:widowControl w:val="0"/>
      <w:numPr>
        <w:numId w:val="0"/>
      </w:numPr>
      <w:snapToGrid/>
      <w:spacing w:before="0" w:after="0" w:line="288" w:lineRule="auto"/>
      <w:ind w:firstLineChars="200" w:firstLine="200"/>
    </w:pPr>
    <w:rPr>
      <w:rFonts w:ascii="微软雅黑" w:eastAsia="微软雅黑" w:hAnsi="微软雅黑" w:cstheme="majorBidi"/>
      <w:bCs w:val="0"/>
      <w:snapToGrid/>
      <w:kern w:val="2"/>
      <w:sz w:val="32"/>
      <w:szCs w:val="48"/>
    </w:rPr>
  </w:style>
  <w:style w:type="character" w:customStyle="1" w:styleId="21bc9c4b-6a32-43e5-beaa-fd2d792c57350">
    <w:name w:val="21bc9c4b-6a32-43e5-beaa-fd2d792c5735 字符"/>
    <w:basedOn w:val="a3"/>
    <w:link w:val="21bc9c4b-6a32-43e5-beaa-fd2d792c5735"/>
    <w:rsid w:val="00330636"/>
    <w:rPr>
      <w:rFonts w:ascii="微软雅黑" w:eastAsia="微软雅黑" w:hAnsi="微软雅黑" w:cstheme="majorBidi"/>
      <w:b/>
      <w:color w:val="000000"/>
      <w:kern w:val="2"/>
      <w:sz w:val="32"/>
      <w:szCs w:val="48"/>
      <w:lang w:bidi="ar-SA"/>
    </w:rPr>
  </w:style>
  <w:style w:type="paragraph" w:styleId="afffb">
    <w:name w:val="Plain Text"/>
    <w:basedOn w:val="a2"/>
    <w:link w:val="afffc"/>
    <w:uiPriority w:val="99"/>
    <w:qFormat/>
    <w:rsid w:val="00CC5641"/>
    <w:pPr>
      <w:adjustRightInd/>
      <w:snapToGrid/>
      <w:spacing w:line="240" w:lineRule="auto"/>
      <w:ind w:firstLineChars="0" w:firstLine="0"/>
      <w:textAlignment w:val="auto"/>
    </w:pPr>
    <w:rPr>
      <w:rFonts w:ascii="宋体" w:hAnsi="Courier New"/>
      <w:snapToGrid/>
      <w:sz w:val="21"/>
    </w:rPr>
  </w:style>
  <w:style w:type="character" w:customStyle="1" w:styleId="afffc">
    <w:name w:val="纯文本 字符"/>
    <w:basedOn w:val="a3"/>
    <w:link w:val="afffb"/>
    <w:uiPriority w:val="99"/>
    <w:qFormat/>
    <w:rsid w:val="00CC5641"/>
    <w:rPr>
      <w:rFonts w:ascii="宋体" w:hAnsi="Courier New"/>
      <w:kern w:val="2"/>
      <w:sz w:val="21"/>
      <w:szCs w:val="21"/>
      <w:lang w:bidi="ar-SA"/>
    </w:rPr>
  </w:style>
  <w:style w:type="paragraph" w:customStyle="1" w:styleId="afffd">
    <w:name w:val="图片"/>
    <w:basedOn w:val="a2"/>
    <w:link w:val="afffe"/>
    <w:qFormat/>
    <w:rsid w:val="00743D23"/>
    <w:pPr>
      <w:autoSpaceDE w:val="0"/>
      <w:autoSpaceDN w:val="0"/>
      <w:adjustRightInd/>
      <w:snapToGrid/>
      <w:spacing w:line="240" w:lineRule="auto"/>
      <w:ind w:firstLineChars="0" w:firstLine="0"/>
      <w:jc w:val="center"/>
      <w:textAlignment w:val="auto"/>
    </w:pPr>
    <w:rPr>
      <w:snapToGrid/>
      <w:sz w:val="18"/>
      <w:szCs w:val="18"/>
    </w:rPr>
  </w:style>
  <w:style w:type="character" w:customStyle="1" w:styleId="afffe">
    <w:name w:val="图片 字符"/>
    <w:basedOn w:val="a3"/>
    <w:link w:val="afffd"/>
    <w:rsid w:val="00743D23"/>
    <w:rPr>
      <w:rFonts w:ascii="Times New Roman" w:hAnsi="Times New Roman"/>
      <w:kern w:val="2"/>
      <w:sz w:val="18"/>
      <w:szCs w:val="18"/>
      <w:lang w:bidi="ar-SA"/>
    </w:rPr>
  </w:style>
  <w:style w:type="paragraph" w:customStyle="1" w:styleId="Default">
    <w:name w:val="Default"/>
    <w:qFormat/>
    <w:rsid w:val="00185BF7"/>
    <w:pPr>
      <w:widowControl w:val="0"/>
      <w:autoSpaceDE w:val="0"/>
      <w:autoSpaceDN w:val="0"/>
      <w:adjustRightInd w:val="0"/>
    </w:pPr>
    <w:rPr>
      <w:rFonts w:ascii="宋体" w:hAnsi="Times New Roman" w:cs="宋体"/>
      <w:color w:val="000000"/>
      <w:sz w:val="24"/>
      <w:szCs w:val="24"/>
      <w:lang w:bidi="ar-SA"/>
    </w:rPr>
  </w:style>
  <w:style w:type="character" w:customStyle="1" w:styleId="MTDisplayEquation0">
    <w:name w:val="MTDisplayEquation 字符"/>
    <w:basedOn w:val="a3"/>
    <w:rsid w:val="002E37CB"/>
    <w:rPr>
      <w:rFonts w:ascii="Times New Roman" w:hAnsi="Times New Roman"/>
      <w:kern w:val="2"/>
      <w:sz w:val="21"/>
      <w:szCs w:val="22"/>
    </w:rPr>
  </w:style>
  <w:style w:type="paragraph" w:customStyle="1" w:styleId="affff">
    <w:name w:val="!正文"/>
    <w:basedOn w:val="a2"/>
    <w:qFormat/>
    <w:rsid w:val="00A90761"/>
    <w:pPr>
      <w:adjustRightInd/>
      <w:snapToGrid/>
      <w:spacing w:line="240" w:lineRule="auto"/>
      <w:ind w:firstLine="640"/>
      <w:textAlignment w:val="auto"/>
    </w:pPr>
    <w:rPr>
      <w:snapToGrid/>
      <w:sz w:val="21"/>
      <w:szCs w:val="32"/>
    </w:rPr>
  </w:style>
  <w:style w:type="paragraph" w:customStyle="1" w:styleId="affff0">
    <w:name w:val="图表标题"/>
    <w:basedOn w:val="a2"/>
    <w:next w:val="a2"/>
    <w:link w:val="affff1"/>
    <w:qFormat/>
    <w:rsid w:val="00AD63CE"/>
    <w:pPr>
      <w:adjustRightInd/>
      <w:spacing w:beforeLines="50" w:before="50" w:afterLines="50" w:after="50" w:line="240" w:lineRule="auto"/>
      <w:ind w:firstLineChars="0" w:firstLine="0"/>
      <w:jc w:val="center"/>
      <w:textAlignment w:val="auto"/>
    </w:pPr>
    <w:rPr>
      <w:rFonts w:eastAsia="黑体" w:cstheme="minorBidi"/>
      <w:b/>
      <w:snapToGrid/>
      <w:sz w:val="21"/>
      <w:szCs w:val="22"/>
    </w:rPr>
  </w:style>
  <w:style w:type="character" w:customStyle="1" w:styleId="affff1">
    <w:name w:val="图表标题 字符"/>
    <w:basedOn w:val="a3"/>
    <w:link w:val="affff0"/>
    <w:rsid w:val="00AD63CE"/>
    <w:rPr>
      <w:rFonts w:ascii="Times New Roman" w:eastAsia="黑体" w:hAnsi="Times New Roman" w:cstheme="minorBidi"/>
      <w:b/>
      <w:kern w:val="2"/>
      <w:sz w:val="21"/>
      <w:szCs w:val="22"/>
      <w:lang w:bidi="ar-SA"/>
    </w:rPr>
  </w:style>
  <w:style w:type="table" w:customStyle="1" w:styleId="51">
    <w:name w:val="网格型5"/>
    <w:basedOn w:val="a4"/>
    <w:next w:val="a7"/>
    <w:uiPriority w:val="39"/>
    <w:rsid w:val="00CE66DB"/>
    <w:rPr>
      <w:rFonts w:ascii="等线" w:eastAsia="等线" w:hAnsi="等线"/>
      <w:kern w:val="2"/>
      <w:sz w:val="21"/>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ConvertedEquation">
    <w:name w:val="MTConvertedEquation"/>
    <w:basedOn w:val="a3"/>
    <w:rsid w:val="00277CC7"/>
    <w:rPr>
      <w:rFonts w:ascii="Cambria Math" w:hAnsi="Cambria Math"/>
      <w:i/>
      <w:color w:val="000000"/>
      <w:kern w:val="0"/>
      <w:sz w:val="18"/>
      <w:szCs w:val="18"/>
    </w:rPr>
  </w:style>
  <w:style w:type="paragraph" w:customStyle="1" w:styleId="17">
    <w:name w:val="标题1"/>
    <w:pPr>
      <w:keepNext/>
      <w:spacing w:before="240" w:after="360"/>
      <w:jc w:val="center"/>
    </w:pPr>
    <w:rPr>
      <w:rFonts w:ascii="Times New Roman" w:hAnsi="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56374">
      <w:bodyDiv w:val="1"/>
      <w:marLeft w:val="0"/>
      <w:marRight w:val="0"/>
      <w:marTop w:val="0"/>
      <w:marBottom w:val="0"/>
      <w:divBdr>
        <w:top w:val="none" w:sz="0" w:space="0" w:color="auto"/>
        <w:left w:val="none" w:sz="0" w:space="0" w:color="auto"/>
        <w:bottom w:val="none" w:sz="0" w:space="0" w:color="auto"/>
        <w:right w:val="none" w:sz="0" w:space="0" w:color="auto"/>
      </w:divBdr>
    </w:div>
    <w:div w:id="204103675">
      <w:bodyDiv w:val="1"/>
      <w:marLeft w:val="0"/>
      <w:marRight w:val="0"/>
      <w:marTop w:val="0"/>
      <w:marBottom w:val="0"/>
      <w:divBdr>
        <w:top w:val="none" w:sz="0" w:space="0" w:color="auto"/>
        <w:left w:val="none" w:sz="0" w:space="0" w:color="auto"/>
        <w:bottom w:val="none" w:sz="0" w:space="0" w:color="auto"/>
        <w:right w:val="none" w:sz="0" w:space="0" w:color="auto"/>
      </w:divBdr>
    </w:div>
    <w:div w:id="512034236">
      <w:bodyDiv w:val="1"/>
      <w:marLeft w:val="0"/>
      <w:marRight w:val="0"/>
      <w:marTop w:val="0"/>
      <w:marBottom w:val="0"/>
      <w:divBdr>
        <w:top w:val="none" w:sz="0" w:space="0" w:color="auto"/>
        <w:left w:val="none" w:sz="0" w:space="0" w:color="auto"/>
        <w:bottom w:val="none" w:sz="0" w:space="0" w:color="auto"/>
        <w:right w:val="none" w:sz="0" w:space="0" w:color="auto"/>
      </w:divBdr>
    </w:div>
    <w:div w:id="522741394">
      <w:bodyDiv w:val="1"/>
      <w:marLeft w:val="0"/>
      <w:marRight w:val="0"/>
      <w:marTop w:val="0"/>
      <w:marBottom w:val="0"/>
      <w:divBdr>
        <w:top w:val="none" w:sz="0" w:space="0" w:color="auto"/>
        <w:left w:val="none" w:sz="0" w:space="0" w:color="auto"/>
        <w:bottom w:val="none" w:sz="0" w:space="0" w:color="auto"/>
        <w:right w:val="none" w:sz="0" w:space="0" w:color="auto"/>
      </w:divBdr>
    </w:div>
    <w:div w:id="594559752">
      <w:bodyDiv w:val="1"/>
      <w:marLeft w:val="0"/>
      <w:marRight w:val="0"/>
      <w:marTop w:val="0"/>
      <w:marBottom w:val="0"/>
      <w:divBdr>
        <w:top w:val="none" w:sz="0" w:space="0" w:color="auto"/>
        <w:left w:val="none" w:sz="0" w:space="0" w:color="auto"/>
        <w:bottom w:val="none" w:sz="0" w:space="0" w:color="auto"/>
        <w:right w:val="none" w:sz="0" w:space="0" w:color="auto"/>
      </w:divBdr>
    </w:div>
    <w:div w:id="830565171">
      <w:bodyDiv w:val="1"/>
      <w:marLeft w:val="0"/>
      <w:marRight w:val="0"/>
      <w:marTop w:val="0"/>
      <w:marBottom w:val="0"/>
      <w:divBdr>
        <w:top w:val="none" w:sz="0" w:space="0" w:color="auto"/>
        <w:left w:val="none" w:sz="0" w:space="0" w:color="auto"/>
        <w:bottom w:val="none" w:sz="0" w:space="0" w:color="auto"/>
        <w:right w:val="none" w:sz="0" w:space="0" w:color="auto"/>
      </w:divBdr>
    </w:div>
    <w:div w:id="994727142">
      <w:bodyDiv w:val="1"/>
      <w:marLeft w:val="0"/>
      <w:marRight w:val="0"/>
      <w:marTop w:val="0"/>
      <w:marBottom w:val="0"/>
      <w:divBdr>
        <w:top w:val="none" w:sz="0" w:space="0" w:color="auto"/>
        <w:left w:val="none" w:sz="0" w:space="0" w:color="auto"/>
        <w:bottom w:val="none" w:sz="0" w:space="0" w:color="auto"/>
        <w:right w:val="none" w:sz="0" w:space="0" w:color="auto"/>
      </w:divBdr>
    </w:div>
    <w:div w:id="1003701103">
      <w:bodyDiv w:val="1"/>
      <w:marLeft w:val="0"/>
      <w:marRight w:val="0"/>
      <w:marTop w:val="0"/>
      <w:marBottom w:val="0"/>
      <w:divBdr>
        <w:top w:val="none" w:sz="0" w:space="0" w:color="auto"/>
        <w:left w:val="none" w:sz="0" w:space="0" w:color="auto"/>
        <w:bottom w:val="none" w:sz="0" w:space="0" w:color="auto"/>
        <w:right w:val="none" w:sz="0" w:space="0" w:color="auto"/>
      </w:divBdr>
    </w:div>
    <w:div w:id="1056513088">
      <w:bodyDiv w:val="1"/>
      <w:marLeft w:val="0"/>
      <w:marRight w:val="0"/>
      <w:marTop w:val="0"/>
      <w:marBottom w:val="0"/>
      <w:divBdr>
        <w:top w:val="none" w:sz="0" w:space="0" w:color="auto"/>
        <w:left w:val="none" w:sz="0" w:space="0" w:color="auto"/>
        <w:bottom w:val="none" w:sz="0" w:space="0" w:color="auto"/>
        <w:right w:val="none" w:sz="0" w:space="0" w:color="auto"/>
      </w:divBdr>
    </w:div>
    <w:div w:id="1120340610">
      <w:bodyDiv w:val="1"/>
      <w:marLeft w:val="0"/>
      <w:marRight w:val="0"/>
      <w:marTop w:val="0"/>
      <w:marBottom w:val="0"/>
      <w:divBdr>
        <w:top w:val="none" w:sz="0" w:space="0" w:color="auto"/>
        <w:left w:val="none" w:sz="0" w:space="0" w:color="auto"/>
        <w:bottom w:val="none" w:sz="0" w:space="0" w:color="auto"/>
        <w:right w:val="none" w:sz="0" w:space="0" w:color="auto"/>
      </w:divBdr>
      <w:divsChild>
        <w:div w:id="324669406">
          <w:marLeft w:val="0"/>
          <w:marRight w:val="0"/>
          <w:marTop w:val="0"/>
          <w:marBottom w:val="0"/>
          <w:divBdr>
            <w:top w:val="none" w:sz="0" w:space="0" w:color="auto"/>
            <w:left w:val="none" w:sz="0" w:space="0" w:color="auto"/>
            <w:bottom w:val="none" w:sz="0" w:space="0" w:color="auto"/>
            <w:right w:val="none" w:sz="0" w:space="0" w:color="auto"/>
          </w:divBdr>
          <w:divsChild>
            <w:div w:id="33646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5968">
      <w:bodyDiv w:val="1"/>
      <w:marLeft w:val="0"/>
      <w:marRight w:val="0"/>
      <w:marTop w:val="0"/>
      <w:marBottom w:val="0"/>
      <w:divBdr>
        <w:top w:val="none" w:sz="0" w:space="0" w:color="auto"/>
        <w:left w:val="none" w:sz="0" w:space="0" w:color="auto"/>
        <w:bottom w:val="none" w:sz="0" w:space="0" w:color="auto"/>
        <w:right w:val="none" w:sz="0" w:space="0" w:color="auto"/>
      </w:divBdr>
    </w:div>
    <w:div w:id="1255361950">
      <w:bodyDiv w:val="1"/>
      <w:marLeft w:val="0"/>
      <w:marRight w:val="0"/>
      <w:marTop w:val="0"/>
      <w:marBottom w:val="0"/>
      <w:divBdr>
        <w:top w:val="none" w:sz="0" w:space="0" w:color="auto"/>
        <w:left w:val="none" w:sz="0" w:space="0" w:color="auto"/>
        <w:bottom w:val="none" w:sz="0" w:space="0" w:color="auto"/>
        <w:right w:val="none" w:sz="0" w:space="0" w:color="auto"/>
      </w:divBdr>
    </w:div>
    <w:div w:id="1308978115">
      <w:bodyDiv w:val="1"/>
      <w:marLeft w:val="0"/>
      <w:marRight w:val="0"/>
      <w:marTop w:val="0"/>
      <w:marBottom w:val="0"/>
      <w:divBdr>
        <w:top w:val="none" w:sz="0" w:space="0" w:color="auto"/>
        <w:left w:val="none" w:sz="0" w:space="0" w:color="auto"/>
        <w:bottom w:val="none" w:sz="0" w:space="0" w:color="auto"/>
        <w:right w:val="none" w:sz="0" w:space="0" w:color="auto"/>
      </w:divBdr>
      <w:divsChild>
        <w:div w:id="566377595">
          <w:marLeft w:val="0"/>
          <w:marRight w:val="0"/>
          <w:marTop w:val="0"/>
          <w:marBottom w:val="0"/>
          <w:divBdr>
            <w:top w:val="none" w:sz="0" w:space="0" w:color="auto"/>
            <w:left w:val="none" w:sz="0" w:space="0" w:color="auto"/>
            <w:bottom w:val="none" w:sz="0" w:space="0" w:color="auto"/>
            <w:right w:val="none" w:sz="0" w:space="0" w:color="auto"/>
          </w:divBdr>
          <w:divsChild>
            <w:div w:id="52818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7846">
      <w:bodyDiv w:val="1"/>
      <w:marLeft w:val="0"/>
      <w:marRight w:val="0"/>
      <w:marTop w:val="0"/>
      <w:marBottom w:val="0"/>
      <w:divBdr>
        <w:top w:val="none" w:sz="0" w:space="0" w:color="auto"/>
        <w:left w:val="none" w:sz="0" w:space="0" w:color="auto"/>
        <w:bottom w:val="none" w:sz="0" w:space="0" w:color="auto"/>
        <w:right w:val="none" w:sz="0" w:space="0" w:color="auto"/>
      </w:divBdr>
    </w:div>
    <w:div w:id="1445808903">
      <w:bodyDiv w:val="1"/>
      <w:marLeft w:val="0"/>
      <w:marRight w:val="0"/>
      <w:marTop w:val="0"/>
      <w:marBottom w:val="0"/>
      <w:divBdr>
        <w:top w:val="none" w:sz="0" w:space="0" w:color="auto"/>
        <w:left w:val="none" w:sz="0" w:space="0" w:color="auto"/>
        <w:bottom w:val="none" w:sz="0" w:space="0" w:color="auto"/>
        <w:right w:val="none" w:sz="0" w:space="0" w:color="auto"/>
      </w:divBdr>
    </w:div>
    <w:div w:id="1457410365">
      <w:bodyDiv w:val="1"/>
      <w:marLeft w:val="0"/>
      <w:marRight w:val="0"/>
      <w:marTop w:val="0"/>
      <w:marBottom w:val="0"/>
      <w:divBdr>
        <w:top w:val="none" w:sz="0" w:space="0" w:color="auto"/>
        <w:left w:val="none" w:sz="0" w:space="0" w:color="auto"/>
        <w:bottom w:val="none" w:sz="0" w:space="0" w:color="auto"/>
        <w:right w:val="none" w:sz="0" w:space="0" w:color="auto"/>
      </w:divBdr>
    </w:div>
    <w:div w:id="1501653383">
      <w:bodyDiv w:val="1"/>
      <w:marLeft w:val="0"/>
      <w:marRight w:val="0"/>
      <w:marTop w:val="0"/>
      <w:marBottom w:val="0"/>
      <w:divBdr>
        <w:top w:val="none" w:sz="0" w:space="0" w:color="auto"/>
        <w:left w:val="none" w:sz="0" w:space="0" w:color="auto"/>
        <w:bottom w:val="none" w:sz="0" w:space="0" w:color="auto"/>
        <w:right w:val="none" w:sz="0" w:space="0" w:color="auto"/>
      </w:divBdr>
      <w:divsChild>
        <w:div w:id="2113040491">
          <w:marLeft w:val="0"/>
          <w:marRight w:val="0"/>
          <w:marTop w:val="0"/>
          <w:marBottom w:val="0"/>
          <w:divBdr>
            <w:top w:val="none" w:sz="0" w:space="0" w:color="auto"/>
            <w:left w:val="none" w:sz="0" w:space="0" w:color="auto"/>
            <w:bottom w:val="none" w:sz="0" w:space="0" w:color="auto"/>
            <w:right w:val="none" w:sz="0" w:space="0" w:color="auto"/>
          </w:divBdr>
          <w:divsChild>
            <w:div w:id="125910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29443">
      <w:bodyDiv w:val="1"/>
      <w:marLeft w:val="0"/>
      <w:marRight w:val="0"/>
      <w:marTop w:val="0"/>
      <w:marBottom w:val="0"/>
      <w:divBdr>
        <w:top w:val="none" w:sz="0" w:space="0" w:color="auto"/>
        <w:left w:val="none" w:sz="0" w:space="0" w:color="auto"/>
        <w:bottom w:val="none" w:sz="0" w:space="0" w:color="auto"/>
        <w:right w:val="none" w:sz="0" w:space="0" w:color="auto"/>
      </w:divBdr>
    </w:div>
    <w:div w:id="2072539233">
      <w:bodyDiv w:val="1"/>
      <w:marLeft w:val="0"/>
      <w:marRight w:val="0"/>
      <w:marTop w:val="0"/>
      <w:marBottom w:val="0"/>
      <w:divBdr>
        <w:top w:val="none" w:sz="0" w:space="0" w:color="auto"/>
        <w:left w:val="none" w:sz="0" w:space="0" w:color="auto"/>
        <w:bottom w:val="none" w:sz="0" w:space="0" w:color="auto"/>
        <w:right w:val="none" w:sz="0" w:space="0" w:color="auto"/>
      </w:divBdr>
    </w:div>
    <w:div w:id="2133671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ace-track.org/documentation"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pace-track.org/auth/login"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space-track.org/basicspacedata/modeldef/class/satcat/format/html" TargetMode="External"/><Relationship Id="rId4" Type="http://schemas.openxmlformats.org/officeDocument/2006/relationships/settings" Target="settings.xml"/><Relationship Id="rId9" Type="http://schemas.openxmlformats.org/officeDocument/2006/relationships/hyperlink" Target="https://www.space-track.org/basicspacedata/modeldef/class/gp/format/html"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roy\Desktop\&#39033;&#30446;&#30003;&#35831;\&#39033;&#30446;&#30003;&#35831;&#20070;V1.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4C8341-638D-4156-BBD0-BA99A9B53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项目申请书V1.0</Template>
  <TotalTime>3878</TotalTime>
  <Pages>11</Pages>
  <Words>3281</Words>
  <Characters>7711</Characters>
  <Application>Microsoft Office Word</Application>
  <DocSecurity>0</DocSecurity>
  <Lines>385</Lines>
  <Paragraphs>379</Paragraphs>
  <ScaleCrop>false</ScaleCrop>
  <Company/>
  <LinksUpToDate>false</LinksUpToDate>
  <CharactersWithSpaces>10613</CharactersWithSpaces>
  <SharedDoc>false</SharedDoc>
  <HLinks>
    <vt:vector size="1230" baseType="variant">
      <vt:variant>
        <vt:i4>1900604</vt:i4>
      </vt:variant>
      <vt:variant>
        <vt:i4>1226</vt:i4>
      </vt:variant>
      <vt:variant>
        <vt:i4>0</vt:i4>
      </vt:variant>
      <vt:variant>
        <vt:i4>5</vt:i4>
      </vt:variant>
      <vt:variant>
        <vt:lpwstr/>
      </vt:variant>
      <vt:variant>
        <vt:lpwstr>_Toc108038624</vt:lpwstr>
      </vt:variant>
      <vt:variant>
        <vt:i4>1900604</vt:i4>
      </vt:variant>
      <vt:variant>
        <vt:i4>1220</vt:i4>
      </vt:variant>
      <vt:variant>
        <vt:i4>0</vt:i4>
      </vt:variant>
      <vt:variant>
        <vt:i4>5</vt:i4>
      </vt:variant>
      <vt:variant>
        <vt:lpwstr/>
      </vt:variant>
      <vt:variant>
        <vt:lpwstr>_Toc108038623</vt:lpwstr>
      </vt:variant>
      <vt:variant>
        <vt:i4>1900604</vt:i4>
      </vt:variant>
      <vt:variant>
        <vt:i4>1214</vt:i4>
      </vt:variant>
      <vt:variant>
        <vt:i4>0</vt:i4>
      </vt:variant>
      <vt:variant>
        <vt:i4>5</vt:i4>
      </vt:variant>
      <vt:variant>
        <vt:lpwstr/>
      </vt:variant>
      <vt:variant>
        <vt:lpwstr>_Toc108038622</vt:lpwstr>
      </vt:variant>
      <vt:variant>
        <vt:i4>1900604</vt:i4>
      </vt:variant>
      <vt:variant>
        <vt:i4>1208</vt:i4>
      </vt:variant>
      <vt:variant>
        <vt:i4>0</vt:i4>
      </vt:variant>
      <vt:variant>
        <vt:i4>5</vt:i4>
      </vt:variant>
      <vt:variant>
        <vt:lpwstr/>
      </vt:variant>
      <vt:variant>
        <vt:lpwstr>_Toc108038621</vt:lpwstr>
      </vt:variant>
      <vt:variant>
        <vt:i4>1900604</vt:i4>
      </vt:variant>
      <vt:variant>
        <vt:i4>1202</vt:i4>
      </vt:variant>
      <vt:variant>
        <vt:i4>0</vt:i4>
      </vt:variant>
      <vt:variant>
        <vt:i4>5</vt:i4>
      </vt:variant>
      <vt:variant>
        <vt:lpwstr/>
      </vt:variant>
      <vt:variant>
        <vt:lpwstr>_Toc108038620</vt:lpwstr>
      </vt:variant>
      <vt:variant>
        <vt:i4>1966140</vt:i4>
      </vt:variant>
      <vt:variant>
        <vt:i4>1196</vt:i4>
      </vt:variant>
      <vt:variant>
        <vt:i4>0</vt:i4>
      </vt:variant>
      <vt:variant>
        <vt:i4>5</vt:i4>
      </vt:variant>
      <vt:variant>
        <vt:lpwstr/>
      </vt:variant>
      <vt:variant>
        <vt:lpwstr>_Toc108038619</vt:lpwstr>
      </vt:variant>
      <vt:variant>
        <vt:i4>1966140</vt:i4>
      </vt:variant>
      <vt:variant>
        <vt:i4>1190</vt:i4>
      </vt:variant>
      <vt:variant>
        <vt:i4>0</vt:i4>
      </vt:variant>
      <vt:variant>
        <vt:i4>5</vt:i4>
      </vt:variant>
      <vt:variant>
        <vt:lpwstr/>
      </vt:variant>
      <vt:variant>
        <vt:lpwstr>_Toc108038618</vt:lpwstr>
      </vt:variant>
      <vt:variant>
        <vt:i4>1966140</vt:i4>
      </vt:variant>
      <vt:variant>
        <vt:i4>1184</vt:i4>
      </vt:variant>
      <vt:variant>
        <vt:i4>0</vt:i4>
      </vt:variant>
      <vt:variant>
        <vt:i4>5</vt:i4>
      </vt:variant>
      <vt:variant>
        <vt:lpwstr/>
      </vt:variant>
      <vt:variant>
        <vt:lpwstr>_Toc108038617</vt:lpwstr>
      </vt:variant>
      <vt:variant>
        <vt:i4>1966140</vt:i4>
      </vt:variant>
      <vt:variant>
        <vt:i4>1178</vt:i4>
      </vt:variant>
      <vt:variant>
        <vt:i4>0</vt:i4>
      </vt:variant>
      <vt:variant>
        <vt:i4>5</vt:i4>
      </vt:variant>
      <vt:variant>
        <vt:lpwstr/>
      </vt:variant>
      <vt:variant>
        <vt:lpwstr>_Toc108038616</vt:lpwstr>
      </vt:variant>
      <vt:variant>
        <vt:i4>1966140</vt:i4>
      </vt:variant>
      <vt:variant>
        <vt:i4>1172</vt:i4>
      </vt:variant>
      <vt:variant>
        <vt:i4>0</vt:i4>
      </vt:variant>
      <vt:variant>
        <vt:i4>5</vt:i4>
      </vt:variant>
      <vt:variant>
        <vt:lpwstr/>
      </vt:variant>
      <vt:variant>
        <vt:lpwstr>_Toc108038615</vt:lpwstr>
      </vt:variant>
      <vt:variant>
        <vt:i4>1966140</vt:i4>
      </vt:variant>
      <vt:variant>
        <vt:i4>1166</vt:i4>
      </vt:variant>
      <vt:variant>
        <vt:i4>0</vt:i4>
      </vt:variant>
      <vt:variant>
        <vt:i4>5</vt:i4>
      </vt:variant>
      <vt:variant>
        <vt:lpwstr/>
      </vt:variant>
      <vt:variant>
        <vt:lpwstr>_Toc108038614</vt:lpwstr>
      </vt:variant>
      <vt:variant>
        <vt:i4>1966140</vt:i4>
      </vt:variant>
      <vt:variant>
        <vt:i4>1160</vt:i4>
      </vt:variant>
      <vt:variant>
        <vt:i4>0</vt:i4>
      </vt:variant>
      <vt:variant>
        <vt:i4>5</vt:i4>
      </vt:variant>
      <vt:variant>
        <vt:lpwstr/>
      </vt:variant>
      <vt:variant>
        <vt:lpwstr>_Toc108038613</vt:lpwstr>
      </vt:variant>
      <vt:variant>
        <vt:i4>1966140</vt:i4>
      </vt:variant>
      <vt:variant>
        <vt:i4>1154</vt:i4>
      </vt:variant>
      <vt:variant>
        <vt:i4>0</vt:i4>
      </vt:variant>
      <vt:variant>
        <vt:i4>5</vt:i4>
      </vt:variant>
      <vt:variant>
        <vt:lpwstr/>
      </vt:variant>
      <vt:variant>
        <vt:lpwstr>_Toc108038612</vt:lpwstr>
      </vt:variant>
      <vt:variant>
        <vt:i4>1966140</vt:i4>
      </vt:variant>
      <vt:variant>
        <vt:i4>1148</vt:i4>
      </vt:variant>
      <vt:variant>
        <vt:i4>0</vt:i4>
      </vt:variant>
      <vt:variant>
        <vt:i4>5</vt:i4>
      </vt:variant>
      <vt:variant>
        <vt:lpwstr/>
      </vt:variant>
      <vt:variant>
        <vt:lpwstr>_Toc108038611</vt:lpwstr>
      </vt:variant>
      <vt:variant>
        <vt:i4>1966140</vt:i4>
      </vt:variant>
      <vt:variant>
        <vt:i4>1142</vt:i4>
      </vt:variant>
      <vt:variant>
        <vt:i4>0</vt:i4>
      </vt:variant>
      <vt:variant>
        <vt:i4>5</vt:i4>
      </vt:variant>
      <vt:variant>
        <vt:lpwstr/>
      </vt:variant>
      <vt:variant>
        <vt:lpwstr>_Toc108038610</vt:lpwstr>
      </vt:variant>
      <vt:variant>
        <vt:i4>2031676</vt:i4>
      </vt:variant>
      <vt:variant>
        <vt:i4>1136</vt:i4>
      </vt:variant>
      <vt:variant>
        <vt:i4>0</vt:i4>
      </vt:variant>
      <vt:variant>
        <vt:i4>5</vt:i4>
      </vt:variant>
      <vt:variant>
        <vt:lpwstr/>
      </vt:variant>
      <vt:variant>
        <vt:lpwstr>_Toc108038609</vt:lpwstr>
      </vt:variant>
      <vt:variant>
        <vt:i4>2031676</vt:i4>
      </vt:variant>
      <vt:variant>
        <vt:i4>1130</vt:i4>
      </vt:variant>
      <vt:variant>
        <vt:i4>0</vt:i4>
      </vt:variant>
      <vt:variant>
        <vt:i4>5</vt:i4>
      </vt:variant>
      <vt:variant>
        <vt:lpwstr/>
      </vt:variant>
      <vt:variant>
        <vt:lpwstr>_Toc108038608</vt:lpwstr>
      </vt:variant>
      <vt:variant>
        <vt:i4>2031676</vt:i4>
      </vt:variant>
      <vt:variant>
        <vt:i4>1124</vt:i4>
      </vt:variant>
      <vt:variant>
        <vt:i4>0</vt:i4>
      </vt:variant>
      <vt:variant>
        <vt:i4>5</vt:i4>
      </vt:variant>
      <vt:variant>
        <vt:lpwstr/>
      </vt:variant>
      <vt:variant>
        <vt:lpwstr>_Toc108038607</vt:lpwstr>
      </vt:variant>
      <vt:variant>
        <vt:i4>2031676</vt:i4>
      </vt:variant>
      <vt:variant>
        <vt:i4>1118</vt:i4>
      </vt:variant>
      <vt:variant>
        <vt:i4>0</vt:i4>
      </vt:variant>
      <vt:variant>
        <vt:i4>5</vt:i4>
      </vt:variant>
      <vt:variant>
        <vt:lpwstr/>
      </vt:variant>
      <vt:variant>
        <vt:lpwstr>_Toc108038606</vt:lpwstr>
      </vt:variant>
      <vt:variant>
        <vt:i4>2031676</vt:i4>
      </vt:variant>
      <vt:variant>
        <vt:i4>1112</vt:i4>
      </vt:variant>
      <vt:variant>
        <vt:i4>0</vt:i4>
      </vt:variant>
      <vt:variant>
        <vt:i4>5</vt:i4>
      </vt:variant>
      <vt:variant>
        <vt:lpwstr/>
      </vt:variant>
      <vt:variant>
        <vt:lpwstr>_Toc108038605</vt:lpwstr>
      </vt:variant>
      <vt:variant>
        <vt:i4>2031676</vt:i4>
      </vt:variant>
      <vt:variant>
        <vt:i4>1106</vt:i4>
      </vt:variant>
      <vt:variant>
        <vt:i4>0</vt:i4>
      </vt:variant>
      <vt:variant>
        <vt:i4>5</vt:i4>
      </vt:variant>
      <vt:variant>
        <vt:lpwstr/>
      </vt:variant>
      <vt:variant>
        <vt:lpwstr>_Toc108038604</vt:lpwstr>
      </vt:variant>
      <vt:variant>
        <vt:i4>2031676</vt:i4>
      </vt:variant>
      <vt:variant>
        <vt:i4>1100</vt:i4>
      </vt:variant>
      <vt:variant>
        <vt:i4>0</vt:i4>
      </vt:variant>
      <vt:variant>
        <vt:i4>5</vt:i4>
      </vt:variant>
      <vt:variant>
        <vt:lpwstr/>
      </vt:variant>
      <vt:variant>
        <vt:lpwstr>_Toc108038603</vt:lpwstr>
      </vt:variant>
      <vt:variant>
        <vt:i4>2031676</vt:i4>
      </vt:variant>
      <vt:variant>
        <vt:i4>1094</vt:i4>
      </vt:variant>
      <vt:variant>
        <vt:i4>0</vt:i4>
      </vt:variant>
      <vt:variant>
        <vt:i4>5</vt:i4>
      </vt:variant>
      <vt:variant>
        <vt:lpwstr/>
      </vt:variant>
      <vt:variant>
        <vt:lpwstr>_Toc108038602</vt:lpwstr>
      </vt:variant>
      <vt:variant>
        <vt:i4>2031676</vt:i4>
      </vt:variant>
      <vt:variant>
        <vt:i4>1088</vt:i4>
      </vt:variant>
      <vt:variant>
        <vt:i4>0</vt:i4>
      </vt:variant>
      <vt:variant>
        <vt:i4>5</vt:i4>
      </vt:variant>
      <vt:variant>
        <vt:lpwstr/>
      </vt:variant>
      <vt:variant>
        <vt:lpwstr>_Toc108038601</vt:lpwstr>
      </vt:variant>
      <vt:variant>
        <vt:i4>2031676</vt:i4>
      </vt:variant>
      <vt:variant>
        <vt:i4>1082</vt:i4>
      </vt:variant>
      <vt:variant>
        <vt:i4>0</vt:i4>
      </vt:variant>
      <vt:variant>
        <vt:i4>5</vt:i4>
      </vt:variant>
      <vt:variant>
        <vt:lpwstr/>
      </vt:variant>
      <vt:variant>
        <vt:lpwstr>_Toc108038600</vt:lpwstr>
      </vt:variant>
      <vt:variant>
        <vt:i4>1441855</vt:i4>
      </vt:variant>
      <vt:variant>
        <vt:i4>1076</vt:i4>
      </vt:variant>
      <vt:variant>
        <vt:i4>0</vt:i4>
      </vt:variant>
      <vt:variant>
        <vt:i4>5</vt:i4>
      </vt:variant>
      <vt:variant>
        <vt:lpwstr/>
      </vt:variant>
      <vt:variant>
        <vt:lpwstr>_Toc108038599</vt:lpwstr>
      </vt:variant>
      <vt:variant>
        <vt:i4>1441855</vt:i4>
      </vt:variant>
      <vt:variant>
        <vt:i4>1070</vt:i4>
      </vt:variant>
      <vt:variant>
        <vt:i4>0</vt:i4>
      </vt:variant>
      <vt:variant>
        <vt:i4>5</vt:i4>
      </vt:variant>
      <vt:variant>
        <vt:lpwstr/>
      </vt:variant>
      <vt:variant>
        <vt:lpwstr>_Toc108038598</vt:lpwstr>
      </vt:variant>
      <vt:variant>
        <vt:i4>1441855</vt:i4>
      </vt:variant>
      <vt:variant>
        <vt:i4>1064</vt:i4>
      </vt:variant>
      <vt:variant>
        <vt:i4>0</vt:i4>
      </vt:variant>
      <vt:variant>
        <vt:i4>5</vt:i4>
      </vt:variant>
      <vt:variant>
        <vt:lpwstr/>
      </vt:variant>
      <vt:variant>
        <vt:lpwstr>_Toc108038597</vt:lpwstr>
      </vt:variant>
      <vt:variant>
        <vt:i4>1441855</vt:i4>
      </vt:variant>
      <vt:variant>
        <vt:i4>1058</vt:i4>
      </vt:variant>
      <vt:variant>
        <vt:i4>0</vt:i4>
      </vt:variant>
      <vt:variant>
        <vt:i4>5</vt:i4>
      </vt:variant>
      <vt:variant>
        <vt:lpwstr/>
      </vt:variant>
      <vt:variant>
        <vt:lpwstr>_Toc108038596</vt:lpwstr>
      </vt:variant>
      <vt:variant>
        <vt:i4>1441855</vt:i4>
      </vt:variant>
      <vt:variant>
        <vt:i4>1052</vt:i4>
      </vt:variant>
      <vt:variant>
        <vt:i4>0</vt:i4>
      </vt:variant>
      <vt:variant>
        <vt:i4>5</vt:i4>
      </vt:variant>
      <vt:variant>
        <vt:lpwstr/>
      </vt:variant>
      <vt:variant>
        <vt:lpwstr>_Toc108038595</vt:lpwstr>
      </vt:variant>
      <vt:variant>
        <vt:i4>1441855</vt:i4>
      </vt:variant>
      <vt:variant>
        <vt:i4>1046</vt:i4>
      </vt:variant>
      <vt:variant>
        <vt:i4>0</vt:i4>
      </vt:variant>
      <vt:variant>
        <vt:i4>5</vt:i4>
      </vt:variant>
      <vt:variant>
        <vt:lpwstr/>
      </vt:variant>
      <vt:variant>
        <vt:lpwstr>_Toc108038594</vt:lpwstr>
      </vt:variant>
      <vt:variant>
        <vt:i4>1441855</vt:i4>
      </vt:variant>
      <vt:variant>
        <vt:i4>1040</vt:i4>
      </vt:variant>
      <vt:variant>
        <vt:i4>0</vt:i4>
      </vt:variant>
      <vt:variant>
        <vt:i4>5</vt:i4>
      </vt:variant>
      <vt:variant>
        <vt:lpwstr/>
      </vt:variant>
      <vt:variant>
        <vt:lpwstr>_Toc108038593</vt:lpwstr>
      </vt:variant>
      <vt:variant>
        <vt:i4>1441855</vt:i4>
      </vt:variant>
      <vt:variant>
        <vt:i4>1034</vt:i4>
      </vt:variant>
      <vt:variant>
        <vt:i4>0</vt:i4>
      </vt:variant>
      <vt:variant>
        <vt:i4>5</vt:i4>
      </vt:variant>
      <vt:variant>
        <vt:lpwstr/>
      </vt:variant>
      <vt:variant>
        <vt:lpwstr>_Toc108038592</vt:lpwstr>
      </vt:variant>
      <vt:variant>
        <vt:i4>1441855</vt:i4>
      </vt:variant>
      <vt:variant>
        <vt:i4>1028</vt:i4>
      </vt:variant>
      <vt:variant>
        <vt:i4>0</vt:i4>
      </vt:variant>
      <vt:variant>
        <vt:i4>5</vt:i4>
      </vt:variant>
      <vt:variant>
        <vt:lpwstr/>
      </vt:variant>
      <vt:variant>
        <vt:lpwstr>_Toc108038591</vt:lpwstr>
      </vt:variant>
      <vt:variant>
        <vt:i4>1441855</vt:i4>
      </vt:variant>
      <vt:variant>
        <vt:i4>1022</vt:i4>
      </vt:variant>
      <vt:variant>
        <vt:i4>0</vt:i4>
      </vt:variant>
      <vt:variant>
        <vt:i4>5</vt:i4>
      </vt:variant>
      <vt:variant>
        <vt:lpwstr/>
      </vt:variant>
      <vt:variant>
        <vt:lpwstr>_Toc108038590</vt:lpwstr>
      </vt:variant>
      <vt:variant>
        <vt:i4>1507391</vt:i4>
      </vt:variant>
      <vt:variant>
        <vt:i4>1016</vt:i4>
      </vt:variant>
      <vt:variant>
        <vt:i4>0</vt:i4>
      </vt:variant>
      <vt:variant>
        <vt:i4>5</vt:i4>
      </vt:variant>
      <vt:variant>
        <vt:lpwstr/>
      </vt:variant>
      <vt:variant>
        <vt:lpwstr>_Toc108038589</vt:lpwstr>
      </vt:variant>
      <vt:variant>
        <vt:i4>1507391</vt:i4>
      </vt:variant>
      <vt:variant>
        <vt:i4>1010</vt:i4>
      </vt:variant>
      <vt:variant>
        <vt:i4>0</vt:i4>
      </vt:variant>
      <vt:variant>
        <vt:i4>5</vt:i4>
      </vt:variant>
      <vt:variant>
        <vt:lpwstr/>
      </vt:variant>
      <vt:variant>
        <vt:lpwstr>_Toc108038588</vt:lpwstr>
      </vt:variant>
      <vt:variant>
        <vt:i4>1507391</vt:i4>
      </vt:variant>
      <vt:variant>
        <vt:i4>1004</vt:i4>
      </vt:variant>
      <vt:variant>
        <vt:i4>0</vt:i4>
      </vt:variant>
      <vt:variant>
        <vt:i4>5</vt:i4>
      </vt:variant>
      <vt:variant>
        <vt:lpwstr/>
      </vt:variant>
      <vt:variant>
        <vt:lpwstr>_Toc108038587</vt:lpwstr>
      </vt:variant>
      <vt:variant>
        <vt:i4>1507391</vt:i4>
      </vt:variant>
      <vt:variant>
        <vt:i4>998</vt:i4>
      </vt:variant>
      <vt:variant>
        <vt:i4>0</vt:i4>
      </vt:variant>
      <vt:variant>
        <vt:i4>5</vt:i4>
      </vt:variant>
      <vt:variant>
        <vt:lpwstr/>
      </vt:variant>
      <vt:variant>
        <vt:lpwstr>_Toc108038586</vt:lpwstr>
      </vt:variant>
      <vt:variant>
        <vt:i4>1507391</vt:i4>
      </vt:variant>
      <vt:variant>
        <vt:i4>992</vt:i4>
      </vt:variant>
      <vt:variant>
        <vt:i4>0</vt:i4>
      </vt:variant>
      <vt:variant>
        <vt:i4>5</vt:i4>
      </vt:variant>
      <vt:variant>
        <vt:lpwstr/>
      </vt:variant>
      <vt:variant>
        <vt:lpwstr>_Toc108038585</vt:lpwstr>
      </vt:variant>
      <vt:variant>
        <vt:i4>1507391</vt:i4>
      </vt:variant>
      <vt:variant>
        <vt:i4>983</vt:i4>
      </vt:variant>
      <vt:variant>
        <vt:i4>0</vt:i4>
      </vt:variant>
      <vt:variant>
        <vt:i4>5</vt:i4>
      </vt:variant>
      <vt:variant>
        <vt:lpwstr/>
      </vt:variant>
      <vt:variant>
        <vt:lpwstr>_Toc108038584</vt:lpwstr>
      </vt:variant>
      <vt:variant>
        <vt:i4>1507391</vt:i4>
      </vt:variant>
      <vt:variant>
        <vt:i4>977</vt:i4>
      </vt:variant>
      <vt:variant>
        <vt:i4>0</vt:i4>
      </vt:variant>
      <vt:variant>
        <vt:i4>5</vt:i4>
      </vt:variant>
      <vt:variant>
        <vt:lpwstr/>
      </vt:variant>
      <vt:variant>
        <vt:lpwstr>_Toc108038583</vt:lpwstr>
      </vt:variant>
      <vt:variant>
        <vt:i4>1507391</vt:i4>
      </vt:variant>
      <vt:variant>
        <vt:i4>971</vt:i4>
      </vt:variant>
      <vt:variant>
        <vt:i4>0</vt:i4>
      </vt:variant>
      <vt:variant>
        <vt:i4>5</vt:i4>
      </vt:variant>
      <vt:variant>
        <vt:lpwstr/>
      </vt:variant>
      <vt:variant>
        <vt:lpwstr>_Toc108038582</vt:lpwstr>
      </vt:variant>
      <vt:variant>
        <vt:i4>1507391</vt:i4>
      </vt:variant>
      <vt:variant>
        <vt:i4>965</vt:i4>
      </vt:variant>
      <vt:variant>
        <vt:i4>0</vt:i4>
      </vt:variant>
      <vt:variant>
        <vt:i4>5</vt:i4>
      </vt:variant>
      <vt:variant>
        <vt:lpwstr/>
      </vt:variant>
      <vt:variant>
        <vt:lpwstr>_Toc108038581</vt:lpwstr>
      </vt:variant>
      <vt:variant>
        <vt:i4>1507391</vt:i4>
      </vt:variant>
      <vt:variant>
        <vt:i4>959</vt:i4>
      </vt:variant>
      <vt:variant>
        <vt:i4>0</vt:i4>
      </vt:variant>
      <vt:variant>
        <vt:i4>5</vt:i4>
      </vt:variant>
      <vt:variant>
        <vt:lpwstr/>
      </vt:variant>
      <vt:variant>
        <vt:lpwstr>_Toc108038580</vt:lpwstr>
      </vt:variant>
      <vt:variant>
        <vt:i4>1572927</vt:i4>
      </vt:variant>
      <vt:variant>
        <vt:i4>953</vt:i4>
      </vt:variant>
      <vt:variant>
        <vt:i4>0</vt:i4>
      </vt:variant>
      <vt:variant>
        <vt:i4>5</vt:i4>
      </vt:variant>
      <vt:variant>
        <vt:lpwstr/>
      </vt:variant>
      <vt:variant>
        <vt:lpwstr>_Toc108038579</vt:lpwstr>
      </vt:variant>
      <vt:variant>
        <vt:i4>1572927</vt:i4>
      </vt:variant>
      <vt:variant>
        <vt:i4>947</vt:i4>
      </vt:variant>
      <vt:variant>
        <vt:i4>0</vt:i4>
      </vt:variant>
      <vt:variant>
        <vt:i4>5</vt:i4>
      </vt:variant>
      <vt:variant>
        <vt:lpwstr/>
      </vt:variant>
      <vt:variant>
        <vt:lpwstr>_Toc108038578</vt:lpwstr>
      </vt:variant>
      <vt:variant>
        <vt:i4>1572927</vt:i4>
      </vt:variant>
      <vt:variant>
        <vt:i4>941</vt:i4>
      </vt:variant>
      <vt:variant>
        <vt:i4>0</vt:i4>
      </vt:variant>
      <vt:variant>
        <vt:i4>5</vt:i4>
      </vt:variant>
      <vt:variant>
        <vt:lpwstr/>
      </vt:variant>
      <vt:variant>
        <vt:lpwstr>_Toc108038577</vt:lpwstr>
      </vt:variant>
      <vt:variant>
        <vt:i4>1572927</vt:i4>
      </vt:variant>
      <vt:variant>
        <vt:i4>935</vt:i4>
      </vt:variant>
      <vt:variant>
        <vt:i4>0</vt:i4>
      </vt:variant>
      <vt:variant>
        <vt:i4>5</vt:i4>
      </vt:variant>
      <vt:variant>
        <vt:lpwstr/>
      </vt:variant>
      <vt:variant>
        <vt:lpwstr>_Toc108038576</vt:lpwstr>
      </vt:variant>
      <vt:variant>
        <vt:i4>1572927</vt:i4>
      </vt:variant>
      <vt:variant>
        <vt:i4>929</vt:i4>
      </vt:variant>
      <vt:variant>
        <vt:i4>0</vt:i4>
      </vt:variant>
      <vt:variant>
        <vt:i4>5</vt:i4>
      </vt:variant>
      <vt:variant>
        <vt:lpwstr/>
      </vt:variant>
      <vt:variant>
        <vt:lpwstr>_Toc108038575</vt:lpwstr>
      </vt:variant>
      <vt:variant>
        <vt:i4>1572927</vt:i4>
      </vt:variant>
      <vt:variant>
        <vt:i4>923</vt:i4>
      </vt:variant>
      <vt:variant>
        <vt:i4>0</vt:i4>
      </vt:variant>
      <vt:variant>
        <vt:i4>5</vt:i4>
      </vt:variant>
      <vt:variant>
        <vt:lpwstr/>
      </vt:variant>
      <vt:variant>
        <vt:lpwstr>_Toc108038574</vt:lpwstr>
      </vt:variant>
      <vt:variant>
        <vt:i4>1572927</vt:i4>
      </vt:variant>
      <vt:variant>
        <vt:i4>917</vt:i4>
      </vt:variant>
      <vt:variant>
        <vt:i4>0</vt:i4>
      </vt:variant>
      <vt:variant>
        <vt:i4>5</vt:i4>
      </vt:variant>
      <vt:variant>
        <vt:lpwstr/>
      </vt:variant>
      <vt:variant>
        <vt:lpwstr>_Toc108038573</vt:lpwstr>
      </vt:variant>
      <vt:variant>
        <vt:i4>1572927</vt:i4>
      </vt:variant>
      <vt:variant>
        <vt:i4>911</vt:i4>
      </vt:variant>
      <vt:variant>
        <vt:i4>0</vt:i4>
      </vt:variant>
      <vt:variant>
        <vt:i4>5</vt:i4>
      </vt:variant>
      <vt:variant>
        <vt:lpwstr/>
      </vt:variant>
      <vt:variant>
        <vt:lpwstr>_Toc108038572</vt:lpwstr>
      </vt:variant>
      <vt:variant>
        <vt:i4>1572927</vt:i4>
      </vt:variant>
      <vt:variant>
        <vt:i4>905</vt:i4>
      </vt:variant>
      <vt:variant>
        <vt:i4>0</vt:i4>
      </vt:variant>
      <vt:variant>
        <vt:i4>5</vt:i4>
      </vt:variant>
      <vt:variant>
        <vt:lpwstr/>
      </vt:variant>
      <vt:variant>
        <vt:lpwstr>_Toc108038571</vt:lpwstr>
      </vt:variant>
      <vt:variant>
        <vt:i4>1572927</vt:i4>
      </vt:variant>
      <vt:variant>
        <vt:i4>899</vt:i4>
      </vt:variant>
      <vt:variant>
        <vt:i4>0</vt:i4>
      </vt:variant>
      <vt:variant>
        <vt:i4>5</vt:i4>
      </vt:variant>
      <vt:variant>
        <vt:lpwstr/>
      </vt:variant>
      <vt:variant>
        <vt:lpwstr>_Toc108038570</vt:lpwstr>
      </vt:variant>
      <vt:variant>
        <vt:i4>1638463</vt:i4>
      </vt:variant>
      <vt:variant>
        <vt:i4>893</vt:i4>
      </vt:variant>
      <vt:variant>
        <vt:i4>0</vt:i4>
      </vt:variant>
      <vt:variant>
        <vt:i4>5</vt:i4>
      </vt:variant>
      <vt:variant>
        <vt:lpwstr/>
      </vt:variant>
      <vt:variant>
        <vt:lpwstr>_Toc108038569</vt:lpwstr>
      </vt:variant>
      <vt:variant>
        <vt:i4>1638463</vt:i4>
      </vt:variant>
      <vt:variant>
        <vt:i4>887</vt:i4>
      </vt:variant>
      <vt:variant>
        <vt:i4>0</vt:i4>
      </vt:variant>
      <vt:variant>
        <vt:i4>5</vt:i4>
      </vt:variant>
      <vt:variant>
        <vt:lpwstr/>
      </vt:variant>
      <vt:variant>
        <vt:lpwstr>_Toc108038568</vt:lpwstr>
      </vt:variant>
      <vt:variant>
        <vt:i4>1638463</vt:i4>
      </vt:variant>
      <vt:variant>
        <vt:i4>881</vt:i4>
      </vt:variant>
      <vt:variant>
        <vt:i4>0</vt:i4>
      </vt:variant>
      <vt:variant>
        <vt:i4>5</vt:i4>
      </vt:variant>
      <vt:variant>
        <vt:lpwstr/>
      </vt:variant>
      <vt:variant>
        <vt:lpwstr>_Toc108038567</vt:lpwstr>
      </vt:variant>
      <vt:variant>
        <vt:i4>1638463</vt:i4>
      </vt:variant>
      <vt:variant>
        <vt:i4>875</vt:i4>
      </vt:variant>
      <vt:variant>
        <vt:i4>0</vt:i4>
      </vt:variant>
      <vt:variant>
        <vt:i4>5</vt:i4>
      </vt:variant>
      <vt:variant>
        <vt:lpwstr/>
      </vt:variant>
      <vt:variant>
        <vt:lpwstr>_Toc108038566</vt:lpwstr>
      </vt:variant>
      <vt:variant>
        <vt:i4>1638463</vt:i4>
      </vt:variant>
      <vt:variant>
        <vt:i4>869</vt:i4>
      </vt:variant>
      <vt:variant>
        <vt:i4>0</vt:i4>
      </vt:variant>
      <vt:variant>
        <vt:i4>5</vt:i4>
      </vt:variant>
      <vt:variant>
        <vt:lpwstr/>
      </vt:variant>
      <vt:variant>
        <vt:lpwstr>_Toc108038565</vt:lpwstr>
      </vt:variant>
      <vt:variant>
        <vt:i4>1638463</vt:i4>
      </vt:variant>
      <vt:variant>
        <vt:i4>863</vt:i4>
      </vt:variant>
      <vt:variant>
        <vt:i4>0</vt:i4>
      </vt:variant>
      <vt:variant>
        <vt:i4>5</vt:i4>
      </vt:variant>
      <vt:variant>
        <vt:lpwstr/>
      </vt:variant>
      <vt:variant>
        <vt:lpwstr>_Toc108038564</vt:lpwstr>
      </vt:variant>
      <vt:variant>
        <vt:i4>1638463</vt:i4>
      </vt:variant>
      <vt:variant>
        <vt:i4>857</vt:i4>
      </vt:variant>
      <vt:variant>
        <vt:i4>0</vt:i4>
      </vt:variant>
      <vt:variant>
        <vt:i4>5</vt:i4>
      </vt:variant>
      <vt:variant>
        <vt:lpwstr/>
      </vt:variant>
      <vt:variant>
        <vt:lpwstr>_Toc108038563</vt:lpwstr>
      </vt:variant>
      <vt:variant>
        <vt:i4>1638463</vt:i4>
      </vt:variant>
      <vt:variant>
        <vt:i4>851</vt:i4>
      </vt:variant>
      <vt:variant>
        <vt:i4>0</vt:i4>
      </vt:variant>
      <vt:variant>
        <vt:i4>5</vt:i4>
      </vt:variant>
      <vt:variant>
        <vt:lpwstr/>
      </vt:variant>
      <vt:variant>
        <vt:lpwstr>_Toc108038562</vt:lpwstr>
      </vt:variant>
      <vt:variant>
        <vt:i4>1638463</vt:i4>
      </vt:variant>
      <vt:variant>
        <vt:i4>845</vt:i4>
      </vt:variant>
      <vt:variant>
        <vt:i4>0</vt:i4>
      </vt:variant>
      <vt:variant>
        <vt:i4>5</vt:i4>
      </vt:variant>
      <vt:variant>
        <vt:lpwstr/>
      </vt:variant>
      <vt:variant>
        <vt:lpwstr>_Toc108038561</vt:lpwstr>
      </vt:variant>
      <vt:variant>
        <vt:i4>1638463</vt:i4>
      </vt:variant>
      <vt:variant>
        <vt:i4>839</vt:i4>
      </vt:variant>
      <vt:variant>
        <vt:i4>0</vt:i4>
      </vt:variant>
      <vt:variant>
        <vt:i4>5</vt:i4>
      </vt:variant>
      <vt:variant>
        <vt:lpwstr/>
      </vt:variant>
      <vt:variant>
        <vt:lpwstr>_Toc108038560</vt:lpwstr>
      </vt:variant>
      <vt:variant>
        <vt:i4>1703999</vt:i4>
      </vt:variant>
      <vt:variant>
        <vt:i4>833</vt:i4>
      </vt:variant>
      <vt:variant>
        <vt:i4>0</vt:i4>
      </vt:variant>
      <vt:variant>
        <vt:i4>5</vt:i4>
      </vt:variant>
      <vt:variant>
        <vt:lpwstr/>
      </vt:variant>
      <vt:variant>
        <vt:lpwstr>_Toc108038559</vt:lpwstr>
      </vt:variant>
      <vt:variant>
        <vt:i4>1703999</vt:i4>
      </vt:variant>
      <vt:variant>
        <vt:i4>827</vt:i4>
      </vt:variant>
      <vt:variant>
        <vt:i4>0</vt:i4>
      </vt:variant>
      <vt:variant>
        <vt:i4>5</vt:i4>
      </vt:variant>
      <vt:variant>
        <vt:lpwstr/>
      </vt:variant>
      <vt:variant>
        <vt:lpwstr>_Toc108038558</vt:lpwstr>
      </vt:variant>
      <vt:variant>
        <vt:i4>1703999</vt:i4>
      </vt:variant>
      <vt:variant>
        <vt:i4>821</vt:i4>
      </vt:variant>
      <vt:variant>
        <vt:i4>0</vt:i4>
      </vt:variant>
      <vt:variant>
        <vt:i4>5</vt:i4>
      </vt:variant>
      <vt:variant>
        <vt:lpwstr/>
      </vt:variant>
      <vt:variant>
        <vt:lpwstr>_Toc108038557</vt:lpwstr>
      </vt:variant>
      <vt:variant>
        <vt:i4>1703999</vt:i4>
      </vt:variant>
      <vt:variant>
        <vt:i4>815</vt:i4>
      </vt:variant>
      <vt:variant>
        <vt:i4>0</vt:i4>
      </vt:variant>
      <vt:variant>
        <vt:i4>5</vt:i4>
      </vt:variant>
      <vt:variant>
        <vt:lpwstr/>
      </vt:variant>
      <vt:variant>
        <vt:lpwstr>_Toc108038556</vt:lpwstr>
      </vt:variant>
      <vt:variant>
        <vt:i4>1703999</vt:i4>
      </vt:variant>
      <vt:variant>
        <vt:i4>809</vt:i4>
      </vt:variant>
      <vt:variant>
        <vt:i4>0</vt:i4>
      </vt:variant>
      <vt:variant>
        <vt:i4>5</vt:i4>
      </vt:variant>
      <vt:variant>
        <vt:lpwstr/>
      </vt:variant>
      <vt:variant>
        <vt:lpwstr>_Toc108038555</vt:lpwstr>
      </vt:variant>
      <vt:variant>
        <vt:i4>1703999</vt:i4>
      </vt:variant>
      <vt:variant>
        <vt:i4>803</vt:i4>
      </vt:variant>
      <vt:variant>
        <vt:i4>0</vt:i4>
      </vt:variant>
      <vt:variant>
        <vt:i4>5</vt:i4>
      </vt:variant>
      <vt:variant>
        <vt:lpwstr/>
      </vt:variant>
      <vt:variant>
        <vt:lpwstr>_Toc108038554</vt:lpwstr>
      </vt:variant>
      <vt:variant>
        <vt:i4>1703999</vt:i4>
      </vt:variant>
      <vt:variant>
        <vt:i4>797</vt:i4>
      </vt:variant>
      <vt:variant>
        <vt:i4>0</vt:i4>
      </vt:variant>
      <vt:variant>
        <vt:i4>5</vt:i4>
      </vt:variant>
      <vt:variant>
        <vt:lpwstr/>
      </vt:variant>
      <vt:variant>
        <vt:lpwstr>_Toc108038553</vt:lpwstr>
      </vt:variant>
      <vt:variant>
        <vt:i4>1703999</vt:i4>
      </vt:variant>
      <vt:variant>
        <vt:i4>791</vt:i4>
      </vt:variant>
      <vt:variant>
        <vt:i4>0</vt:i4>
      </vt:variant>
      <vt:variant>
        <vt:i4>5</vt:i4>
      </vt:variant>
      <vt:variant>
        <vt:lpwstr/>
      </vt:variant>
      <vt:variant>
        <vt:lpwstr>_Toc108038552</vt:lpwstr>
      </vt:variant>
      <vt:variant>
        <vt:i4>1703999</vt:i4>
      </vt:variant>
      <vt:variant>
        <vt:i4>785</vt:i4>
      </vt:variant>
      <vt:variant>
        <vt:i4>0</vt:i4>
      </vt:variant>
      <vt:variant>
        <vt:i4>5</vt:i4>
      </vt:variant>
      <vt:variant>
        <vt:lpwstr/>
      </vt:variant>
      <vt:variant>
        <vt:lpwstr>_Toc108038551</vt:lpwstr>
      </vt:variant>
      <vt:variant>
        <vt:i4>1703999</vt:i4>
      </vt:variant>
      <vt:variant>
        <vt:i4>779</vt:i4>
      </vt:variant>
      <vt:variant>
        <vt:i4>0</vt:i4>
      </vt:variant>
      <vt:variant>
        <vt:i4>5</vt:i4>
      </vt:variant>
      <vt:variant>
        <vt:lpwstr/>
      </vt:variant>
      <vt:variant>
        <vt:lpwstr>_Toc108038550</vt:lpwstr>
      </vt:variant>
      <vt:variant>
        <vt:i4>1769535</vt:i4>
      </vt:variant>
      <vt:variant>
        <vt:i4>773</vt:i4>
      </vt:variant>
      <vt:variant>
        <vt:i4>0</vt:i4>
      </vt:variant>
      <vt:variant>
        <vt:i4>5</vt:i4>
      </vt:variant>
      <vt:variant>
        <vt:lpwstr/>
      </vt:variant>
      <vt:variant>
        <vt:lpwstr>_Toc108038549</vt:lpwstr>
      </vt:variant>
      <vt:variant>
        <vt:i4>1769535</vt:i4>
      </vt:variant>
      <vt:variant>
        <vt:i4>767</vt:i4>
      </vt:variant>
      <vt:variant>
        <vt:i4>0</vt:i4>
      </vt:variant>
      <vt:variant>
        <vt:i4>5</vt:i4>
      </vt:variant>
      <vt:variant>
        <vt:lpwstr/>
      </vt:variant>
      <vt:variant>
        <vt:lpwstr>_Toc108038548</vt:lpwstr>
      </vt:variant>
      <vt:variant>
        <vt:i4>1769535</vt:i4>
      </vt:variant>
      <vt:variant>
        <vt:i4>761</vt:i4>
      </vt:variant>
      <vt:variant>
        <vt:i4>0</vt:i4>
      </vt:variant>
      <vt:variant>
        <vt:i4>5</vt:i4>
      </vt:variant>
      <vt:variant>
        <vt:lpwstr/>
      </vt:variant>
      <vt:variant>
        <vt:lpwstr>_Toc108038547</vt:lpwstr>
      </vt:variant>
      <vt:variant>
        <vt:i4>1769535</vt:i4>
      </vt:variant>
      <vt:variant>
        <vt:i4>755</vt:i4>
      </vt:variant>
      <vt:variant>
        <vt:i4>0</vt:i4>
      </vt:variant>
      <vt:variant>
        <vt:i4>5</vt:i4>
      </vt:variant>
      <vt:variant>
        <vt:lpwstr/>
      </vt:variant>
      <vt:variant>
        <vt:lpwstr>_Toc108038546</vt:lpwstr>
      </vt:variant>
      <vt:variant>
        <vt:i4>1769535</vt:i4>
      </vt:variant>
      <vt:variant>
        <vt:i4>749</vt:i4>
      </vt:variant>
      <vt:variant>
        <vt:i4>0</vt:i4>
      </vt:variant>
      <vt:variant>
        <vt:i4>5</vt:i4>
      </vt:variant>
      <vt:variant>
        <vt:lpwstr/>
      </vt:variant>
      <vt:variant>
        <vt:lpwstr>_Toc108038545</vt:lpwstr>
      </vt:variant>
      <vt:variant>
        <vt:i4>1769535</vt:i4>
      </vt:variant>
      <vt:variant>
        <vt:i4>743</vt:i4>
      </vt:variant>
      <vt:variant>
        <vt:i4>0</vt:i4>
      </vt:variant>
      <vt:variant>
        <vt:i4>5</vt:i4>
      </vt:variant>
      <vt:variant>
        <vt:lpwstr/>
      </vt:variant>
      <vt:variant>
        <vt:lpwstr>_Toc108038544</vt:lpwstr>
      </vt:variant>
      <vt:variant>
        <vt:i4>1769535</vt:i4>
      </vt:variant>
      <vt:variant>
        <vt:i4>737</vt:i4>
      </vt:variant>
      <vt:variant>
        <vt:i4>0</vt:i4>
      </vt:variant>
      <vt:variant>
        <vt:i4>5</vt:i4>
      </vt:variant>
      <vt:variant>
        <vt:lpwstr/>
      </vt:variant>
      <vt:variant>
        <vt:lpwstr>_Toc108038543</vt:lpwstr>
      </vt:variant>
      <vt:variant>
        <vt:i4>1769535</vt:i4>
      </vt:variant>
      <vt:variant>
        <vt:i4>731</vt:i4>
      </vt:variant>
      <vt:variant>
        <vt:i4>0</vt:i4>
      </vt:variant>
      <vt:variant>
        <vt:i4>5</vt:i4>
      </vt:variant>
      <vt:variant>
        <vt:lpwstr/>
      </vt:variant>
      <vt:variant>
        <vt:lpwstr>_Toc108038542</vt:lpwstr>
      </vt:variant>
      <vt:variant>
        <vt:i4>1769535</vt:i4>
      </vt:variant>
      <vt:variant>
        <vt:i4>725</vt:i4>
      </vt:variant>
      <vt:variant>
        <vt:i4>0</vt:i4>
      </vt:variant>
      <vt:variant>
        <vt:i4>5</vt:i4>
      </vt:variant>
      <vt:variant>
        <vt:lpwstr/>
      </vt:variant>
      <vt:variant>
        <vt:lpwstr>_Toc108038541</vt:lpwstr>
      </vt:variant>
      <vt:variant>
        <vt:i4>1769535</vt:i4>
      </vt:variant>
      <vt:variant>
        <vt:i4>719</vt:i4>
      </vt:variant>
      <vt:variant>
        <vt:i4>0</vt:i4>
      </vt:variant>
      <vt:variant>
        <vt:i4>5</vt:i4>
      </vt:variant>
      <vt:variant>
        <vt:lpwstr/>
      </vt:variant>
      <vt:variant>
        <vt:lpwstr>_Toc108038540</vt:lpwstr>
      </vt:variant>
      <vt:variant>
        <vt:i4>1835071</vt:i4>
      </vt:variant>
      <vt:variant>
        <vt:i4>713</vt:i4>
      </vt:variant>
      <vt:variant>
        <vt:i4>0</vt:i4>
      </vt:variant>
      <vt:variant>
        <vt:i4>5</vt:i4>
      </vt:variant>
      <vt:variant>
        <vt:lpwstr/>
      </vt:variant>
      <vt:variant>
        <vt:lpwstr>_Toc108038539</vt:lpwstr>
      </vt:variant>
      <vt:variant>
        <vt:i4>1835071</vt:i4>
      </vt:variant>
      <vt:variant>
        <vt:i4>707</vt:i4>
      </vt:variant>
      <vt:variant>
        <vt:i4>0</vt:i4>
      </vt:variant>
      <vt:variant>
        <vt:i4>5</vt:i4>
      </vt:variant>
      <vt:variant>
        <vt:lpwstr/>
      </vt:variant>
      <vt:variant>
        <vt:lpwstr>_Toc108038538</vt:lpwstr>
      </vt:variant>
      <vt:variant>
        <vt:i4>1835071</vt:i4>
      </vt:variant>
      <vt:variant>
        <vt:i4>701</vt:i4>
      </vt:variant>
      <vt:variant>
        <vt:i4>0</vt:i4>
      </vt:variant>
      <vt:variant>
        <vt:i4>5</vt:i4>
      </vt:variant>
      <vt:variant>
        <vt:lpwstr/>
      </vt:variant>
      <vt:variant>
        <vt:lpwstr>_Toc108038537</vt:lpwstr>
      </vt:variant>
      <vt:variant>
        <vt:i4>1835071</vt:i4>
      </vt:variant>
      <vt:variant>
        <vt:i4>695</vt:i4>
      </vt:variant>
      <vt:variant>
        <vt:i4>0</vt:i4>
      </vt:variant>
      <vt:variant>
        <vt:i4>5</vt:i4>
      </vt:variant>
      <vt:variant>
        <vt:lpwstr/>
      </vt:variant>
      <vt:variant>
        <vt:lpwstr>_Toc108038536</vt:lpwstr>
      </vt:variant>
      <vt:variant>
        <vt:i4>1835071</vt:i4>
      </vt:variant>
      <vt:variant>
        <vt:i4>689</vt:i4>
      </vt:variant>
      <vt:variant>
        <vt:i4>0</vt:i4>
      </vt:variant>
      <vt:variant>
        <vt:i4>5</vt:i4>
      </vt:variant>
      <vt:variant>
        <vt:lpwstr/>
      </vt:variant>
      <vt:variant>
        <vt:lpwstr>_Toc108038535</vt:lpwstr>
      </vt:variant>
      <vt:variant>
        <vt:i4>1835071</vt:i4>
      </vt:variant>
      <vt:variant>
        <vt:i4>683</vt:i4>
      </vt:variant>
      <vt:variant>
        <vt:i4>0</vt:i4>
      </vt:variant>
      <vt:variant>
        <vt:i4>5</vt:i4>
      </vt:variant>
      <vt:variant>
        <vt:lpwstr/>
      </vt:variant>
      <vt:variant>
        <vt:lpwstr>_Toc108038534</vt:lpwstr>
      </vt:variant>
      <vt:variant>
        <vt:i4>1835071</vt:i4>
      </vt:variant>
      <vt:variant>
        <vt:i4>677</vt:i4>
      </vt:variant>
      <vt:variant>
        <vt:i4>0</vt:i4>
      </vt:variant>
      <vt:variant>
        <vt:i4>5</vt:i4>
      </vt:variant>
      <vt:variant>
        <vt:lpwstr/>
      </vt:variant>
      <vt:variant>
        <vt:lpwstr>_Toc108038533</vt:lpwstr>
      </vt:variant>
      <vt:variant>
        <vt:i4>1835071</vt:i4>
      </vt:variant>
      <vt:variant>
        <vt:i4>671</vt:i4>
      </vt:variant>
      <vt:variant>
        <vt:i4>0</vt:i4>
      </vt:variant>
      <vt:variant>
        <vt:i4>5</vt:i4>
      </vt:variant>
      <vt:variant>
        <vt:lpwstr/>
      </vt:variant>
      <vt:variant>
        <vt:lpwstr>_Toc108038532</vt:lpwstr>
      </vt:variant>
      <vt:variant>
        <vt:i4>1835071</vt:i4>
      </vt:variant>
      <vt:variant>
        <vt:i4>665</vt:i4>
      </vt:variant>
      <vt:variant>
        <vt:i4>0</vt:i4>
      </vt:variant>
      <vt:variant>
        <vt:i4>5</vt:i4>
      </vt:variant>
      <vt:variant>
        <vt:lpwstr/>
      </vt:variant>
      <vt:variant>
        <vt:lpwstr>_Toc108038531</vt:lpwstr>
      </vt:variant>
      <vt:variant>
        <vt:i4>1835071</vt:i4>
      </vt:variant>
      <vt:variant>
        <vt:i4>659</vt:i4>
      </vt:variant>
      <vt:variant>
        <vt:i4>0</vt:i4>
      </vt:variant>
      <vt:variant>
        <vt:i4>5</vt:i4>
      </vt:variant>
      <vt:variant>
        <vt:lpwstr/>
      </vt:variant>
      <vt:variant>
        <vt:lpwstr>_Toc108038530</vt:lpwstr>
      </vt:variant>
      <vt:variant>
        <vt:i4>1900607</vt:i4>
      </vt:variant>
      <vt:variant>
        <vt:i4>653</vt:i4>
      </vt:variant>
      <vt:variant>
        <vt:i4>0</vt:i4>
      </vt:variant>
      <vt:variant>
        <vt:i4>5</vt:i4>
      </vt:variant>
      <vt:variant>
        <vt:lpwstr/>
      </vt:variant>
      <vt:variant>
        <vt:lpwstr>_Toc108038529</vt:lpwstr>
      </vt:variant>
      <vt:variant>
        <vt:i4>1900607</vt:i4>
      </vt:variant>
      <vt:variant>
        <vt:i4>647</vt:i4>
      </vt:variant>
      <vt:variant>
        <vt:i4>0</vt:i4>
      </vt:variant>
      <vt:variant>
        <vt:i4>5</vt:i4>
      </vt:variant>
      <vt:variant>
        <vt:lpwstr/>
      </vt:variant>
      <vt:variant>
        <vt:lpwstr>_Toc108038528</vt:lpwstr>
      </vt:variant>
      <vt:variant>
        <vt:i4>1900607</vt:i4>
      </vt:variant>
      <vt:variant>
        <vt:i4>641</vt:i4>
      </vt:variant>
      <vt:variant>
        <vt:i4>0</vt:i4>
      </vt:variant>
      <vt:variant>
        <vt:i4>5</vt:i4>
      </vt:variant>
      <vt:variant>
        <vt:lpwstr/>
      </vt:variant>
      <vt:variant>
        <vt:lpwstr>_Toc108038527</vt:lpwstr>
      </vt:variant>
      <vt:variant>
        <vt:i4>1900607</vt:i4>
      </vt:variant>
      <vt:variant>
        <vt:i4>635</vt:i4>
      </vt:variant>
      <vt:variant>
        <vt:i4>0</vt:i4>
      </vt:variant>
      <vt:variant>
        <vt:i4>5</vt:i4>
      </vt:variant>
      <vt:variant>
        <vt:lpwstr/>
      </vt:variant>
      <vt:variant>
        <vt:lpwstr>_Toc108038526</vt:lpwstr>
      </vt:variant>
      <vt:variant>
        <vt:i4>1900607</vt:i4>
      </vt:variant>
      <vt:variant>
        <vt:i4>629</vt:i4>
      </vt:variant>
      <vt:variant>
        <vt:i4>0</vt:i4>
      </vt:variant>
      <vt:variant>
        <vt:i4>5</vt:i4>
      </vt:variant>
      <vt:variant>
        <vt:lpwstr/>
      </vt:variant>
      <vt:variant>
        <vt:lpwstr>_Toc108038525</vt:lpwstr>
      </vt:variant>
      <vt:variant>
        <vt:i4>1900607</vt:i4>
      </vt:variant>
      <vt:variant>
        <vt:i4>623</vt:i4>
      </vt:variant>
      <vt:variant>
        <vt:i4>0</vt:i4>
      </vt:variant>
      <vt:variant>
        <vt:i4>5</vt:i4>
      </vt:variant>
      <vt:variant>
        <vt:lpwstr/>
      </vt:variant>
      <vt:variant>
        <vt:lpwstr>_Toc108038524</vt:lpwstr>
      </vt:variant>
      <vt:variant>
        <vt:i4>1900607</vt:i4>
      </vt:variant>
      <vt:variant>
        <vt:i4>617</vt:i4>
      </vt:variant>
      <vt:variant>
        <vt:i4>0</vt:i4>
      </vt:variant>
      <vt:variant>
        <vt:i4>5</vt:i4>
      </vt:variant>
      <vt:variant>
        <vt:lpwstr/>
      </vt:variant>
      <vt:variant>
        <vt:lpwstr>_Toc108038523</vt:lpwstr>
      </vt:variant>
      <vt:variant>
        <vt:i4>1900607</vt:i4>
      </vt:variant>
      <vt:variant>
        <vt:i4>611</vt:i4>
      </vt:variant>
      <vt:variant>
        <vt:i4>0</vt:i4>
      </vt:variant>
      <vt:variant>
        <vt:i4>5</vt:i4>
      </vt:variant>
      <vt:variant>
        <vt:lpwstr/>
      </vt:variant>
      <vt:variant>
        <vt:lpwstr>_Toc108038522</vt:lpwstr>
      </vt:variant>
      <vt:variant>
        <vt:i4>1900607</vt:i4>
      </vt:variant>
      <vt:variant>
        <vt:i4>605</vt:i4>
      </vt:variant>
      <vt:variant>
        <vt:i4>0</vt:i4>
      </vt:variant>
      <vt:variant>
        <vt:i4>5</vt:i4>
      </vt:variant>
      <vt:variant>
        <vt:lpwstr/>
      </vt:variant>
      <vt:variant>
        <vt:lpwstr>_Toc108038521</vt:lpwstr>
      </vt:variant>
      <vt:variant>
        <vt:i4>1900607</vt:i4>
      </vt:variant>
      <vt:variant>
        <vt:i4>599</vt:i4>
      </vt:variant>
      <vt:variant>
        <vt:i4>0</vt:i4>
      </vt:variant>
      <vt:variant>
        <vt:i4>5</vt:i4>
      </vt:variant>
      <vt:variant>
        <vt:lpwstr/>
      </vt:variant>
      <vt:variant>
        <vt:lpwstr>_Toc108038520</vt:lpwstr>
      </vt:variant>
      <vt:variant>
        <vt:i4>1966143</vt:i4>
      </vt:variant>
      <vt:variant>
        <vt:i4>593</vt:i4>
      </vt:variant>
      <vt:variant>
        <vt:i4>0</vt:i4>
      </vt:variant>
      <vt:variant>
        <vt:i4>5</vt:i4>
      </vt:variant>
      <vt:variant>
        <vt:lpwstr/>
      </vt:variant>
      <vt:variant>
        <vt:lpwstr>_Toc108038519</vt:lpwstr>
      </vt:variant>
      <vt:variant>
        <vt:i4>1966143</vt:i4>
      </vt:variant>
      <vt:variant>
        <vt:i4>587</vt:i4>
      </vt:variant>
      <vt:variant>
        <vt:i4>0</vt:i4>
      </vt:variant>
      <vt:variant>
        <vt:i4>5</vt:i4>
      </vt:variant>
      <vt:variant>
        <vt:lpwstr/>
      </vt:variant>
      <vt:variant>
        <vt:lpwstr>_Toc108038518</vt:lpwstr>
      </vt:variant>
      <vt:variant>
        <vt:i4>1966143</vt:i4>
      </vt:variant>
      <vt:variant>
        <vt:i4>581</vt:i4>
      </vt:variant>
      <vt:variant>
        <vt:i4>0</vt:i4>
      </vt:variant>
      <vt:variant>
        <vt:i4>5</vt:i4>
      </vt:variant>
      <vt:variant>
        <vt:lpwstr/>
      </vt:variant>
      <vt:variant>
        <vt:lpwstr>_Toc108038517</vt:lpwstr>
      </vt:variant>
      <vt:variant>
        <vt:i4>1966143</vt:i4>
      </vt:variant>
      <vt:variant>
        <vt:i4>575</vt:i4>
      </vt:variant>
      <vt:variant>
        <vt:i4>0</vt:i4>
      </vt:variant>
      <vt:variant>
        <vt:i4>5</vt:i4>
      </vt:variant>
      <vt:variant>
        <vt:lpwstr/>
      </vt:variant>
      <vt:variant>
        <vt:lpwstr>_Toc108038516</vt:lpwstr>
      </vt:variant>
      <vt:variant>
        <vt:i4>1966143</vt:i4>
      </vt:variant>
      <vt:variant>
        <vt:i4>569</vt:i4>
      </vt:variant>
      <vt:variant>
        <vt:i4>0</vt:i4>
      </vt:variant>
      <vt:variant>
        <vt:i4>5</vt:i4>
      </vt:variant>
      <vt:variant>
        <vt:lpwstr/>
      </vt:variant>
      <vt:variant>
        <vt:lpwstr>_Toc108038515</vt:lpwstr>
      </vt:variant>
      <vt:variant>
        <vt:i4>1966143</vt:i4>
      </vt:variant>
      <vt:variant>
        <vt:i4>563</vt:i4>
      </vt:variant>
      <vt:variant>
        <vt:i4>0</vt:i4>
      </vt:variant>
      <vt:variant>
        <vt:i4>5</vt:i4>
      </vt:variant>
      <vt:variant>
        <vt:lpwstr/>
      </vt:variant>
      <vt:variant>
        <vt:lpwstr>_Toc108038514</vt:lpwstr>
      </vt:variant>
      <vt:variant>
        <vt:i4>1966143</vt:i4>
      </vt:variant>
      <vt:variant>
        <vt:i4>557</vt:i4>
      </vt:variant>
      <vt:variant>
        <vt:i4>0</vt:i4>
      </vt:variant>
      <vt:variant>
        <vt:i4>5</vt:i4>
      </vt:variant>
      <vt:variant>
        <vt:lpwstr/>
      </vt:variant>
      <vt:variant>
        <vt:lpwstr>_Toc108038513</vt:lpwstr>
      </vt:variant>
      <vt:variant>
        <vt:i4>1966143</vt:i4>
      </vt:variant>
      <vt:variant>
        <vt:i4>551</vt:i4>
      </vt:variant>
      <vt:variant>
        <vt:i4>0</vt:i4>
      </vt:variant>
      <vt:variant>
        <vt:i4>5</vt:i4>
      </vt:variant>
      <vt:variant>
        <vt:lpwstr/>
      </vt:variant>
      <vt:variant>
        <vt:lpwstr>_Toc108038512</vt:lpwstr>
      </vt:variant>
      <vt:variant>
        <vt:i4>1966143</vt:i4>
      </vt:variant>
      <vt:variant>
        <vt:i4>545</vt:i4>
      </vt:variant>
      <vt:variant>
        <vt:i4>0</vt:i4>
      </vt:variant>
      <vt:variant>
        <vt:i4>5</vt:i4>
      </vt:variant>
      <vt:variant>
        <vt:lpwstr/>
      </vt:variant>
      <vt:variant>
        <vt:lpwstr>_Toc108038511</vt:lpwstr>
      </vt:variant>
      <vt:variant>
        <vt:i4>1966143</vt:i4>
      </vt:variant>
      <vt:variant>
        <vt:i4>539</vt:i4>
      </vt:variant>
      <vt:variant>
        <vt:i4>0</vt:i4>
      </vt:variant>
      <vt:variant>
        <vt:i4>5</vt:i4>
      </vt:variant>
      <vt:variant>
        <vt:lpwstr/>
      </vt:variant>
      <vt:variant>
        <vt:lpwstr>_Toc108038510</vt:lpwstr>
      </vt:variant>
      <vt:variant>
        <vt:i4>2031679</vt:i4>
      </vt:variant>
      <vt:variant>
        <vt:i4>533</vt:i4>
      </vt:variant>
      <vt:variant>
        <vt:i4>0</vt:i4>
      </vt:variant>
      <vt:variant>
        <vt:i4>5</vt:i4>
      </vt:variant>
      <vt:variant>
        <vt:lpwstr/>
      </vt:variant>
      <vt:variant>
        <vt:lpwstr>_Toc108038509</vt:lpwstr>
      </vt:variant>
      <vt:variant>
        <vt:i4>2031679</vt:i4>
      </vt:variant>
      <vt:variant>
        <vt:i4>527</vt:i4>
      </vt:variant>
      <vt:variant>
        <vt:i4>0</vt:i4>
      </vt:variant>
      <vt:variant>
        <vt:i4>5</vt:i4>
      </vt:variant>
      <vt:variant>
        <vt:lpwstr/>
      </vt:variant>
      <vt:variant>
        <vt:lpwstr>_Toc108038508</vt:lpwstr>
      </vt:variant>
      <vt:variant>
        <vt:i4>2031679</vt:i4>
      </vt:variant>
      <vt:variant>
        <vt:i4>521</vt:i4>
      </vt:variant>
      <vt:variant>
        <vt:i4>0</vt:i4>
      </vt:variant>
      <vt:variant>
        <vt:i4>5</vt:i4>
      </vt:variant>
      <vt:variant>
        <vt:lpwstr/>
      </vt:variant>
      <vt:variant>
        <vt:lpwstr>_Toc108038507</vt:lpwstr>
      </vt:variant>
      <vt:variant>
        <vt:i4>2031679</vt:i4>
      </vt:variant>
      <vt:variant>
        <vt:i4>515</vt:i4>
      </vt:variant>
      <vt:variant>
        <vt:i4>0</vt:i4>
      </vt:variant>
      <vt:variant>
        <vt:i4>5</vt:i4>
      </vt:variant>
      <vt:variant>
        <vt:lpwstr/>
      </vt:variant>
      <vt:variant>
        <vt:lpwstr>_Toc108038506</vt:lpwstr>
      </vt:variant>
      <vt:variant>
        <vt:i4>2031679</vt:i4>
      </vt:variant>
      <vt:variant>
        <vt:i4>509</vt:i4>
      </vt:variant>
      <vt:variant>
        <vt:i4>0</vt:i4>
      </vt:variant>
      <vt:variant>
        <vt:i4>5</vt:i4>
      </vt:variant>
      <vt:variant>
        <vt:lpwstr/>
      </vt:variant>
      <vt:variant>
        <vt:lpwstr>_Toc108038505</vt:lpwstr>
      </vt:variant>
      <vt:variant>
        <vt:i4>2031679</vt:i4>
      </vt:variant>
      <vt:variant>
        <vt:i4>503</vt:i4>
      </vt:variant>
      <vt:variant>
        <vt:i4>0</vt:i4>
      </vt:variant>
      <vt:variant>
        <vt:i4>5</vt:i4>
      </vt:variant>
      <vt:variant>
        <vt:lpwstr/>
      </vt:variant>
      <vt:variant>
        <vt:lpwstr>_Toc108038504</vt:lpwstr>
      </vt:variant>
      <vt:variant>
        <vt:i4>2031679</vt:i4>
      </vt:variant>
      <vt:variant>
        <vt:i4>497</vt:i4>
      </vt:variant>
      <vt:variant>
        <vt:i4>0</vt:i4>
      </vt:variant>
      <vt:variant>
        <vt:i4>5</vt:i4>
      </vt:variant>
      <vt:variant>
        <vt:lpwstr/>
      </vt:variant>
      <vt:variant>
        <vt:lpwstr>_Toc108038503</vt:lpwstr>
      </vt:variant>
      <vt:variant>
        <vt:i4>2031679</vt:i4>
      </vt:variant>
      <vt:variant>
        <vt:i4>491</vt:i4>
      </vt:variant>
      <vt:variant>
        <vt:i4>0</vt:i4>
      </vt:variant>
      <vt:variant>
        <vt:i4>5</vt:i4>
      </vt:variant>
      <vt:variant>
        <vt:lpwstr/>
      </vt:variant>
      <vt:variant>
        <vt:lpwstr>_Toc108038502</vt:lpwstr>
      </vt:variant>
      <vt:variant>
        <vt:i4>2031679</vt:i4>
      </vt:variant>
      <vt:variant>
        <vt:i4>485</vt:i4>
      </vt:variant>
      <vt:variant>
        <vt:i4>0</vt:i4>
      </vt:variant>
      <vt:variant>
        <vt:i4>5</vt:i4>
      </vt:variant>
      <vt:variant>
        <vt:lpwstr/>
      </vt:variant>
      <vt:variant>
        <vt:lpwstr>_Toc108038501</vt:lpwstr>
      </vt:variant>
      <vt:variant>
        <vt:i4>2031679</vt:i4>
      </vt:variant>
      <vt:variant>
        <vt:i4>479</vt:i4>
      </vt:variant>
      <vt:variant>
        <vt:i4>0</vt:i4>
      </vt:variant>
      <vt:variant>
        <vt:i4>5</vt:i4>
      </vt:variant>
      <vt:variant>
        <vt:lpwstr/>
      </vt:variant>
      <vt:variant>
        <vt:lpwstr>_Toc108038500</vt:lpwstr>
      </vt:variant>
      <vt:variant>
        <vt:i4>1441854</vt:i4>
      </vt:variant>
      <vt:variant>
        <vt:i4>473</vt:i4>
      </vt:variant>
      <vt:variant>
        <vt:i4>0</vt:i4>
      </vt:variant>
      <vt:variant>
        <vt:i4>5</vt:i4>
      </vt:variant>
      <vt:variant>
        <vt:lpwstr/>
      </vt:variant>
      <vt:variant>
        <vt:lpwstr>_Toc108038499</vt:lpwstr>
      </vt:variant>
      <vt:variant>
        <vt:i4>1441854</vt:i4>
      </vt:variant>
      <vt:variant>
        <vt:i4>467</vt:i4>
      </vt:variant>
      <vt:variant>
        <vt:i4>0</vt:i4>
      </vt:variant>
      <vt:variant>
        <vt:i4>5</vt:i4>
      </vt:variant>
      <vt:variant>
        <vt:lpwstr/>
      </vt:variant>
      <vt:variant>
        <vt:lpwstr>_Toc108038498</vt:lpwstr>
      </vt:variant>
      <vt:variant>
        <vt:i4>1441854</vt:i4>
      </vt:variant>
      <vt:variant>
        <vt:i4>461</vt:i4>
      </vt:variant>
      <vt:variant>
        <vt:i4>0</vt:i4>
      </vt:variant>
      <vt:variant>
        <vt:i4>5</vt:i4>
      </vt:variant>
      <vt:variant>
        <vt:lpwstr/>
      </vt:variant>
      <vt:variant>
        <vt:lpwstr>_Toc108038497</vt:lpwstr>
      </vt:variant>
      <vt:variant>
        <vt:i4>1441854</vt:i4>
      </vt:variant>
      <vt:variant>
        <vt:i4>455</vt:i4>
      </vt:variant>
      <vt:variant>
        <vt:i4>0</vt:i4>
      </vt:variant>
      <vt:variant>
        <vt:i4>5</vt:i4>
      </vt:variant>
      <vt:variant>
        <vt:lpwstr/>
      </vt:variant>
      <vt:variant>
        <vt:lpwstr>_Toc108038496</vt:lpwstr>
      </vt:variant>
      <vt:variant>
        <vt:i4>1441854</vt:i4>
      </vt:variant>
      <vt:variant>
        <vt:i4>449</vt:i4>
      </vt:variant>
      <vt:variant>
        <vt:i4>0</vt:i4>
      </vt:variant>
      <vt:variant>
        <vt:i4>5</vt:i4>
      </vt:variant>
      <vt:variant>
        <vt:lpwstr/>
      </vt:variant>
      <vt:variant>
        <vt:lpwstr>_Toc108038495</vt:lpwstr>
      </vt:variant>
      <vt:variant>
        <vt:i4>1441854</vt:i4>
      </vt:variant>
      <vt:variant>
        <vt:i4>443</vt:i4>
      </vt:variant>
      <vt:variant>
        <vt:i4>0</vt:i4>
      </vt:variant>
      <vt:variant>
        <vt:i4>5</vt:i4>
      </vt:variant>
      <vt:variant>
        <vt:lpwstr/>
      </vt:variant>
      <vt:variant>
        <vt:lpwstr>_Toc108038494</vt:lpwstr>
      </vt:variant>
      <vt:variant>
        <vt:i4>1441854</vt:i4>
      </vt:variant>
      <vt:variant>
        <vt:i4>437</vt:i4>
      </vt:variant>
      <vt:variant>
        <vt:i4>0</vt:i4>
      </vt:variant>
      <vt:variant>
        <vt:i4>5</vt:i4>
      </vt:variant>
      <vt:variant>
        <vt:lpwstr/>
      </vt:variant>
      <vt:variant>
        <vt:lpwstr>_Toc108038493</vt:lpwstr>
      </vt:variant>
      <vt:variant>
        <vt:i4>1441854</vt:i4>
      </vt:variant>
      <vt:variant>
        <vt:i4>431</vt:i4>
      </vt:variant>
      <vt:variant>
        <vt:i4>0</vt:i4>
      </vt:variant>
      <vt:variant>
        <vt:i4>5</vt:i4>
      </vt:variant>
      <vt:variant>
        <vt:lpwstr/>
      </vt:variant>
      <vt:variant>
        <vt:lpwstr>_Toc108038492</vt:lpwstr>
      </vt:variant>
      <vt:variant>
        <vt:i4>1441854</vt:i4>
      </vt:variant>
      <vt:variant>
        <vt:i4>425</vt:i4>
      </vt:variant>
      <vt:variant>
        <vt:i4>0</vt:i4>
      </vt:variant>
      <vt:variant>
        <vt:i4>5</vt:i4>
      </vt:variant>
      <vt:variant>
        <vt:lpwstr/>
      </vt:variant>
      <vt:variant>
        <vt:lpwstr>_Toc108038491</vt:lpwstr>
      </vt:variant>
      <vt:variant>
        <vt:i4>1441854</vt:i4>
      </vt:variant>
      <vt:variant>
        <vt:i4>419</vt:i4>
      </vt:variant>
      <vt:variant>
        <vt:i4>0</vt:i4>
      </vt:variant>
      <vt:variant>
        <vt:i4>5</vt:i4>
      </vt:variant>
      <vt:variant>
        <vt:lpwstr/>
      </vt:variant>
      <vt:variant>
        <vt:lpwstr>_Toc108038490</vt:lpwstr>
      </vt:variant>
      <vt:variant>
        <vt:i4>1507390</vt:i4>
      </vt:variant>
      <vt:variant>
        <vt:i4>413</vt:i4>
      </vt:variant>
      <vt:variant>
        <vt:i4>0</vt:i4>
      </vt:variant>
      <vt:variant>
        <vt:i4>5</vt:i4>
      </vt:variant>
      <vt:variant>
        <vt:lpwstr/>
      </vt:variant>
      <vt:variant>
        <vt:lpwstr>_Toc108038489</vt:lpwstr>
      </vt:variant>
      <vt:variant>
        <vt:i4>1507390</vt:i4>
      </vt:variant>
      <vt:variant>
        <vt:i4>407</vt:i4>
      </vt:variant>
      <vt:variant>
        <vt:i4>0</vt:i4>
      </vt:variant>
      <vt:variant>
        <vt:i4>5</vt:i4>
      </vt:variant>
      <vt:variant>
        <vt:lpwstr/>
      </vt:variant>
      <vt:variant>
        <vt:lpwstr>_Toc108038488</vt:lpwstr>
      </vt:variant>
      <vt:variant>
        <vt:i4>1507390</vt:i4>
      </vt:variant>
      <vt:variant>
        <vt:i4>401</vt:i4>
      </vt:variant>
      <vt:variant>
        <vt:i4>0</vt:i4>
      </vt:variant>
      <vt:variant>
        <vt:i4>5</vt:i4>
      </vt:variant>
      <vt:variant>
        <vt:lpwstr/>
      </vt:variant>
      <vt:variant>
        <vt:lpwstr>_Toc108038487</vt:lpwstr>
      </vt:variant>
      <vt:variant>
        <vt:i4>1507390</vt:i4>
      </vt:variant>
      <vt:variant>
        <vt:i4>395</vt:i4>
      </vt:variant>
      <vt:variant>
        <vt:i4>0</vt:i4>
      </vt:variant>
      <vt:variant>
        <vt:i4>5</vt:i4>
      </vt:variant>
      <vt:variant>
        <vt:lpwstr/>
      </vt:variant>
      <vt:variant>
        <vt:lpwstr>_Toc108038486</vt:lpwstr>
      </vt:variant>
      <vt:variant>
        <vt:i4>1507390</vt:i4>
      </vt:variant>
      <vt:variant>
        <vt:i4>389</vt:i4>
      </vt:variant>
      <vt:variant>
        <vt:i4>0</vt:i4>
      </vt:variant>
      <vt:variant>
        <vt:i4>5</vt:i4>
      </vt:variant>
      <vt:variant>
        <vt:lpwstr/>
      </vt:variant>
      <vt:variant>
        <vt:lpwstr>_Toc108038485</vt:lpwstr>
      </vt:variant>
      <vt:variant>
        <vt:i4>1507390</vt:i4>
      </vt:variant>
      <vt:variant>
        <vt:i4>383</vt:i4>
      </vt:variant>
      <vt:variant>
        <vt:i4>0</vt:i4>
      </vt:variant>
      <vt:variant>
        <vt:i4>5</vt:i4>
      </vt:variant>
      <vt:variant>
        <vt:lpwstr/>
      </vt:variant>
      <vt:variant>
        <vt:lpwstr>_Toc108038484</vt:lpwstr>
      </vt:variant>
      <vt:variant>
        <vt:i4>1507390</vt:i4>
      </vt:variant>
      <vt:variant>
        <vt:i4>377</vt:i4>
      </vt:variant>
      <vt:variant>
        <vt:i4>0</vt:i4>
      </vt:variant>
      <vt:variant>
        <vt:i4>5</vt:i4>
      </vt:variant>
      <vt:variant>
        <vt:lpwstr/>
      </vt:variant>
      <vt:variant>
        <vt:lpwstr>_Toc108038483</vt:lpwstr>
      </vt:variant>
      <vt:variant>
        <vt:i4>1507390</vt:i4>
      </vt:variant>
      <vt:variant>
        <vt:i4>371</vt:i4>
      </vt:variant>
      <vt:variant>
        <vt:i4>0</vt:i4>
      </vt:variant>
      <vt:variant>
        <vt:i4>5</vt:i4>
      </vt:variant>
      <vt:variant>
        <vt:lpwstr/>
      </vt:variant>
      <vt:variant>
        <vt:lpwstr>_Toc108038482</vt:lpwstr>
      </vt:variant>
      <vt:variant>
        <vt:i4>1507390</vt:i4>
      </vt:variant>
      <vt:variant>
        <vt:i4>365</vt:i4>
      </vt:variant>
      <vt:variant>
        <vt:i4>0</vt:i4>
      </vt:variant>
      <vt:variant>
        <vt:i4>5</vt:i4>
      </vt:variant>
      <vt:variant>
        <vt:lpwstr/>
      </vt:variant>
      <vt:variant>
        <vt:lpwstr>_Toc108038481</vt:lpwstr>
      </vt:variant>
      <vt:variant>
        <vt:i4>1507390</vt:i4>
      </vt:variant>
      <vt:variant>
        <vt:i4>359</vt:i4>
      </vt:variant>
      <vt:variant>
        <vt:i4>0</vt:i4>
      </vt:variant>
      <vt:variant>
        <vt:i4>5</vt:i4>
      </vt:variant>
      <vt:variant>
        <vt:lpwstr/>
      </vt:variant>
      <vt:variant>
        <vt:lpwstr>_Toc108038480</vt:lpwstr>
      </vt:variant>
      <vt:variant>
        <vt:i4>1572926</vt:i4>
      </vt:variant>
      <vt:variant>
        <vt:i4>353</vt:i4>
      </vt:variant>
      <vt:variant>
        <vt:i4>0</vt:i4>
      </vt:variant>
      <vt:variant>
        <vt:i4>5</vt:i4>
      </vt:variant>
      <vt:variant>
        <vt:lpwstr/>
      </vt:variant>
      <vt:variant>
        <vt:lpwstr>_Toc108038479</vt:lpwstr>
      </vt:variant>
      <vt:variant>
        <vt:i4>1572926</vt:i4>
      </vt:variant>
      <vt:variant>
        <vt:i4>347</vt:i4>
      </vt:variant>
      <vt:variant>
        <vt:i4>0</vt:i4>
      </vt:variant>
      <vt:variant>
        <vt:i4>5</vt:i4>
      </vt:variant>
      <vt:variant>
        <vt:lpwstr/>
      </vt:variant>
      <vt:variant>
        <vt:lpwstr>_Toc108038478</vt:lpwstr>
      </vt:variant>
      <vt:variant>
        <vt:i4>1572926</vt:i4>
      </vt:variant>
      <vt:variant>
        <vt:i4>341</vt:i4>
      </vt:variant>
      <vt:variant>
        <vt:i4>0</vt:i4>
      </vt:variant>
      <vt:variant>
        <vt:i4>5</vt:i4>
      </vt:variant>
      <vt:variant>
        <vt:lpwstr/>
      </vt:variant>
      <vt:variant>
        <vt:lpwstr>_Toc108038477</vt:lpwstr>
      </vt:variant>
      <vt:variant>
        <vt:i4>1572926</vt:i4>
      </vt:variant>
      <vt:variant>
        <vt:i4>335</vt:i4>
      </vt:variant>
      <vt:variant>
        <vt:i4>0</vt:i4>
      </vt:variant>
      <vt:variant>
        <vt:i4>5</vt:i4>
      </vt:variant>
      <vt:variant>
        <vt:lpwstr/>
      </vt:variant>
      <vt:variant>
        <vt:lpwstr>_Toc108038476</vt:lpwstr>
      </vt:variant>
      <vt:variant>
        <vt:i4>1572926</vt:i4>
      </vt:variant>
      <vt:variant>
        <vt:i4>329</vt:i4>
      </vt:variant>
      <vt:variant>
        <vt:i4>0</vt:i4>
      </vt:variant>
      <vt:variant>
        <vt:i4>5</vt:i4>
      </vt:variant>
      <vt:variant>
        <vt:lpwstr/>
      </vt:variant>
      <vt:variant>
        <vt:lpwstr>_Toc108038475</vt:lpwstr>
      </vt:variant>
      <vt:variant>
        <vt:i4>1572926</vt:i4>
      </vt:variant>
      <vt:variant>
        <vt:i4>323</vt:i4>
      </vt:variant>
      <vt:variant>
        <vt:i4>0</vt:i4>
      </vt:variant>
      <vt:variant>
        <vt:i4>5</vt:i4>
      </vt:variant>
      <vt:variant>
        <vt:lpwstr/>
      </vt:variant>
      <vt:variant>
        <vt:lpwstr>_Toc108038474</vt:lpwstr>
      </vt:variant>
      <vt:variant>
        <vt:i4>1572926</vt:i4>
      </vt:variant>
      <vt:variant>
        <vt:i4>317</vt:i4>
      </vt:variant>
      <vt:variant>
        <vt:i4>0</vt:i4>
      </vt:variant>
      <vt:variant>
        <vt:i4>5</vt:i4>
      </vt:variant>
      <vt:variant>
        <vt:lpwstr/>
      </vt:variant>
      <vt:variant>
        <vt:lpwstr>_Toc108038473</vt:lpwstr>
      </vt:variant>
      <vt:variant>
        <vt:i4>1572926</vt:i4>
      </vt:variant>
      <vt:variant>
        <vt:i4>311</vt:i4>
      </vt:variant>
      <vt:variant>
        <vt:i4>0</vt:i4>
      </vt:variant>
      <vt:variant>
        <vt:i4>5</vt:i4>
      </vt:variant>
      <vt:variant>
        <vt:lpwstr/>
      </vt:variant>
      <vt:variant>
        <vt:lpwstr>_Toc108038472</vt:lpwstr>
      </vt:variant>
      <vt:variant>
        <vt:i4>1572926</vt:i4>
      </vt:variant>
      <vt:variant>
        <vt:i4>305</vt:i4>
      </vt:variant>
      <vt:variant>
        <vt:i4>0</vt:i4>
      </vt:variant>
      <vt:variant>
        <vt:i4>5</vt:i4>
      </vt:variant>
      <vt:variant>
        <vt:lpwstr/>
      </vt:variant>
      <vt:variant>
        <vt:lpwstr>_Toc108038471</vt:lpwstr>
      </vt:variant>
      <vt:variant>
        <vt:i4>1572926</vt:i4>
      </vt:variant>
      <vt:variant>
        <vt:i4>299</vt:i4>
      </vt:variant>
      <vt:variant>
        <vt:i4>0</vt:i4>
      </vt:variant>
      <vt:variant>
        <vt:i4>5</vt:i4>
      </vt:variant>
      <vt:variant>
        <vt:lpwstr/>
      </vt:variant>
      <vt:variant>
        <vt:lpwstr>_Toc108038470</vt:lpwstr>
      </vt:variant>
      <vt:variant>
        <vt:i4>1638462</vt:i4>
      </vt:variant>
      <vt:variant>
        <vt:i4>293</vt:i4>
      </vt:variant>
      <vt:variant>
        <vt:i4>0</vt:i4>
      </vt:variant>
      <vt:variant>
        <vt:i4>5</vt:i4>
      </vt:variant>
      <vt:variant>
        <vt:lpwstr/>
      </vt:variant>
      <vt:variant>
        <vt:lpwstr>_Toc108038469</vt:lpwstr>
      </vt:variant>
      <vt:variant>
        <vt:i4>1638462</vt:i4>
      </vt:variant>
      <vt:variant>
        <vt:i4>287</vt:i4>
      </vt:variant>
      <vt:variant>
        <vt:i4>0</vt:i4>
      </vt:variant>
      <vt:variant>
        <vt:i4>5</vt:i4>
      </vt:variant>
      <vt:variant>
        <vt:lpwstr/>
      </vt:variant>
      <vt:variant>
        <vt:lpwstr>_Toc108038468</vt:lpwstr>
      </vt:variant>
      <vt:variant>
        <vt:i4>1638462</vt:i4>
      </vt:variant>
      <vt:variant>
        <vt:i4>281</vt:i4>
      </vt:variant>
      <vt:variant>
        <vt:i4>0</vt:i4>
      </vt:variant>
      <vt:variant>
        <vt:i4>5</vt:i4>
      </vt:variant>
      <vt:variant>
        <vt:lpwstr/>
      </vt:variant>
      <vt:variant>
        <vt:lpwstr>_Toc108038467</vt:lpwstr>
      </vt:variant>
      <vt:variant>
        <vt:i4>1638462</vt:i4>
      </vt:variant>
      <vt:variant>
        <vt:i4>275</vt:i4>
      </vt:variant>
      <vt:variant>
        <vt:i4>0</vt:i4>
      </vt:variant>
      <vt:variant>
        <vt:i4>5</vt:i4>
      </vt:variant>
      <vt:variant>
        <vt:lpwstr/>
      </vt:variant>
      <vt:variant>
        <vt:lpwstr>_Toc108038466</vt:lpwstr>
      </vt:variant>
      <vt:variant>
        <vt:i4>1638462</vt:i4>
      </vt:variant>
      <vt:variant>
        <vt:i4>269</vt:i4>
      </vt:variant>
      <vt:variant>
        <vt:i4>0</vt:i4>
      </vt:variant>
      <vt:variant>
        <vt:i4>5</vt:i4>
      </vt:variant>
      <vt:variant>
        <vt:lpwstr/>
      </vt:variant>
      <vt:variant>
        <vt:lpwstr>_Toc108038465</vt:lpwstr>
      </vt:variant>
      <vt:variant>
        <vt:i4>1638462</vt:i4>
      </vt:variant>
      <vt:variant>
        <vt:i4>263</vt:i4>
      </vt:variant>
      <vt:variant>
        <vt:i4>0</vt:i4>
      </vt:variant>
      <vt:variant>
        <vt:i4>5</vt:i4>
      </vt:variant>
      <vt:variant>
        <vt:lpwstr/>
      </vt:variant>
      <vt:variant>
        <vt:lpwstr>_Toc108038464</vt:lpwstr>
      </vt:variant>
      <vt:variant>
        <vt:i4>1638462</vt:i4>
      </vt:variant>
      <vt:variant>
        <vt:i4>254</vt:i4>
      </vt:variant>
      <vt:variant>
        <vt:i4>0</vt:i4>
      </vt:variant>
      <vt:variant>
        <vt:i4>5</vt:i4>
      </vt:variant>
      <vt:variant>
        <vt:lpwstr/>
      </vt:variant>
      <vt:variant>
        <vt:lpwstr>_Toc108038463</vt:lpwstr>
      </vt:variant>
      <vt:variant>
        <vt:i4>1638462</vt:i4>
      </vt:variant>
      <vt:variant>
        <vt:i4>248</vt:i4>
      </vt:variant>
      <vt:variant>
        <vt:i4>0</vt:i4>
      </vt:variant>
      <vt:variant>
        <vt:i4>5</vt:i4>
      </vt:variant>
      <vt:variant>
        <vt:lpwstr/>
      </vt:variant>
      <vt:variant>
        <vt:lpwstr>_Toc108038462</vt:lpwstr>
      </vt:variant>
      <vt:variant>
        <vt:i4>1638462</vt:i4>
      </vt:variant>
      <vt:variant>
        <vt:i4>242</vt:i4>
      </vt:variant>
      <vt:variant>
        <vt:i4>0</vt:i4>
      </vt:variant>
      <vt:variant>
        <vt:i4>5</vt:i4>
      </vt:variant>
      <vt:variant>
        <vt:lpwstr/>
      </vt:variant>
      <vt:variant>
        <vt:lpwstr>_Toc108038461</vt:lpwstr>
      </vt:variant>
      <vt:variant>
        <vt:i4>1638462</vt:i4>
      </vt:variant>
      <vt:variant>
        <vt:i4>236</vt:i4>
      </vt:variant>
      <vt:variant>
        <vt:i4>0</vt:i4>
      </vt:variant>
      <vt:variant>
        <vt:i4>5</vt:i4>
      </vt:variant>
      <vt:variant>
        <vt:lpwstr/>
      </vt:variant>
      <vt:variant>
        <vt:lpwstr>_Toc108038460</vt:lpwstr>
      </vt:variant>
      <vt:variant>
        <vt:i4>1703998</vt:i4>
      </vt:variant>
      <vt:variant>
        <vt:i4>230</vt:i4>
      </vt:variant>
      <vt:variant>
        <vt:i4>0</vt:i4>
      </vt:variant>
      <vt:variant>
        <vt:i4>5</vt:i4>
      </vt:variant>
      <vt:variant>
        <vt:lpwstr/>
      </vt:variant>
      <vt:variant>
        <vt:lpwstr>_Toc108038459</vt:lpwstr>
      </vt:variant>
      <vt:variant>
        <vt:i4>1703998</vt:i4>
      </vt:variant>
      <vt:variant>
        <vt:i4>224</vt:i4>
      </vt:variant>
      <vt:variant>
        <vt:i4>0</vt:i4>
      </vt:variant>
      <vt:variant>
        <vt:i4>5</vt:i4>
      </vt:variant>
      <vt:variant>
        <vt:lpwstr/>
      </vt:variant>
      <vt:variant>
        <vt:lpwstr>_Toc108038458</vt:lpwstr>
      </vt:variant>
      <vt:variant>
        <vt:i4>1703998</vt:i4>
      </vt:variant>
      <vt:variant>
        <vt:i4>218</vt:i4>
      </vt:variant>
      <vt:variant>
        <vt:i4>0</vt:i4>
      </vt:variant>
      <vt:variant>
        <vt:i4>5</vt:i4>
      </vt:variant>
      <vt:variant>
        <vt:lpwstr/>
      </vt:variant>
      <vt:variant>
        <vt:lpwstr>_Toc108038457</vt:lpwstr>
      </vt:variant>
      <vt:variant>
        <vt:i4>1703998</vt:i4>
      </vt:variant>
      <vt:variant>
        <vt:i4>212</vt:i4>
      </vt:variant>
      <vt:variant>
        <vt:i4>0</vt:i4>
      </vt:variant>
      <vt:variant>
        <vt:i4>5</vt:i4>
      </vt:variant>
      <vt:variant>
        <vt:lpwstr/>
      </vt:variant>
      <vt:variant>
        <vt:lpwstr>_Toc108038456</vt:lpwstr>
      </vt:variant>
      <vt:variant>
        <vt:i4>1703998</vt:i4>
      </vt:variant>
      <vt:variant>
        <vt:i4>206</vt:i4>
      </vt:variant>
      <vt:variant>
        <vt:i4>0</vt:i4>
      </vt:variant>
      <vt:variant>
        <vt:i4>5</vt:i4>
      </vt:variant>
      <vt:variant>
        <vt:lpwstr/>
      </vt:variant>
      <vt:variant>
        <vt:lpwstr>_Toc108038455</vt:lpwstr>
      </vt:variant>
      <vt:variant>
        <vt:i4>1703998</vt:i4>
      </vt:variant>
      <vt:variant>
        <vt:i4>200</vt:i4>
      </vt:variant>
      <vt:variant>
        <vt:i4>0</vt:i4>
      </vt:variant>
      <vt:variant>
        <vt:i4>5</vt:i4>
      </vt:variant>
      <vt:variant>
        <vt:lpwstr/>
      </vt:variant>
      <vt:variant>
        <vt:lpwstr>_Toc108038454</vt:lpwstr>
      </vt:variant>
      <vt:variant>
        <vt:i4>1703998</vt:i4>
      </vt:variant>
      <vt:variant>
        <vt:i4>194</vt:i4>
      </vt:variant>
      <vt:variant>
        <vt:i4>0</vt:i4>
      </vt:variant>
      <vt:variant>
        <vt:i4>5</vt:i4>
      </vt:variant>
      <vt:variant>
        <vt:lpwstr/>
      </vt:variant>
      <vt:variant>
        <vt:lpwstr>_Toc108038453</vt:lpwstr>
      </vt:variant>
      <vt:variant>
        <vt:i4>1703998</vt:i4>
      </vt:variant>
      <vt:variant>
        <vt:i4>188</vt:i4>
      </vt:variant>
      <vt:variant>
        <vt:i4>0</vt:i4>
      </vt:variant>
      <vt:variant>
        <vt:i4>5</vt:i4>
      </vt:variant>
      <vt:variant>
        <vt:lpwstr/>
      </vt:variant>
      <vt:variant>
        <vt:lpwstr>_Toc108038452</vt:lpwstr>
      </vt:variant>
      <vt:variant>
        <vt:i4>1703998</vt:i4>
      </vt:variant>
      <vt:variant>
        <vt:i4>182</vt:i4>
      </vt:variant>
      <vt:variant>
        <vt:i4>0</vt:i4>
      </vt:variant>
      <vt:variant>
        <vt:i4>5</vt:i4>
      </vt:variant>
      <vt:variant>
        <vt:lpwstr/>
      </vt:variant>
      <vt:variant>
        <vt:lpwstr>_Toc108038451</vt:lpwstr>
      </vt:variant>
      <vt:variant>
        <vt:i4>1703998</vt:i4>
      </vt:variant>
      <vt:variant>
        <vt:i4>176</vt:i4>
      </vt:variant>
      <vt:variant>
        <vt:i4>0</vt:i4>
      </vt:variant>
      <vt:variant>
        <vt:i4>5</vt:i4>
      </vt:variant>
      <vt:variant>
        <vt:lpwstr/>
      </vt:variant>
      <vt:variant>
        <vt:lpwstr>_Toc108038450</vt:lpwstr>
      </vt:variant>
      <vt:variant>
        <vt:i4>1769534</vt:i4>
      </vt:variant>
      <vt:variant>
        <vt:i4>170</vt:i4>
      </vt:variant>
      <vt:variant>
        <vt:i4>0</vt:i4>
      </vt:variant>
      <vt:variant>
        <vt:i4>5</vt:i4>
      </vt:variant>
      <vt:variant>
        <vt:lpwstr/>
      </vt:variant>
      <vt:variant>
        <vt:lpwstr>_Toc108038449</vt:lpwstr>
      </vt:variant>
      <vt:variant>
        <vt:i4>1769534</vt:i4>
      </vt:variant>
      <vt:variant>
        <vt:i4>164</vt:i4>
      </vt:variant>
      <vt:variant>
        <vt:i4>0</vt:i4>
      </vt:variant>
      <vt:variant>
        <vt:i4>5</vt:i4>
      </vt:variant>
      <vt:variant>
        <vt:lpwstr/>
      </vt:variant>
      <vt:variant>
        <vt:lpwstr>_Toc108038448</vt:lpwstr>
      </vt:variant>
      <vt:variant>
        <vt:i4>1769534</vt:i4>
      </vt:variant>
      <vt:variant>
        <vt:i4>158</vt:i4>
      </vt:variant>
      <vt:variant>
        <vt:i4>0</vt:i4>
      </vt:variant>
      <vt:variant>
        <vt:i4>5</vt:i4>
      </vt:variant>
      <vt:variant>
        <vt:lpwstr/>
      </vt:variant>
      <vt:variant>
        <vt:lpwstr>_Toc108038447</vt:lpwstr>
      </vt:variant>
      <vt:variant>
        <vt:i4>1769534</vt:i4>
      </vt:variant>
      <vt:variant>
        <vt:i4>152</vt:i4>
      </vt:variant>
      <vt:variant>
        <vt:i4>0</vt:i4>
      </vt:variant>
      <vt:variant>
        <vt:i4>5</vt:i4>
      </vt:variant>
      <vt:variant>
        <vt:lpwstr/>
      </vt:variant>
      <vt:variant>
        <vt:lpwstr>_Toc108038446</vt:lpwstr>
      </vt:variant>
      <vt:variant>
        <vt:i4>1769534</vt:i4>
      </vt:variant>
      <vt:variant>
        <vt:i4>146</vt:i4>
      </vt:variant>
      <vt:variant>
        <vt:i4>0</vt:i4>
      </vt:variant>
      <vt:variant>
        <vt:i4>5</vt:i4>
      </vt:variant>
      <vt:variant>
        <vt:lpwstr/>
      </vt:variant>
      <vt:variant>
        <vt:lpwstr>_Toc108038445</vt:lpwstr>
      </vt:variant>
      <vt:variant>
        <vt:i4>1769534</vt:i4>
      </vt:variant>
      <vt:variant>
        <vt:i4>140</vt:i4>
      </vt:variant>
      <vt:variant>
        <vt:i4>0</vt:i4>
      </vt:variant>
      <vt:variant>
        <vt:i4>5</vt:i4>
      </vt:variant>
      <vt:variant>
        <vt:lpwstr/>
      </vt:variant>
      <vt:variant>
        <vt:lpwstr>_Toc108038444</vt:lpwstr>
      </vt:variant>
      <vt:variant>
        <vt:i4>1769534</vt:i4>
      </vt:variant>
      <vt:variant>
        <vt:i4>134</vt:i4>
      </vt:variant>
      <vt:variant>
        <vt:i4>0</vt:i4>
      </vt:variant>
      <vt:variant>
        <vt:i4>5</vt:i4>
      </vt:variant>
      <vt:variant>
        <vt:lpwstr/>
      </vt:variant>
      <vt:variant>
        <vt:lpwstr>_Toc108038443</vt:lpwstr>
      </vt:variant>
      <vt:variant>
        <vt:i4>1769534</vt:i4>
      </vt:variant>
      <vt:variant>
        <vt:i4>128</vt:i4>
      </vt:variant>
      <vt:variant>
        <vt:i4>0</vt:i4>
      </vt:variant>
      <vt:variant>
        <vt:i4>5</vt:i4>
      </vt:variant>
      <vt:variant>
        <vt:lpwstr/>
      </vt:variant>
      <vt:variant>
        <vt:lpwstr>_Toc108038442</vt:lpwstr>
      </vt:variant>
      <vt:variant>
        <vt:i4>1769534</vt:i4>
      </vt:variant>
      <vt:variant>
        <vt:i4>122</vt:i4>
      </vt:variant>
      <vt:variant>
        <vt:i4>0</vt:i4>
      </vt:variant>
      <vt:variant>
        <vt:i4>5</vt:i4>
      </vt:variant>
      <vt:variant>
        <vt:lpwstr/>
      </vt:variant>
      <vt:variant>
        <vt:lpwstr>_Toc108038441</vt:lpwstr>
      </vt:variant>
      <vt:variant>
        <vt:i4>1769534</vt:i4>
      </vt:variant>
      <vt:variant>
        <vt:i4>116</vt:i4>
      </vt:variant>
      <vt:variant>
        <vt:i4>0</vt:i4>
      </vt:variant>
      <vt:variant>
        <vt:i4>5</vt:i4>
      </vt:variant>
      <vt:variant>
        <vt:lpwstr/>
      </vt:variant>
      <vt:variant>
        <vt:lpwstr>_Toc108038440</vt:lpwstr>
      </vt:variant>
      <vt:variant>
        <vt:i4>1835070</vt:i4>
      </vt:variant>
      <vt:variant>
        <vt:i4>110</vt:i4>
      </vt:variant>
      <vt:variant>
        <vt:i4>0</vt:i4>
      </vt:variant>
      <vt:variant>
        <vt:i4>5</vt:i4>
      </vt:variant>
      <vt:variant>
        <vt:lpwstr/>
      </vt:variant>
      <vt:variant>
        <vt:lpwstr>_Toc108038439</vt:lpwstr>
      </vt:variant>
      <vt:variant>
        <vt:i4>1835070</vt:i4>
      </vt:variant>
      <vt:variant>
        <vt:i4>104</vt:i4>
      </vt:variant>
      <vt:variant>
        <vt:i4>0</vt:i4>
      </vt:variant>
      <vt:variant>
        <vt:i4>5</vt:i4>
      </vt:variant>
      <vt:variant>
        <vt:lpwstr/>
      </vt:variant>
      <vt:variant>
        <vt:lpwstr>_Toc108038438</vt:lpwstr>
      </vt:variant>
      <vt:variant>
        <vt:i4>1835070</vt:i4>
      </vt:variant>
      <vt:variant>
        <vt:i4>98</vt:i4>
      </vt:variant>
      <vt:variant>
        <vt:i4>0</vt:i4>
      </vt:variant>
      <vt:variant>
        <vt:i4>5</vt:i4>
      </vt:variant>
      <vt:variant>
        <vt:lpwstr/>
      </vt:variant>
      <vt:variant>
        <vt:lpwstr>_Toc108038437</vt:lpwstr>
      </vt:variant>
      <vt:variant>
        <vt:i4>1835070</vt:i4>
      </vt:variant>
      <vt:variant>
        <vt:i4>92</vt:i4>
      </vt:variant>
      <vt:variant>
        <vt:i4>0</vt:i4>
      </vt:variant>
      <vt:variant>
        <vt:i4>5</vt:i4>
      </vt:variant>
      <vt:variant>
        <vt:lpwstr/>
      </vt:variant>
      <vt:variant>
        <vt:lpwstr>_Toc108038436</vt:lpwstr>
      </vt:variant>
      <vt:variant>
        <vt:i4>1835070</vt:i4>
      </vt:variant>
      <vt:variant>
        <vt:i4>86</vt:i4>
      </vt:variant>
      <vt:variant>
        <vt:i4>0</vt:i4>
      </vt:variant>
      <vt:variant>
        <vt:i4>5</vt:i4>
      </vt:variant>
      <vt:variant>
        <vt:lpwstr/>
      </vt:variant>
      <vt:variant>
        <vt:lpwstr>_Toc108038435</vt:lpwstr>
      </vt:variant>
      <vt:variant>
        <vt:i4>1835070</vt:i4>
      </vt:variant>
      <vt:variant>
        <vt:i4>80</vt:i4>
      </vt:variant>
      <vt:variant>
        <vt:i4>0</vt:i4>
      </vt:variant>
      <vt:variant>
        <vt:i4>5</vt:i4>
      </vt:variant>
      <vt:variant>
        <vt:lpwstr/>
      </vt:variant>
      <vt:variant>
        <vt:lpwstr>_Toc108038434</vt:lpwstr>
      </vt:variant>
      <vt:variant>
        <vt:i4>1835070</vt:i4>
      </vt:variant>
      <vt:variant>
        <vt:i4>74</vt:i4>
      </vt:variant>
      <vt:variant>
        <vt:i4>0</vt:i4>
      </vt:variant>
      <vt:variant>
        <vt:i4>5</vt:i4>
      </vt:variant>
      <vt:variant>
        <vt:lpwstr/>
      </vt:variant>
      <vt:variant>
        <vt:lpwstr>_Toc108038433</vt:lpwstr>
      </vt:variant>
      <vt:variant>
        <vt:i4>1835070</vt:i4>
      </vt:variant>
      <vt:variant>
        <vt:i4>68</vt:i4>
      </vt:variant>
      <vt:variant>
        <vt:i4>0</vt:i4>
      </vt:variant>
      <vt:variant>
        <vt:i4>5</vt:i4>
      </vt:variant>
      <vt:variant>
        <vt:lpwstr/>
      </vt:variant>
      <vt:variant>
        <vt:lpwstr>_Toc108038432</vt:lpwstr>
      </vt:variant>
      <vt:variant>
        <vt:i4>1835070</vt:i4>
      </vt:variant>
      <vt:variant>
        <vt:i4>62</vt:i4>
      </vt:variant>
      <vt:variant>
        <vt:i4>0</vt:i4>
      </vt:variant>
      <vt:variant>
        <vt:i4>5</vt:i4>
      </vt:variant>
      <vt:variant>
        <vt:lpwstr/>
      </vt:variant>
      <vt:variant>
        <vt:lpwstr>_Toc108038431</vt:lpwstr>
      </vt:variant>
      <vt:variant>
        <vt:i4>1835070</vt:i4>
      </vt:variant>
      <vt:variant>
        <vt:i4>56</vt:i4>
      </vt:variant>
      <vt:variant>
        <vt:i4>0</vt:i4>
      </vt:variant>
      <vt:variant>
        <vt:i4>5</vt:i4>
      </vt:variant>
      <vt:variant>
        <vt:lpwstr/>
      </vt:variant>
      <vt:variant>
        <vt:lpwstr>_Toc108038430</vt:lpwstr>
      </vt:variant>
      <vt:variant>
        <vt:i4>1900606</vt:i4>
      </vt:variant>
      <vt:variant>
        <vt:i4>50</vt:i4>
      </vt:variant>
      <vt:variant>
        <vt:i4>0</vt:i4>
      </vt:variant>
      <vt:variant>
        <vt:i4>5</vt:i4>
      </vt:variant>
      <vt:variant>
        <vt:lpwstr/>
      </vt:variant>
      <vt:variant>
        <vt:lpwstr>_Toc108038429</vt:lpwstr>
      </vt:variant>
      <vt:variant>
        <vt:i4>1900606</vt:i4>
      </vt:variant>
      <vt:variant>
        <vt:i4>44</vt:i4>
      </vt:variant>
      <vt:variant>
        <vt:i4>0</vt:i4>
      </vt:variant>
      <vt:variant>
        <vt:i4>5</vt:i4>
      </vt:variant>
      <vt:variant>
        <vt:lpwstr/>
      </vt:variant>
      <vt:variant>
        <vt:lpwstr>_Toc108038428</vt:lpwstr>
      </vt:variant>
      <vt:variant>
        <vt:i4>1900606</vt:i4>
      </vt:variant>
      <vt:variant>
        <vt:i4>38</vt:i4>
      </vt:variant>
      <vt:variant>
        <vt:i4>0</vt:i4>
      </vt:variant>
      <vt:variant>
        <vt:i4>5</vt:i4>
      </vt:variant>
      <vt:variant>
        <vt:lpwstr/>
      </vt:variant>
      <vt:variant>
        <vt:lpwstr>_Toc108038427</vt:lpwstr>
      </vt:variant>
      <vt:variant>
        <vt:i4>1900606</vt:i4>
      </vt:variant>
      <vt:variant>
        <vt:i4>32</vt:i4>
      </vt:variant>
      <vt:variant>
        <vt:i4>0</vt:i4>
      </vt:variant>
      <vt:variant>
        <vt:i4>5</vt:i4>
      </vt:variant>
      <vt:variant>
        <vt:lpwstr/>
      </vt:variant>
      <vt:variant>
        <vt:lpwstr>_Toc108038426</vt:lpwstr>
      </vt:variant>
      <vt:variant>
        <vt:i4>1900606</vt:i4>
      </vt:variant>
      <vt:variant>
        <vt:i4>26</vt:i4>
      </vt:variant>
      <vt:variant>
        <vt:i4>0</vt:i4>
      </vt:variant>
      <vt:variant>
        <vt:i4>5</vt:i4>
      </vt:variant>
      <vt:variant>
        <vt:lpwstr/>
      </vt:variant>
      <vt:variant>
        <vt:lpwstr>_Toc108038425</vt:lpwstr>
      </vt:variant>
      <vt:variant>
        <vt:i4>1900606</vt:i4>
      </vt:variant>
      <vt:variant>
        <vt:i4>20</vt:i4>
      </vt:variant>
      <vt:variant>
        <vt:i4>0</vt:i4>
      </vt:variant>
      <vt:variant>
        <vt:i4>5</vt:i4>
      </vt:variant>
      <vt:variant>
        <vt:lpwstr/>
      </vt:variant>
      <vt:variant>
        <vt:lpwstr>_Toc108038424</vt:lpwstr>
      </vt:variant>
      <vt:variant>
        <vt:i4>1900606</vt:i4>
      </vt:variant>
      <vt:variant>
        <vt:i4>14</vt:i4>
      </vt:variant>
      <vt:variant>
        <vt:i4>0</vt:i4>
      </vt:variant>
      <vt:variant>
        <vt:i4>5</vt:i4>
      </vt:variant>
      <vt:variant>
        <vt:lpwstr/>
      </vt:variant>
      <vt:variant>
        <vt:lpwstr>_Toc108038423</vt:lpwstr>
      </vt:variant>
      <vt:variant>
        <vt:i4>1900606</vt:i4>
      </vt:variant>
      <vt:variant>
        <vt:i4>8</vt:i4>
      </vt:variant>
      <vt:variant>
        <vt:i4>0</vt:i4>
      </vt:variant>
      <vt:variant>
        <vt:i4>5</vt:i4>
      </vt:variant>
      <vt:variant>
        <vt:lpwstr/>
      </vt:variant>
      <vt:variant>
        <vt:lpwstr>_Toc108038422</vt:lpwstr>
      </vt:variant>
      <vt:variant>
        <vt:i4>1900606</vt:i4>
      </vt:variant>
      <vt:variant>
        <vt:i4>2</vt:i4>
      </vt:variant>
      <vt:variant>
        <vt:i4>0</vt:i4>
      </vt:variant>
      <vt:variant>
        <vt:i4>5</vt:i4>
      </vt:variant>
      <vt:variant>
        <vt:lpwstr/>
      </vt:variant>
      <vt:variant>
        <vt:lpwstr>_Toc108038421</vt:lpwstr>
      </vt:variant>
      <vt:variant>
        <vt:i4>3342351</vt:i4>
      </vt:variant>
      <vt:variant>
        <vt:i4>47754</vt:i4>
      </vt:variant>
      <vt:variant>
        <vt:i4>2507</vt:i4>
      </vt:variant>
      <vt:variant>
        <vt:i4>1</vt:i4>
      </vt:variant>
      <vt:variant>
        <vt:lpwstr>https://www.mdpi.com/aerospace/aerospace-08-00222/article_deploy/html/images/aerospace-08-00222-g002.png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dc:creator>
  <cp:keywords/>
  <dc:description/>
  <cp:lastModifiedBy>言骏 俞</cp:lastModifiedBy>
  <cp:revision>91</cp:revision>
  <cp:lastPrinted>2026-02-06T01:00:00Z</cp:lastPrinted>
  <dcterms:created xsi:type="dcterms:W3CDTF">2026-07-28T05:25:00Z</dcterms:created>
  <dcterms:modified xsi:type="dcterms:W3CDTF">2026-10-13T06:14:00Z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endeley Recent Style Id 0_1">
    <vt:lpwstr>http://www.zotero.org/styles/acta-astronautica</vt:lpwstr>
  </property>
  <property fmtid="{D5CDD505-2E9C-101B-9397-08002B2CF9AE}" pid="4" name="Mendeley Recent Style Name 0_1">
    <vt:lpwstr>Acta Astronautica</vt:lpwstr>
  </property>
  <property fmtid="{D5CDD505-2E9C-101B-9397-08002B2CF9AE}" pid="5" name="Mendeley Recent Style Id 1_1">
    <vt:lpwstr>http://www.zotero.org/styles/advances-in-space-research</vt:lpwstr>
  </property>
  <property fmtid="{D5CDD505-2E9C-101B-9397-08002B2CF9AE}" pid="6" name="Mendeley Recent Style Name 1_1">
    <vt:lpwstr>Advances in Space Research</vt:lpwstr>
  </property>
  <property fmtid="{D5CDD505-2E9C-101B-9397-08002B2CF9AE}" pid="7" name="Mendeley Recent Style Id 2_1">
    <vt:lpwstr>http://www.zotero.org/styles/chinese-gb7714-1987-numeric</vt:lpwstr>
  </property>
  <property fmtid="{D5CDD505-2E9C-101B-9397-08002B2CF9AE}" pid="8" name="Mendeley Recent Style Name 2_1">
    <vt:lpwstr>China National Standard GB/T 7714-1987 (numeric, Chinese)</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10th edition - Harvard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http://csl.mendeley.com/styles/538779421/navigation-4</vt:lpwstr>
  </property>
  <property fmtid="{D5CDD505-2E9C-101B-9397-08002B2CF9AE}" pid="18" name="Mendeley Recent Style Name 7_1">
    <vt:lpwstr>Navigation - Wenbin Wang</vt:lpwstr>
  </property>
  <property fmtid="{D5CDD505-2E9C-101B-9397-08002B2CF9AE}" pid="19" name="Mendeley Recent Style Id 8_1">
    <vt:lpwstr>https://csl.mendeley.com/styles/538779421/navigation-4</vt:lpwstr>
  </property>
  <property fmtid="{D5CDD505-2E9C-101B-9397-08002B2CF9AE}" pid="20" name="Mendeley Recent Style Name 8_1">
    <vt:lpwstr>Navigation - Wenbin Wang</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TEqnNumsOnRight">
    <vt:bool>true</vt:bool>
  </property>
  <property fmtid="{D5CDD505-2E9C-101B-9397-08002B2CF9AE}" pid="24" name="MTEquationNumber2">
    <vt:lpwstr>(#E1)</vt:lpwstr>
  </property>
  <property fmtid="{D5CDD505-2E9C-101B-9397-08002B2CF9AE}" pid="25" name="MTWinEqns">
    <vt:bool>true</vt:bool>
  </property>
</Properties>
</file>